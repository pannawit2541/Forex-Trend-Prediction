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8E8E11" w14:textId="77777777" w:rsidR="001E14FC" w:rsidRDefault="001E14FC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7"/>
      </w:tblGrid>
      <w:tr w:rsidR="00744A14" w:rsidRPr="007663BD" w14:paraId="78B840B1" w14:textId="77777777" w:rsidTr="001E14FC">
        <w:trPr>
          <w:trHeight w:hRule="exact" w:val="1008"/>
        </w:trPr>
        <w:tc>
          <w:tcPr>
            <w:tcW w:w="8307" w:type="dxa"/>
          </w:tcPr>
          <w:p w14:paraId="17ECF679" w14:textId="77777777" w:rsidR="00744A14" w:rsidRPr="007663BD" w:rsidRDefault="00744A14" w:rsidP="00065D69">
            <w:pPr>
              <w:pStyle w:val="cpeCover"/>
            </w:pPr>
            <w:r w:rsidRPr="00301158">
              <w:rPr>
                <w:highlight w:val="yellow"/>
                <w:cs/>
              </w:rPr>
              <w:t>โครงงาน</w:t>
            </w:r>
            <w:r w:rsidR="007663BD" w:rsidRPr="00301158">
              <w:rPr>
                <w:highlight w:val="yellow"/>
                <w:cs/>
              </w:rPr>
              <w:t>เลขที่ วศ.ค</w:t>
            </w:r>
            <w:r w:rsidR="00CF4326" w:rsidRPr="00301158">
              <w:rPr>
                <w:rFonts w:hint="cs"/>
                <w:highlight w:val="yellow"/>
                <w:cs/>
              </w:rPr>
              <w:t>พ</w:t>
            </w:r>
            <w:r w:rsidRPr="00301158">
              <w:rPr>
                <w:highlight w:val="yellow"/>
              </w:rPr>
              <w:t xml:space="preserve">. </w:t>
            </w:r>
            <w:bookmarkStart w:id="0" w:name="nProjectNo"/>
            <w:sdt>
              <w:sdtPr>
                <w:rPr>
                  <w:highlight w:val="yellow"/>
                </w:rPr>
                <w:alias w:val="เลขที่โครงงาน"/>
                <w:tag w:val="เลขที่โครงงาน"/>
                <w:id w:val="1321158478"/>
                <w:placeholder>
                  <w:docPart w:val="4139F722B97E4B3894300EAC50D823E4"/>
                </w:placeholder>
                <w:text/>
              </w:sdtPr>
              <w:sdtContent>
                <w:r w:rsidR="00065D69" w:rsidRPr="00301158">
                  <w:rPr>
                    <w:highlight w:val="yellow"/>
                  </w:rPr>
                  <w:t>xx</w:t>
                </w:r>
                <w:r w:rsidR="0058111B" w:rsidRPr="00301158">
                  <w:rPr>
                    <w:rFonts w:hint="cs"/>
                    <w:highlight w:val="yellow"/>
                    <w:cs/>
                  </w:rPr>
                  <w:t>/25</w:t>
                </w:r>
                <w:r w:rsidR="0058111B" w:rsidRPr="00301158">
                  <w:rPr>
                    <w:highlight w:val="yellow"/>
                  </w:rPr>
                  <w:t>60</w:t>
                </w:r>
              </w:sdtContent>
            </w:sdt>
            <w:bookmarkEnd w:id="0"/>
          </w:p>
        </w:tc>
      </w:tr>
      <w:tr w:rsidR="00744A14" w:rsidRPr="007663BD" w14:paraId="65EE18BF" w14:textId="77777777" w:rsidTr="001E14FC">
        <w:trPr>
          <w:trHeight w:hRule="exact" w:val="1008"/>
        </w:trPr>
        <w:tc>
          <w:tcPr>
            <w:tcW w:w="8307" w:type="dxa"/>
          </w:tcPr>
          <w:p w14:paraId="4F96C41B" w14:textId="77777777" w:rsidR="00744A14" w:rsidRPr="007663BD" w:rsidRDefault="00744A14" w:rsidP="0065114C">
            <w:pPr>
              <w:pStyle w:val="cpeCover"/>
              <w:rPr>
                <w:cs/>
              </w:rPr>
            </w:pPr>
            <w:r w:rsidRPr="007663BD">
              <w:rPr>
                <w:cs/>
              </w:rPr>
              <w:t>เรื่อง</w:t>
            </w:r>
          </w:p>
        </w:tc>
      </w:tr>
      <w:tr w:rsidR="00744A14" w:rsidRPr="007663BD" w14:paraId="5C434785" w14:textId="77777777" w:rsidTr="001E14FC">
        <w:trPr>
          <w:trHeight w:hRule="exact" w:val="1440"/>
        </w:trPr>
        <w:bookmarkStart w:id="1" w:name="nProjectName" w:displacedByCustomXml="next"/>
        <w:sdt>
          <w:sdtPr>
            <w:alias w:val="ชื่อโครงงาน"/>
            <w:tag w:val="ชื่อโครงงาน"/>
            <w:id w:val="-1557700317"/>
            <w:placeholder>
              <w:docPart w:val="D129997087884A12B8067907603044E0"/>
            </w:placeholder>
            <w:text/>
          </w:sdtPr>
          <w:sdtContent>
            <w:tc>
              <w:tcPr>
                <w:tcW w:w="8307" w:type="dxa"/>
              </w:tcPr>
              <w:p w14:paraId="7A384886" w14:textId="75EAC3E1" w:rsidR="00744A14" w:rsidRPr="007663BD" w:rsidRDefault="00301158" w:rsidP="0065114C">
                <w:pPr>
                  <w:pStyle w:val="cpeCover"/>
                </w:pPr>
                <w:r w:rsidRPr="00301158">
                  <w:rPr>
                    <w:cs/>
                  </w:rPr>
                  <w:t>ระบบทำนายตลาดแลกเปลี่ยนเงินตราต่างประเทศ</w:t>
                </w:r>
              </w:p>
            </w:tc>
          </w:sdtContent>
        </w:sdt>
        <w:bookmarkEnd w:id="1" w:displacedByCustomXml="prev"/>
      </w:tr>
      <w:tr w:rsidR="00744A14" w:rsidRPr="007663BD" w14:paraId="6C41D0A9" w14:textId="77777777" w:rsidTr="001E14FC">
        <w:trPr>
          <w:trHeight w:hRule="exact" w:val="1152"/>
        </w:trPr>
        <w:tc>
          <w:tcPr>
            <w:tcW w:w="8307" w:type="dxa"/>
          </w:tcPr>
          <w:p w14:paraId="1C1BA97D" w14:textId="77777777" w:rsidR="00744A14" w:rsidRPr="007663BD" w:rsidRDefault="00744A14" w:rsidP="0065114C">
            <w:pPr>
              <w:pStyle w:val="cpeCover"/>
              <w:rPr>
                <w:cs/>
              </w:rPr>
            </w:pPr>
            <w:r w:rsidRPr="007663BD">
              <w:rPr>
                <w:cs/>
              </w:rPr>
              <w:t>โดย</w:t>
            </w:r>
          </w:p>
        </w:tc>
      </w:tr>
      <w:bookmarkStart w:id="2" w:name="nName1"/>
      <w:tr w:rsidR="00744A14" w:rsidRPr="007663BD" w14:paraId="0B9673B9" w14:textId="77777777" w:rsidTr="001E14FC">
        <w:trPr>
          <w:trHeight w:hRule="exact" w:val="5832"/>
        </w:trPr>
        <w:tc>
          <w:tcPr>
            <w:tcW w:w="8307" w:type="dxa"/>
          </w:tcPr>
          <w:p w14:paraId="33EEE2B3" w14:textId="6E171C36" w:rsidR="003B706F" w:rsidRPr="007663BD" w:rsidRDefault="005B7606" w:rsidP="0065114C">
            <w:pPr>
              <w:pStyle w:val="cpeCover"/>
            </w:pPr>
            <w:sdt>
              <w:sdtPr>
                <w:alias w:val="ชื่อ-สกุล 1"/>
                <w:tag w:val="ชื่อ-สกุล 1"/>
                <w:id w:val="-1676252544"/>
                <w:placeholder>
                  <w:docPart w:val="4139F722B97E4B3894300EAC50D823E4"/>
                </w:placeholder>
                <w:text/>
              </w:sdtPr>
              <w:sdtContent>
                <w:r w:rsidR="00144161" w:rsidRPr="00144161">
                  <w:rPr>
                    <w:cs/>
                  </w:rPr>
                  <w:t xml:space="preserve">นาย </w:t>
                </w:r>
                <w:proofErr w:type="spellStart"/>
                <w:r w:rsidR="00301158">
                  <w:rPr>
                    <w:rFonts w:hint="cs"/>
                    <w:cs/>
                  </w:rPr>
                  <w:t>ปั</w:t>
                </w:r>
                <w:proofErr w:type="spellEnd"/>
                <w:r w:rsidR="00301158">
                  <w:rPr>
                    <w:rFonts w:hint="cs"/>
                    <w:cs/>
                  </w:rPr>
                  <w:t>ณ</w:t>
                </w:r>
                <w:proofErr w:type="spellStart"/>
                <w:r w:rsidR="00301158">
                  <w:rPr>
                    <w:rFonts w:hint="cs"/>
                    <w:cs/>
                  </w:rPr>
                  <w:t>ณ</w:t>
                </w:r>
                <w:proofErr w:type="spellEnd"/>
                <w:r w:rsidR="00301158">
                  <w:rPr>
                    <w:rFonts w:hint="cs"/>
                    <w:cs/>
                  </w:rPr>
                  <w:t>วิชญ์ พันธ์วงศ์</w:t>
                </w:r>
              </w:sdtContent>
            </w:sdt>
            <w:bookmarkEnd w:id="2"/>
            <w:r w:rsidR="00C15162">
              <w:t xml:space="preserve">  </w:t>
            </w:r>
            <w:r w:rsidR="00C15162">
              <w:rPr>
                <w:rFonts w:hint="cs"/>
                <w:cs/>
              </w:rPr>
              <w:t xml:space="preserve">รหัส </w:t>
            </w:r>
            <w:bookmarkStart w:id="3" w:name="nCode1"/>
            <w:sdt>
              <w:sdtPr>
                <w:rPr>
                  <w:rFonts w:hint="cs"/>
                  <w:cs/>
                </w:rPr>
                <w:alias w:val="รหัสนักศึกษา1"/>
                <w:tag w:val="รหัสนักศึกษา1"/>
                <w:id w:val="-1157992182"/>
                <w:placeholder>
                  <w:docPart w:val="4139F722B97E4B3894300EAC50D823E4"/>
                </w:placeholder>
                <w15:color w:val="000000"/>
                <w:text/>
              </w:sdtPr>
              <w:sdtContent>
                <w:r w:rsidR="00301158">
                  <w:t>600610752</w:t>
                </w:r>
              </w:sdtContent>
            </w:sdt>
            <w:bookmarkEnd w:id="3"/>
          </w:p>
          <w:p w14:paraId="1B4A1E30" w14:textId="77777777" w:rsidR="009401A6" w:rsidRPr="007663BD" w:rsidRDefault="009401A6" w:rsidP="0065114C">
            <w:pPr>
              <w:pStyle w:val="cpeCover"/>
            </w:pPr>
          </w:p>
          <w:p w14:paraId="0574DD33" w14:textId="77777777" w:rsidR="003B706F" w:rsidRPr="007663BD" w:rsidRDefault="003B706F" w:rsidP="0065114C">
            <w:pPr>
              <w:pStyle w:val="cpeCover"/>
            </w:pPr>
          </w:p>
          <w:p w14:paraId="6A098DEC" w14:textId="73A00A07" w:rsidR="009401A6" w:rsidRPr="007663BD" w:rsidRDefault="009401A6" w:rsidP="0029655A">
            <w:pPr>
              <w:pStyle w:val="cpeCover"/>
              <w:jc w:val="left"/>
            </w:pPr>
          </w:p>
        </w:tc>
      </w:tr>
      <w:tr w:rsidR="00264E02" w:rsidRPr="007663BD" w14:paraId="374ED0DF" w14:textId="77777777" w:rsidTr="001E14FC">
        <w:trPr>
          <w:trHeight w:val="2493"/>
        </w:trPr>
        <w:tc>
          <w:tcPr>
            <w:tcW w:w="8307" w:type="dxa"/>
          </w:tcPr>
          <w:sdt>
            <w:sdtPr>
              <w:alias w:val="ข้อความท้ายปก"/>
              <w:tag w:val="ข้อความท้ายปก"/>
              <w:id w:val="1811973094"/>
              <w:placeholder>
                <w:docPart w:val="049339A299AB4A21AFD1C5ADD700AC56"/>
              </w:placeholder>
              <w:text w:multiLine="1"/>
            </w:sdtPr>
            <w:sdtContent>
              <w:p w14:paraId="25E243A5" w14:textId="7FA4E2DC" w:rsidR="00E52B55" w:rsidRDefault="0029655A" w:rsidP="00E52B55">
                <w:pPr>
                  <w:pStyle w:val="cpeCover"/>
                  <w:rPr>
                    <w:rFonts w:ascii="AngsanaUPC" w:hAnsi="AngsanaUPC" w:cs="AngsanaUPC"/>
                    <w:b w:val="0"/>
                    <w:bCs w:val="0"/>
                    <w:sz w:val="28"/>
                    <w:szCs w:val="28"/>
                  </w:rPr>
                </w:pPr>
                <w:r>
                  <w:rPr>
                    <w:rFonts w:hint="cs"/>
                    <w:cs/>
                  </w:rPr>
                  <w:t>รายงาน</w:t>
                </w:r>
                <w:r w:rsidR="00E52B55" w:rsidRPr="00127370">
                  <w:rPr>
                    <w:cs/>
                  </w:rPr>
                  <w:t>นี้เป็นส่วนหนึ่งของ</w:t>
                </w:r>
                <w:r>
                  <w:rPr>
                    <w:cs/>
                  </w:rPr>
                  <w:br/>
                </w:r>
                <w:r>
                  <w:rPr>
                    <w:rFonts w:hint="cs"/>
                    <w:cs/>
                  </w:rPr>
                  <w:t>วิชาสำรวจเพื่อโครงงาน</w:t>
                </w:r>
                <w:r w:rsidR="00E52B55" w:rsidRPr="00127370">
                  <w:rPr>
                    <w:cs/>
                  </w:rPr>
                  <w:t>ตามหลักสูตรปริญญาวิศวกรรม</w:t>
                </w:r>
                <w:proofErr w:type="spellStart"/>
                <w:r w:rsidR="00E52B55" w:rsidRPr="00127370">
                  <w:rPr>
                    <w:cs/>
                  </w:rPr>
                  <w:t>ศา</w:t>
                </w:r>
                <w:proofErr w:type="spellEnd"/>
                <w:r w:rsidR="00E52B55" w:rsidRPr="00127370">
                  <w:rPr>
                    <w:cs/>
                  </w:rPr>
                  <w:t>สตรบัณฑิต</w:t>
                </w:r>
              </w:p>
            </w:sdtContent>
          </w:sdt>
          <w:p w14:paraId="7449D6B2" w14:textId="69AAAA7B" w:rsidR="00264E02" w:rsidRPr="007663BD" w:rsidRDefault="007663BD" w:rsidP="0065114C">
            <w:pPr>
              <w:pStyle w:val="cpeCover"/>
              <w:rPr>
                <w:cs/>
              </w:rPr>
            </w:pPr>
            <w:r>
              <w:rPr>
                <w:cs/>
              </w:rPr>
              <w:t>ภาควิชาวิศวกรรมคอมพิวเตอร์</w:t>
            </w:r>
          </w:p>
          <w:p w14:paraId="4FBE6EFD" w14:textId="77777777" w:rsidR="00264E02" w:rsidRPr="007663BD" w:rsidRDefault="00264E02" w:rsidP="0065114C">
            <w:pPr>
              <w:pStyle w:val="cpeCover"/>
            </w:pPr>
            <w:r w:rsidRPr="007663BD">
              <w:rPr>
                <w:cs/>
              </w:rPr>
              <w:t>คณะวิศวกรรมศาสตร์ มหาวิทยาลัยเชียงใหม่</w:t>
            </w:r>
          </w:p>
          <w:p w14:paraId="57B4B15B" w14:textId="77777777" w:rsidR="00844E49" w:rsidRDefault="00061F1C" w:rsidP="0065114C">
            <w:pPr>
              <w:pStyle w:val="cpeCover"/>
              <w:rPr>
                <w:cs/>
              </w:rPr>
            </w:pPr>
            <w:r>
              <w:rPr>
                <w:rFonts w:hint="cs"/>
                <w:cs/>
              </w:rPr>
              <w:t xml:space="preserve">ปีการศึกษา </w:t>
            </w:r>
            <w:bookmarkStart w:id="4" w:name="nAcademicYear"/>
            <w:sdt>
              <w:sdtPr>
                <w:rPr>
                  <w:rFonts w:hint="cs"/>
                  <w:cs/>
                </w:rPr>
                <w:alias w:val="พ.ศ."/>
                <w:tag w:val="พ.ศ."/>
                <w:id w:val="-1525314613"/>
                <w:lock w:val="sdtLocked"/>
                <w:placeholder>
                  <w:docPart w:val="4139F722B97E4B3894300EAC50D823E4"/>
                </w:placeholder>
                <w15:color w:val="000000"/>
                <w:text/>
              </w:sdtPr>
              <w:sdtContent>
                <w:r w:rsidR="0019748A">
                  <w:rPr>
                    <w:rFonts w:hint="cs"/>
                    <w:cs/>
                  </w:rPr>
                  <w:t>25</w:t>
                </w:r>
                <w:r w:rsidR="0058111B">
                  <w:t>60</w:t>
                </w:r>
              </w:sdtContent>
            </w:sdt>
            <w:bookmarkEnd w:id="4"/>
          </w:p>
          <w:p w14:paraId="4A04DAE8" w14:textId="77777777" w:rsidR="00264E02" w:rsidRPr="00844E49" w:rsidRDefault="00264E02" w:rsidP="00844E49">
            <w:pPr>
              <w:jc w:val="center"/>
            </w:pPr>
          </w:p>
        </w:tc>
      </w:tr>
      <w:tr w:rsidR="00264E02" w:rsidRPr="007663BD" w14:paraId="233DFB1F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1008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65AFC5A3" w14:textId="77777777" w:rsidR="00264E02" w:rsidRPr="007663BD" w:rsidRDefault="00264E02" w:rsidP="0058111B">
            <w:pPr>
              <w:pStyle w:val="cpeCover"/>
            </w:pPr>
            <w:r w:rsidRPr="0029655A">
              <w:rPr>
                <w:highlight w:val="yellow"/>
              </w:rPr>
              <w:lastRenderedPageBreak/>
              <w:t xml:space="preserve">PROJECT No. </w:t>
            </w:r>
            <w:r w:rsidR="00C02A4D" w:rsidRPr="0029655A">
              <w:rPr>
                <w:highlight w:val="yellow"/>
              </w:rPr>
              <w:t xml:space="preserve">CPE </w:t>
            </w:r>
            <w:r w:rsidR="00AF1C2D" w:rsidRPr="0029655A">
              <w:rPr>
                <w:highlight w:val="yellow"/>
              </w:rPr>
              <w:fldChar w:fldCharType="begin"/>
            </w:r>
            <w:r w:rsidR="00AF1C2D" w:rsidRPr="0029655A">
              <w:rPr>
                <w:highlight w:val="yellow"/>
              </w:rPr>
              <w:instrText xml:space="preserve"> REF  nProjectNo \h  \* MERGEFORMAT </w:instrText>
            </w:r>
            <w:r w:rsidR="00AF1C2D" w:rsidRPr="0029655A">
              <w:rPr>
                <w:highlight w:val="yellow"/>
              </w:rPr>
            </w:r>
            <w:r w:rsidR="00AF1C2D" w:rsidRPr="0029655A">
              <w:rPr>
                <w:highlight w:val="yellow"/>
              </w:rPr>
              <w:fldChar w:fldCharType="separate"/>
            </w:r>
            <w:sdt>
              <w:sdtPr>
                <w:rPr>
                  <w:highlight w:val="yellow"/>
                </w:rPr>
                <w:alias w:val="เลขที่โครงงาน"/>
                <w:tag w:val="เลขที่โครงงาน"/>
                <w:id w:val="1921596592"/>
                <w:placeholder>
                  <w:docPart w:val="E5631937AFF54697B1C3AE47E1634772"/>
                </w:placeholder>
                <w:text/>
              </w:sdtPr>
              <w:sdtContent>
                <w:r w:rsidR="00301158" w:rsidRPr="0029655A">
                  <w:rPr>
                    <w:highlight w:val="yellow"/>
                  </w:rPr>
                  <w:t>xx</w:t>
                </w:r>
                <w:r w:rsidR="00301158" w:rsidRPr="0029655A">
                  <w:rPr>
                    <w:rFonts w:hint="cs"/>
                    <w:highlight w:val="yellow"/>
                    <w:cs/>
                  </w:rPr>
                  <w:t>/25</w:t>
                </w:r>
                <w:r w:rsidR="00301158" w:rsidRPr="0029655A">
                  <w:rPr>
                    <w:highlight w:val="yellow"/>
                  </w:rPr>
                  <w:t>60</w:t>
                </w:r>
              </w:sdtContent>
            </w:sdt>
            <w:r w:rsidR="00AF1C2D" w:rsidRPr="0029655A">
              <w:rPr>
                <w:highlight w:val="yellow"/>
              </w:rPr>
              <w:fldChar w:fldCharType="end"/>
            </w:r>
          </w:p>
        </w:tc>
      </w:tr>
      <w:tr w:rsidR="00264E02" w:rsidRPr="007663BD" w14:paraId="3B111AB2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1008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1BD7A63C" w14:textId="77777777" w:rsidR="00264E02" w:rsidRPr="007663BD" w:rsidRDefault="00264E02" w:rsidP="0065114C">
            <w:pPr>
              <w:pStyle w:val="cpeCover"/>
            </w:pPr>
          </w:p>
        </w:tc>
      </w:tr>
      <w:tr w:rsidR="00264E02" w:rsidRPr="007663BD" w14:paraId="3E890CD1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1440"/>
        </w:trPr>
        <w:bookmarkStart w:id="5" w:name="nProjectNameE" w:displacedByCustomXml="next"/>
        <w:sdt>
          <w:sdtPr>
            <w:alias w:val="Project Name English"/>
            <w:tag w:val="Project Name English"/>
            <w:id w:val="27073975"/>
            <w:placeholder>
              <w:docPart w:val="144060B9BC7E41D4A25A2CE7A0027682"/>
            </w:placeholder>
            <w:text/>
          </w:sdtPr>
          <w:sdtContent>
            <w:tc>
              <w:tcPr>
                <w:tcW w:w="8307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1A3A02C5" w14:textId="2EA1AABF" w:rsidR="00D450CF" w:rsidRPr="007663BD" w:rsidRDefault="0029655A" w:rsidP="0065114C">
                <w:pPr>
                  <w:pStyle w:val="cpeCover"/>
                </w:pPr>
                <w:r w:rsidRPr="0029655A">
                  <w:t>Foreign exchange market prediction system</w:t>
                </w:r>
              </w:p>
            </w:tc>
          </w:sdtContent>
        </w:sdt>
        <w:bookmarkEnd w:id="5" w:displacedByCustomXml="prev"/>
      </w:tr>
      <w:tr w:rsidR="00264E02" w:rsidRPr="007663BD" w14:paraId="459DC9E6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1152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2ABD922E" w14:textId="77777777" w:rsidR="00264E02" w:rsidRPr="007663BD" w:rsidRDefault="00264E02" w:rsidP="0065114C">
            <w:pPr>
              <w:pStyle w:val="cpeCover"/>
            </w:pPr>
          </w:p>
        </w:tc>
      </w:tr>
      <w:bookmarkStart w:id="6" w:name="nNameE1"/>
      <w:tr w:rsidR="00264E02" w:rsidRPr="007663BD" w14:paraId="5FE4B0CB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hRule="exact" w:val="5382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51575891" w14:textId="682EEAC9" w:rsidR="00264E02" w:rsidRPr="007663BD" w:rsidRDefault="005B7606" w:rsidP="0065114C">
            <w:pPr>
              <w:pStyle w:val="cpeCover"/>
              <w:rPr>
                <w:cs/>
              </w:rPr>
            </w:pPr>
            <w:sdt>
              <w:sdtPr>
                <w:rPr>
                  <w:rFonts w:hint="cs"/>
                  <w:cs/>
                </w:rPr>
                <w:alias w:val="Student1 Name"/>
                <w:tag w:val="Student1 Name"/>
                <w:id w:val="-880472500"/>
                <w:placeholder>
                  <w:docPart w:val="4139F722B97E4B3894300EAC50D823E4"/>
                </w:placeholder>
                <w:text/>
              </w:sdtPr>
              <w:sdtContent>
                <w:r w:rsidR="0029655A">
                  <w:t>Pannawit Panwong</w:t>
                </w:r>
              </w:sdtContent>
            </w:sdt>
            <w:bookmarkEnd w:id="6"/>
            <w:r w:rsidR="00C15162">
              <w:rPr>
                <w:rFonts w:hint="cs"/>
                <w:cs/>
              </w:rPr>
              <w:t xml:space="preserve">  </w:t>
            </w:r>
            <w:r w:rsidR="0029655A">
              <w:t>600610752</w:t>
            </w:r>
          </w:p>
          <w:p w14:paraId="1EED8E9D" w14:textId="472294F8" w:rsidR="008A4D99" w:rsidRPr="007663BD" w:rsidRDefault="008A4D99" w:rsidP="0029655A">
            <w:pPr>
              <w:pStyle w:val="cpeCover"/>
              <w:jc w:val="left"/>
            </w:pPr>
          </w:p>
          <w:p w14:paraId="1A84F202" w14:textId="77777777" w:rsidR="0089548B" w:rsidRPr="007663BD" w:rsidRDefault="0089548B" w:rsidP="0065114C">
            <w:pPr>
              <w:pStyle w:val="cpeCover"/>
            </w:pPr>
          </w:p>
          <w:p w14:paraId="7944E973" w14:textId="77777777" w:rsidR="0089548B" w:rsidRPr="007663BD" w:rsidRDefault="0089548B" w:rsidP="0065114C">
            <w:pPr>
              <w:pStyle w:val="cpeCover"/>
            </w:pPr>
          </w:p>
          <w:p w14:paraId="63BCDFDB" w14:textId="31643AEE" w:rsidR="0089548B" w:rsidRPr="007663BD" w:rsidRDefault="0089548B" w:rsidP="0019748A">
            <w:pPr>
              <w:pStyle w:val="cpeCover"/>
            </w:pPr>
          </w:p>
        </w:tc>
      </w:tr>
      <w:tr w:rsidR="00264E02" w:rsidRPr="007663BD" w14:paraId="1C70F527" w14:textId="77777777" w:rsidTr="001E14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val="2493"/>
        </w:trPr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cs/>
              </w:rPr>
              <w:alias w:val="ข้อความท้ายปก อังกฤษ"/>
              <w:tag w:val="ข้อความท้ายปก อังกฤษ"/>
              <w:id w:val="-1333528127"/>
              <w:placeholder>
                <w:docPart w:val="6969A5DC33594E5C9D055D2BD769B330"/>
              </w:placeholder>
              <w:text w:multiLine="1"/>
            </w:sdtPr>
            <w:sdtContent>
              <w:p w14:paraId="635F4C96" w14:textId="153BC794" w:rsidR="00E52B55" w:rsidRDefault="00E52B55" w:rsidP="00E52B55">
                <w:pPr>
                  <w:pStyle w:val="cpeCover"/>
                  <w:rPr>
                    <w:rFonts w:ascii="AngsanaUPC" w:hAnsi="AngsanaUPC" w:cs="AngsanaUPC"/>
                    <w:b w:val="0"/>
                    <w:bCs w:val="0"/>
                    <w:sz w:val="28"/>
                    <w:szCs w:val="28"/>
                    <w:highlight w:val="yellow"/>
                    <w:cs/>
                  </w:rPr>
                </w:pPr>
                <w:r w:rsidRPr="00E52B55">
                  <w:t xml:space="preserve">A </w:t>
                </w:r>
                <w:r w:rsidR="0029655A">
                  <w:t>Report Submitted in Partial Fulfillment of Project</w:t>
                </w:r>
                <w:r w:rsidR="009D617F">
                  <w:t xml:space="preserve"> Survey Course as Required by the Degree of Bachelor of Engineering</w:t>
                </w:r>
              </w:p>
            </w:sdtContent>
          </w:sdt>
          <w:p w14:paraId="5A0A0576" w14:textId="77777777" w:rsidR="00264E02" w:rsidRPr="007663BD" w:rsidRDefault="00264E02" w:rsidP="0065114C">
            <w:pPr>
              <w:pStyle w:val="cpeCover"/>
            </w:pPr>
            <w:r w:rsidRPr="007663BD">
              <w:t xml:space="preserve">Department of </w:t>
            </w:r>
            <w:r w:rsidR="007663BD">
              <w:t>Computer</w:t>
            </w:r>
            <w:r w:rsidRPr="007663BD">
              <w:t xml:space="preserve"> Engineering</w:t>
            </w:r>
          </w:p>
          <w:p w14:paraId="4D805A15" w14:textId="77777777" w:rsidR="00264E02" w:rsidRPr="007663BD" w:rsidRDefault="003A171E" w:rsidP="0065114C">
            <w:pPr>
              <w:pStyle w:val="cpeCover"/>
            </w:pPr>
            <w:r w:rsidRPr="007663BD">
              <w:t>Faculty of Engineering</w:t>
            </w:r>
          </w:p>
          <w:p w14:paraId="500CA5C7" w14:textId="77777777" w:rsidR="00264E02" w:rsidRPr="007663BD" w:rsidRDefault="00264E02" w:rsidP="0065114C">
            <w:pPr>
              <w:pStyle w:val="cpeCover"/>
            </w:pPr>
            <w:r w:rsidRPr="007663BD">
              <w:t>Chiang Mai University</w:t>
            </w:r>
          </w:p>
          <w:bookmarkStart w:id="7" w:name="nAcademicYearE" w:displacedByCustomXml="next"/>
          <w:sdt>
            <w:sdtPr>
              <w:rPr>
                <w:cs/>
              </w:rPr>
              <w:alias w:val="ปี ค.ศ."/>
              <w:tag w:val="ปี ค.ศ."/>
              <w:id w:val="-1643414804"/>
              <w:placeholder>
                <w:docPart w:val="4139F722B97E4B3894300EAC50D823E4"/>
              </w:placeholder>
              <w:text/>
            </w:sdtPr>
            <w:sdtContent>
              <w:p w14:paraId="1040AE72" w14:textId="56731AB2" w:rsidR="00264E02" w:rsidRPr="007663BD" w:rsidRDefault="0019748A" w:rsidP="0058111B">
                <w:pPr>
                  <w:pStyle w:val="cpeCover"/>
                </w:pPr>
                <w:r>
                  <w:rPr>
                    <w:rFonts w:hint="cs"/>
                    <w:cs/>
                  </w:rPr>
                  <w:t>20</w:t>
                </w:r>
                <w:r w:rsidR="009D617F">
                  <w:t>20</w:t>
                </w:r>
              </w:p>
            </w:sdtContent>
          </w:sdt>
          <w:bookmarkEnd w:id="7" w:displacedByCustomXml="prev"/>
        </w:tc>
      </w:tr>
    </w:tbl>
    <w:p w14:paraId="34799350" w14:textId="77777777" w:rsidR="00806A3D" w:rsidRPr="007663BD" w:rsidRDefault="00806A3D">
      <w:pPr>
        <w:spacing w:after="200" w:line="276" w:lineRule="auto"/>
        <w:rPr>
          <w:rFonts w:ascii="TH SarabunPSK" w:hAnsi="TH SarabunPSK" w:cs="TH SarabunPSK"/>
          <w:sz w:val="8"/>
          <w:szCs w:val="8"/>
        </w:rPr>
      </w:pPr>
      <w:r w:rsidRPr="007663BD">
        <w:rPr>
          <w:rFonts w:ascii="TH SarabunPSK" w:hAnsi="TH SarabunPSK" w:cs="TH SarabunPSK"/>
          <w:sz w:val="8"/>
          <w:szCs w:val="8"/>
        </w:rPr>
        <w:br w:type="page"/>
      </w:r>
    </w:p>
    <w:p w14:paraId="37153C1B" w14:textId="77777777" w:rsidR="00BD7FF6" w:rsidRPr="007663BD" w:rsidRDefault="00BD7FF6" w:rsidP="00BD7FF6">
      <w:pPr>
        <w:rPr>
          <w:rFonts w:ascii="TH SarabunPSK" w:hAnsi="TH SarabunPSK" w:cs="TH SarabunPSK"/>
          <w:sz w:val="8"/>
          <w:szCs w:val="8"/>
        </w:rPr>
      </w:pPr>
    </w:p>
    <w:tbl>
      <w:tblPr>
        <w:tblStyle w:val="ae"/>
        <w:tblW w:w="8856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80"/>
        <w:gridCol w:w="5976"/>
      </w:tblGrid>
      <w:tr w:rsidR="00BD7FF6" w:rsidRPr="007663BD" w14:paraId="0C316440" w14:textId="77777777" w:rsidTr="00414B74">
        <w:tc>
          <w:tcPr>
            <w:tcW w:w="2880" w:type="dxa"/>
          </w:tcPr>
          <w:p w14:paraId="44AF9BB2" w14:textId="77777777" w:rsidR="00BD7FF6" w:rsidRPr="007663BD" w:rsidRDefault="00BD7FF6" w:rsidP="00414B74">
            <w:pPr>
              <w:pStyle w:val="cpeTitleTable"/>
              <w:rPr>
                <w:cs/>
              </w:rPr>
            </w:pPr>
            <w:r w:rsidRPr="0065114C">
              <w:rPr>
                <w:cs/>
              </w:rPr>
              <w:t>หัวข้อ</w:t>
            </w:r>
            <w:r w:rsidRPr="007663BD">
              <w:rPr>
                <w:cs/>
              </w:rPr>
              <w:t>โครงงาน</w:t>
            </w:r>
          </w:p>
        </w:tc>
        <w:tc>
          <w:tcPr>
            <w:tcW w:w="5976" w:type="dxa"/>
          </w:tcPr>
          <w:p w14:paraId="1FF4C4DF" w14:textId="1FD4CC0E" w:rsidR="00BD7FF6" w:rsidRPr="007663BD" w:rsidRDefault="00BD7FF6" w:rsidP="00414B74">
            <w:pPr>
              <w:pStyle w:val="cpeTitleTable"/>
            </w:pPr>
            <w:r>
              <w:t xml:space="preserve">: </w:t>
            </w:r>
            <w:r w:rsidRPr="007663BD">
              <w:fldChar w:fldCharType="begin"/>
            </w:r>
            <w:r w:rsidRPr="007663BD">
              <w:instrText xml:space="preserve"> REF nProjectName \h  \* MERGEFORMAT </w:instrText>
            </w:r>
            <w:r w:rsidRPr="007663BD">
              <w:fldChar w:fldCharType="separate"/>
            </w:r>
            <w:sdt>
              <w:sdtPr>
                <w:rPr>
                  <w:noProof/>
                </w:rPr>
                <w:alias w:val="ชื่อโครงงาน"/>
                <w:tag w:val="ชื่อโครงงาน"/>
                <w:id w:val="1040939706"/>
                <w:placeholder>
                  <w:docPart w:val="990BB191CDFB4E349EEB0A44D8E4325B"/>
                </w:placeholder>
                <w:text/>
              </w:sdtPr>
              <w:sdtContent>
                <w:r w:rsidR="00F4195B" w:rsidRPr="00F4195B">
                  <w:rPr>
                    <w:noProof/>
                    <w:cs/>
                  </w:rPr>
                  <w:t>ระบบทำนายตลาดแลกเปลี่ยนเงินตราต่างประเทศ</w:t>
                </w:r>
              </w:sdtContent>
            </w:sdt>
            <w:r w:rsidRPr="007663BD">
              <w:fldChar w:fldCharType="end"/>
            </w:r>
          </w:p>
        </w:tc>
      </w:tr>
      <w:tr w:rsidR="00BD7FF6" w:rsidRPr="007663BD" w14:paraId="0242C01A" w14:textId="77777777" w:rsidTr="00414B74">
        <w:tc>
          <w:tcPr>
            <w:tcW w:w="2880" w:type="dxa"/>
          </w:tcPr>
          <w:p w14:paraId="5DDF986E" w14:textId="77777777" w:rsidR="00BD7FF6" w:rsidRPr="007663BD" w:rsidRDefault="00BD7FF6" w:rsidP="00414B74">
            <w:pPr>
              <w:pStyle w:val="cpeTitleTable"/>
              <w:rPr>
                <w:cs/>
              </w:rPr>
            </w:pPr>
          </w:p>
        </w:tc>
        <w:tc>
          <w:tcPr>
            <w:tcW w:w="5976" w:type="dxa"/>
          </w:tcPr>
          <w:p w14:paraId="65E7A21B" w14:textId="69AEF763" w:rsidR="00BD7FF6" w:rsidRDefault="00BD7FF6" w:rsidP="00BD7FF6">
            <w:pPr>
              <w:pStyle w:val="cpeTitleTable"/>
            </w:pPr>
            <w:r>
              <w:t xml:space="preserve">: </w:t>
            </w:r>
            <w:r>
              <w:fldChar w:fldCharType="begin"/>
            </w:r>
            <w:r>
              <w:instrText xml:space="preserve"> REF  nProjectNameE \h  \* MERGEFORMAT </w:instrText>
            </w:r>
            <w:r>
              <w:fldChar w:fldCharType="separate"/>
            </w:r>
            <w:sdt>
              <w:sdtPr>
                <w:rPr>
                  <w:noProof/>
                </w:rPr>
                <w:alias w:val="Project Name English"/>
                <w:tag w:val="Project Name English"/>
                <w:id w:val="-512141556"/>
                <w:placeholder>
                  <w:docPart w:val="6F7917C2B8FF445198FB43991B820D66"/>
                </w:placeholder>
                <w:text/>
              </w:sdtPr>
              <w:sdtContent>
                <w:r w:rsidR="00F4195B" w:rsidRPr="00F4195B">
                  <w:rPr>
                    <w:noProof/>
                  </w:rPr>
                  <w:t>Foreign exchange market prediction system</w:t>
                </w:r>
              </w:sdtContent>
            </w:sdt>
            <w:r>
              <w:fldChar w:fldCharType="end"/>
            </w:r>
          </w:p>
        </w:tc>
      </w:tr>
      <w:tr w:rsidR="00BD7FF6" w:rsidRPr="007663BD" w14:paraId="56E613BB" w14:textId="77777777" w:rsidTr="00414B74">
        <w:tc>
          <w:tcPr>
            <w:tcW w:w="2880" w:type="dxa"/>
          </w:tcPr>
          <w:p w14:paraId="55D05433" w14:textId="77777777" w:rsidR="00BD7FF6" w:rsidRPr="007663BD" w:rsidRDefault="00BD7FF6" w:rsidP="00414B74">
            <w:pPr>
              <w:pStyle w:val="cpeTitleTable"/>
              <w:rPr>
                <w:cs/>
              </w:rPr>
            </w:pPr>
            <w:r w:rsidRPr="007663BD">
              <w:rPr>
                <w:cs/>
              </w:rPr>
              <w:t>โดย</w:t>
            </w:r>
          </w:p>
        </w:tc>
        <w:tc>
          <w:tcPr>
            <w:tcW w:w="5976" w:type="dxa"/>
          </w:tcPr>
          <w:p w14:paraId="58D0A210" w14:textId="61AC3723" w:rsidR="00BD7FF6" w:rsidRPr="007663BD" w:rsidRDefault="00BD7FF6" w:rsidP="00414B74">
            <w:pPr>
              <w:pStyle w:val="cpeTitleTable"/>
              <w:rPr>
                <w:cs/>
              </w:rPr>
            </w:pPr>
            <w:r>
              <w:t xml:space="preserve">: </w:t>
            </w:r>
            <w:r w:rsidR="00065D69">
              <w:fldChar w:fldCharType="begin"/>
            </w:r>
            <w:r w:rsidR="00065D69">
              <w:instrText xml:space="preserve"> REF  nName1 \h  \* MERGEFORMAT </w:instrText>
            </w:r>
            <w:r w:rsidR="00065D69">
              <w:fldChar w:fldCharType="separate"/>
            </w:r>
            <w:sdt>
              <w:sdtPr>
                <w:rPr>
                  <w:noProof/>
                </w:rPr>
                <w:alias w:val="ชื่อ-สกุล 1"/>
                <w:tag w:val="ชื่อ-สกุล 1"/>
                <w:id w:val="-546994110"/>
                <w:placeholder>
                  <w:docPart w:val="64107577B7A948EF861DFB545855E579"/>
                </w:placeholder>
                <w:text/>
              </w:sdtPr>
              <w:sdtContent>
                <w:r w:rsidR="00301158" w:rsidRPr="00144161">
                  <w:rPr>
                    <w:noProof/>
                    <w:cs/>
                  </w:rPr>
                  <w:t>นาย</w:t>
                </w:r>
                <w:r w:rsidR="00F4195B">
                  <w:rPr>
                    <w:rFonts w:hint="cs"/>
                    <w:noProof/>
                    <w:cs/>
                  </w:rPr>
                  <w:t>ปัณณวิชญ์ พันธ์วงศ์</w:t>
                </w:r>
              </w:sdtContent>
            </w:sdt>
            <w:r w:rsidR="00065D69">
              <w:fldChar w:fldCharType="end"/>
            </w:r>
            <w:r>
              <w:rPr>
                <w:rFonts w:hint="cs"/>
                <w:cs/>
              </w:rPr>
              <w:t xml:space="preserve"> รหัส </w:t>
            </w:r>
            <w:r>
              <w:fldChar w:fldCharType="begin"/>
            </w:r>
            <w:r>
              <w:instrText xml:space="preserve"> REF  nCode1 \h  \* MERGEFORMAT </w:instrText>
            </w:r>
            <w:r>
              <w:fldChar w:fldCharType="separate"/>
            </w:r>
            <w:sdt>
              <w:sdtPr>
                <w:rPr>
                  <w:rFonts w:hint="cs"/>
                  <w:cs/>
                </w:rPr>
                <w:alias w:val="รหัสนักศึกษา1"/>
                <w:tag w:val="รหัสนักศึกษา1"/>
                <w:id w:val="147877702"/>
                <w:placeholder>
                  <w:docPart w:val="BDB51BFC6AF64A01AA50F9660454FACF"/>
                </w:placeholder>
                <w15:color w:val="000000"/>
                <w:text/>
              </w:sdtPr>
              <w:sdtContent>
                <w:r w:rsidR="00F4195B">
                  <w:t>600610752</w:t>
                </w:r>
              </w:sdtContent>
            </w:sdt>
            <w:r>
              <w:fldChar w:fldCharType="end"/>
            </w:r>
            <w:r>
              <w:fldChar w:fldCharType="begin"/>
            </w:r>
            <w:r>
              <w:instrText xml:space="preserve"> REF  nCode2 \h  \* MERGEFORMAT </w:instrText>
            </w:r>
            <w:r>
              <w:fldChar w:fldCharType="end"/>
            </w:r>
          </w:p>
        </w:tc>
      </w:tr>
      <w:tr w:rsidR="00BD7FF6" w:rsidRPr="007663BD" w14:paraId="40CE73D8" w14:textId="77777777" w:rsidTr="00414B74">
        <w:tc>
          <w:tcPr>
            <w:tcW w:w="2880" w:type="dxa"/>
          </w:tcPr>
          <w:p w14:paraId="538FD78E" w14:textId="77777777" w:rsidR="00BD7FF6" w:rsidRPr="007663BD" w:rsidRDefault="00BD7FF6" w:rsidP="00414B74">
            <w:pPr>
              <w:pStyle w:val="cpeTitleTable"/>
              <w:rPr>
                <w:cs/>
              </w:rPr>
            </w:pPr>
            <w:r w:rsidRPr="007663BD">
              <w:rPr>
                <w:cs/>
              </w:rPr>
              <w:t>ภาควิชา</w:t>
            </w:r>
          </w:p>
        </w:tc>
        <w:tc>
          <w:tcPr>
            <w:tcW w:w="5976" w:type="dxa"/>
          </w:tcPr>
          <w:p w14:paraId="504D4EA2" w14:textId="77777777" w:rsidR="00BD7FF6" w:rsidRPr="007663BD" w:rsidRDefault="00BD7FF6" w:rsidP="00414B74">
            <w:pPr>
              <w:pStyle w:val="cpeTitleTable"/>
              <w:rPr>
                <w:cs/>
              </w:rPr>
            </w:pPr>
            <w:r>
              <w:t xml:space="preserve">: </w:t>
            </w:r>
            <w:r>
              <w:rPr>
                <w:cs/>
              </w:rPr>
              <w:t>วิศวกรรมคอมพิวเตอร์</w:t>
            </w:r>
          </w:p>
        </w:tc>
      </w:tr>
      <w:tr w:rsidR="00BD7FF6" w:rsidRPr="007663BD" w14:paraId="097EED5B" w14:textId="77777777" w:rsidTr="00414B74">
        <w:tc>
          <w:tcPr>
            <w:tcW w:w="2880" w:type="dxa"/>
          </w:tcPr>
          <w:p w14:paraId="4B3EFAE3" w14:textId="77777777" w:rsidR="00BD7FF6" w:rsidRPr="007663BD" w:rsidRDefault="00BD7FF6" w:rsidP="00414B74">
            <w:pPr>
              <w:pStyle w:val="cpeTitleTable"/>
              <w:rPr>
                <w:cs/>
              </w:rPr>
            </w:pPr>
            <w:r w:rsidRPr="007663BD">
              <w:rPr>
                <w:cs/>
              </w:rPr>
              <w:t>อาจารย์ที่ปรึกษา</w:t>
            </w:r>
          </w:p>
        </w:tc>
        <w:tc>
          <w:tcPr>
            <w:tcW w:w="5976" w:type="dxa"/>
          </w:tcPr>
          <w:p w14:paraId="4A2BB300" w14:textId="7ABAE6DB" w:rsidR="00BD7FF6" w:rsidRPr="007663BD" w:rsidRDefault="00BD7FF6" w:rsidP="00414B74">
            <w:pPr>
              <w:pStyle w:val="cpeTitleTable"/>
            </w:pPr>
            <w:r>
              <w:t xml:space="preserve">: </w:t>
            </w:r>
            <w:bookmarkStart w:id="8" w:name="nAdvisor"/>
            <w:sdt>
              <w:sdtPr>
                <w:rPr>
                  <w:cs/>
                </w:rPr>
                <w:alias w:val="อาจารย์ที่ปรึกษา"/>
                <w:tag w:val="อาจารย์ที่ปรึกษา"/>
                <w:id w:val="-931278826"/>
                <w:placeholder>
                  <w:docPart w:val="662ACD45829F45CBB67E03B9B38FA0E9"/>
                </w:placeholder>
                <w15:color w:val="000000"/>
                <w:dropDownList>
                  <w:listItem w:displayText="รศ.ดร.สรรพวรรธน์ กันตะบุตร" w:value="รศ.ดร.สรรพวรรธน์ กันตะบุตร"/>
                  <w:listItem w:displayText="รศ.ดร.ศันสนีย์ เอื้อพันธ์วิริยะกุล" w:value="รศ.ดร.ศันสนีย์ เอื้อพันธ์วิริยะกุล"/>
                  <w:listItem w:displayText="รศ.ดร.ตรัสพงศ์ ไทยอุปถัมภ์" w:value="รศ.ดร.ตรัสพงศ์ ไทยอุปถัมภ์"/>
                  <w:listItem w:displayText="รศ.ดร.ศักดิ์กษิต ระมิงค์วงศ์" w:value="รศ.ดร.ศักดิ์กษิต ระมิงค์วงศ์"/>
                  <w:listItem w:displayText="รศ.ดร.จักรพงศ์ นาทวิชัย" w:value="รศ.ดร.จักรพงศ์ นาทวิชัย"/>
                  <w:listItem w:displayText="ผศ.ดร.นราธิป เที่ยงแท้" w:value="ผศ.ดร.นราธิป เที่ยงแท้"/>
                  <w:listItem w:displayText="ผศ.ดร.ลัชนา ระมิงค์วงศ์" w:value="ผศ.ดร.ลัชนา ระมิงค์วงศ์"/>
                  <w:listItem w:displayText="ผศ.ดร.นริศรา เอี่ยมคณิตชาติ" w:value="ผศ.ดร.นริศรา เอี่ยมคณิตชาติ"/>
                  <w:listItem w:displayText="ผศ.ดร.ยุทธพงษ์ สมจิต" w:value="ผศ.ดร.ยุทธพงษ์ สมจิต"/>
                  <w:listItem w:displayText="ผศ.ดร.สันติ พิทักษ์กิจนุกูร" w:value="ผศ.ดร.สันติ พิทักษ์กิจนุกูร"/>
                  <w:listItem w:displayText="ผศ.ดร.กานต์ ปทานุคม" w:value="ผศ.ดร.กานต์ ปทานุคม"/>
                  <w:listItem w:displayText="ผศ.ดร.อัญญา อาภาวัชรุตม์" w:value="ผศ.ดร.อัญญา อาภาวัชรุตม์"/>
                  <w:listItem w:displayText="ผศ.ดร.Kenneth Cosh" w:value="ผศ.ดร.Kenneth Cosh"/>
                  <w:listItem w:displayText="อ.ดร.อานันท์ สีห์พิทักษ์เกียรติ" w:value="อ.ดร.อานันท์ สีห์พิทักษ์เกียรติ"/>
                  <w:listItem w:displayText="อ.ดร.พฤษภ์ บุญมา" w:value="อ.ดร.พฤษภ์ บุญมา"/>
                  <w:listItem w:displayText="อ.ดร.ภาสกร แช่มประเสริฐ" w:value="อ.ดร.ภาสกร แช่มประเสริฐ"/>
                  <w:listItem w:displayText="อ.ดร.ปฏิเวธ วุฒิสารวัฒนา" w:value="อ.ดร.ปฏิเวธ วุฒิสารวัฒนา"/>
                  <w:listItem w:displayText="อ.ดร.นวดนย์ คุณเลิศกิจ" w:value="อ.ดร.นวดนย์ คุณเลิศกิจ"/>
                  <w:listItem w:displayText="อ.โดม โพธิกานนท์" w:value="อ.โดม โพธิกานนท์"/>
                </w:dropDownList>
              </w:sdtPr>
              <w:sdtContent>
                <w:r w:rsidR="0051301B">
                  <w:rPr>
                    <w:cs/>
                  </w:rPr>
                  <w:t>รศ.ดร.ศันสนีย์ เอื้อพันธ์วิริยะกุล</w:t>
                </w:r>
              </w:sdtContent>
            </w:sdt>
            <w:bookmarkEnd w:id="8"/>
          </w:p>
        </w:tc>
      </w:tr>
      <w:tr w:rsidR="00585E3B" w:rsidRPr="007663BD" w14:paraId="314CE9AA" w14:textId="77777777" w:rsidTr="00414B74">
        <w:tc>
          <w:tcPr>
            <w:tcW w:w="2880" w:type="dxa"/>
          </w:tcPr>
          <w:p w14:paraId="6564742E" w14:textId="77777777" w:rsidR="00585E3B" w:rsidRPr="007663BD" w:rsidRDefault="00585E3B" w:rsidP="00585E3B">
            <w:pPr>
              <w:pStyle w:val="cpeTitleTable"/>
              <w:rPr>
                <w:cs/>
              </w:rPr>
            </w:pPr>
            <w:r w:rsidRPr="007663BD">
              <w:rPr>
                <w:cs/>
              </w:rPr>
              <w:t>ปริญญา</w:t>
            </w:r>
          </w:p>
        </w:tc>
        <w:tc>
          <w:tcPr>
            <w:tcW w:w="5976" w:type="dxa"/>
          </w:tcPr>
          <w:p w14:paraId="59C9E46C" w14:textId="77777777" w:rsidR="00585E3B" w:rsidRDefault="00585E3B" w:rsidP="00585E3B">
            <w:pPr>
              <w:pStyle w:val="cpeTitleTable"/>
            </w:pPr>
            <w:r>
              <w:t xml:space="preserve">: </w:t>
            </w:r>
            <w:r w:rsidRPr="007663BD">
              <w:rPr>
                <w:cs/>
              </w:rPr>
              <w:t>วิ</w:t>
            </w:r>
            <w:r>
              <w:rPr>
                <w:cs/>
              </w:rPr>
              <w:t>ศวกรรม</w:t>
            </w:r>
            <w:proofErr w:type="spellStart"/>
            <w:r>
              <w:rPr>
                <w:cs/>
              </w:rPr>
              <w:t>ศา</w:t>
            </w:r>
            <w:proofErr w:type="spellEnd"/>
            <w:r>
              <w:rPr>
                <w:cs/>
              </w:rPr>
              <w:t>สตรบัณฑิ</w:t>
            </w:r>
            <w:r>
              <w:rPr>
                <w:rFonts w:hint="cs"/>
                <w:cs/>
              </w:rPr>
              <w:t>ต</w:t>
            </w:r>
          </w:p>
        </w:tc>
      </w:tr>
      <w:tr w:rsidR="00585E3B" w:rsidRPr="007663BD" w14:paraId="1E22071D" w14:textId="77777777" w:rsidTr="00414B74">
        <w:tc>
          <w:tcPr>
            <w:tcW w:w="2880" w:type="dxa"/>
          </w:tcPr>
          <w:p w14:paraId="6EACDDD8" w14:textId="77777777" w:rsidR="00585E3B" w:rsidRPr="007663BD" w:rsidRDefault="00585E3B" w:rsidP="00585E3B">
            <w:pPr>
              <w:pStyle w:val="cpeTitleTable"/>
              <w:rPr>
                <w:cs/>
              </w:rPr>
            </w:pPr>
            <w:r>
              <w:rPr>
                <w:rFonts w:hint="cs"/>
                <w:cs/>
              </w:rPr>
              <w:t>สาขา</w:t>
            </w:r>
          </w:p>
        </w:tc>
        <w:tc>
          <w:tcPr>
            <w:tcW w:w="5976" w:type="dxa"/>
          </w:tcPr>
          <w:p w14:paraId="78C7A56C" w14:textId="77777777" w:rsidR="00585E3B" w:rsidRPr="007663BD" w:rsidRDefault="00585E3B" w:rsidP="00585E3B">
            <w:pPr>
              <w:pStyle w:val="cpeTitleTable"/>
              <w:rPr>
                <w:cs/>
              </w:rPr>
            </w:pPr>
            <w:r>
              <w:t xml:space="preserve">: </w:t>
            </w:r>
            <w:bookmarkStart w:id="9" w:name="nProgram"/>
            <w:sdt>
              <w:sdtPr>
                <w:rPr>
                  <w:cs/>
                </w:rPr>
                <w:alias w:val="หลักสูตร"/>
                <w:tag w:val="หลักสูตร"/>
                <w:id w:val="-1725760079"/>
                <w:placeholder>
                  <w:docPart w:val="DC409E01B0194BB3A9578B591C6E3D73"/>
                </w:placeholder>
                <w15:color w:val="000000"/>
                <w:dropDownList>
                  <w:listItem w:displayText="วิศวกรรมคอมพิวเตอร์" w:value="วิศวกรรมคอมพิวเตอร์"/>
                  <w:listItem w:displayText="วิศวกรรมระบบสารสนเทศและเครือข่าย" w:value="วิศวกรรมระบบสารสนเทศและเครือข่าย"/>
                </w:dropDownList>
              </w:sdtPr>
              <w:sdtContent>
                <w:r w:rsidR="00E67469">
                  <w:rPr>
                    <w:cs/>
                  </w:rPr>
                  <w:t>วิศวกรรมคอมพิวเตอร์</w:t>
                </w:r>
              </w:sdtContent>
            </w:sdt>
            <w:bookmarkEnd w:id="9"/>
          </w:p>
        </w:tc>
      </w:tr>
      <w:tr w:rsidR="00585E3B" w:rsidRPr="007663BD" w14:paraId="2603E325" w14:textId="77777777" w:rsidTr="009B424D">
        <w:trPr>
          <w:trHeight w:val="822"/>
        </w:trPr>
        <w:tc>
          <w:tcPr>
            <w:tcW w:w="2880" w:type="dxa"/>
            <w:tcBorders>
              <w:bottom w:val="single" w:sz="18" w:space="0" w:color="auto"/>
            </w:tcBorders>
          </w:tcPr>
          <w:p w14:paraId="1A77A626" w14:textId="77777777" w:rsidR="00585E3B" w:rsidRPr="007663BD" w:rsidRDefault="00585E3B" w:rsidP="00585E3B">
            <w:pPr>
              <w:pStyle w:val="cpeTitleTable"/>
              <w:rPr>
                <w:cs/>
              </w:rPr>
            </w:pPr>
            <w:r>
              <w:rPr>
                <w:rFonts w:hint="cs"/>
                <w:cs/>
              </w:rPr>
              <w:t>ปีการศึกษา</w:t>
            </w:r>
          </w:p>
        </w:tc>
        <w:tc>
          <w:tcPr>
            <w:tcW w:w="5976" w:type="dxa"/>
            <w:tcBorders>
              <w:bottom w:val="single" w:sz="18" w:space="0" w:color="auto"/>
            </w:tcBorders>
          </w:tcPr>
          <w:p w14:paraId="7B2DC5A2" w14:textId="389E41F7" w:rsidR="00585E3B" w:rsidRPr="007663BD" w:rsidRDefault="00585E3B" w:rsidP="009B424D">
            <w:pPr>
              <w:pStyle w:val="cpeTitleTable"/>
              <w:rPr>
                <w:cs/>
              </w:rPr>
            </w:pPr>
            <w:r>
              <w:t xml:space="preserve">: </w:t>
            </w:r>
            <w:r w:rsidR="009B424D">
              <w:fldChar w:fldCharType="begin"/>
            </w:r>
            <w:r w:rsidR="009B424D">
              <w:instrText xml:space="preserve"> REF  nAcademicYear \h  \* MERGEFORMAT </w:instrText>
            </w:r>
            <w:r w:rsidR="009B424D">
              <w:fldChar w:fldCharType="separate"/>
            </w:r>
            <w:sdt>
              <w:sdtPr>
                <w:rPr>
                  <w:rFonts w:hint="cs"/>
                  <w:cs/>
                </w:rPr>
                <w:alias w:val="พ.ศ."/>
                <w:tag w:val="พ.ศ."/>
                <w:id w:val="-209274513"/>
                <w:lock w:val="sdtLocked"/>
                <w:placeholder>
                  <w:docPart w:val="2749EA9C018E43FFA46D3B7F5022BCED"/>
                </w:placeholder>
                <w15:color w:val="000000"/>
                <w:text/>
              </w:sdtPr>
              <w:sdtContent>
                <w:r w:rsidR="00301158">
                  <w:rPr>
                    <w:rFonts w:hint="cs"/>
                    <w:cs/>
                  </w:rPr>
                  <w:t>25</w:t>
                </w:r>
                <w:r w:rsidR="00301158">
                  <w:t>6</w:t>
                </w:r>
                <w:r w:rsidR="0051301B">
                  <w:t>3</w:t>
                </w:r>
              </w:sdtContent>
            </w:sdt>
            <w:r w:rsidR="009B424D">
              <w:fldChar w:fldCharType="end"/>
            </w:r>
          </w:p>
        </w:tc>
      </w:tr>
    </w:tbl>
    <w:p w14:paraId="7E2DCFB0" w14:textId="77777777" w:rsidR="00BD7FF6" w:rsidRPr="007663BD" w:rsidRDefault="00BD7FF6" w:rsidP="00BD7FF6">
      <w:pPr>
        <w:rPr>
          <w:rFonts w:ascii="TH SarabunPSK" w:hAnsi="TH SarabunPSK" w:cs="TH SarabunPSK"/>
          <w:sz w:val="32"/>
          <w:szCs w:val="32"/>
        </w:rPr>
      </w:pPr>
    </w:p>
    <w:p w14:paraId="3E859D8E" w14:textId="77777777" w:rsidR="001040EA" w:rsidRDefault="00E67469" w:rsidP="00AB3DF8">
      <w:pPr>
        <w:pStyle w:val="cpeBodyText"/>
        <w:ind w:firstLine="0"/>
      </w:pPr>
      <w:r>
        <w:rPr>
          <w:rFonts w:hint="cs"/>
          <w:cs/>
        </w:rPr>
        <w:t>ภาควิชาวิศวกรรมคอมพิวเตอร์ คณะวิศวกรรมศาสตร์ มหาวิทยาลัยเชียงใหม่ได้อนุมัติให้โครงงานนี้เป็นส่วนหนึ่งของการศึกษาตามหลักสูตรปริญญาวิศวกรรม</w:t>
      </w:r>
      <w:proofErr w:type="spellStart"/>
      <w:r>
        <w:rPr>
          <w:rFonts w:hint="cs"/>
          <w:cs/>
        </w:rPr>
        <w:t>ศา</w:t>
      </w:r>
      <w:proofErr w:type="spellEnd"/>
      <w:r>
        <w:rPr>
          <w:rFonts w:hint="cs"/>
          <w:cs/>
        </w:rPr>
        <w:t>สตรบัณฑิต (</w:t>
      </w:r>
      <w:r w:rsidR="00AB3DF8">
        <w:rPr>
          <w:rFonts w:hint="cs"/>
          <w:cs/>
        </w:rPr>
        <w:t>สาขา</w:t>
      </w:r>
      <w:r>
        <w:fldChar w:fldCharType="begin"/>
      </w:r>
      <w:r>
        <w:instrText xml:space="preserve"> REF  nProgram \h  \* MERGEFORMAT </w:instrText>
      </w:r>
      <w:r>
        <w:fldChar w:fldCharType="separate"/>
      </w:r>
      <w:sdt>
        <w:sdtPr>
          <w:rPr>
            <w:cs/>
          </w:rPr>
          <w:alias w:val="หลักสูตร"/>
          <w:tag w:val="หลักสูตร"/>
          <w:id w:val="-874158218"/>
          <w:placeholder>
            <w:docPart w:val="FA4BB910B5C54EFC87A7BC592F7E43F0"/>
          </w:placeholder>
          <w15:color w:val="000000"/>
          <w:dropDownList>
            <w:listItem w:displayText="วิศวกรรมคอมพิวเตอร์" w:value="วิศวกรรมคอมพิวเตอร์"/>
            <w:listItem w:displayText="วิศวกรรมระบบสารสนเทศและเครือข่าย" w:value="วิศวกรรมระบบสารสนเทศและเครือข่าย"/>
          </w:dropDownList>
        </w:sdtPr>
        <w:sdtContent>
          <w:r w:rsidR="00301158">
            <w:rPr>
              <w:cs/>
            </w:rPr>
            <w:t>วิศวกรรมคอมพิวเตอร์</w:t>
          </w:r>
        </w:sdtContent>
      </w:sdt>
      <w:r>
        <w:fldChar w:fldCharType="end"/>
      </w:r>
      <w:r>
        <w:t>)</w:t>
      </w:r>
    </w:p>
    <w:p w14:paraId="26FA2BED" w14:textId="77777777" w:rsidR="001040EA" w:rsidRDefault="001040EA" w:rsidP="00AB3DF8">
      <w:pPr>
        <w:pStyle w:val="cpeBodyText"/>
        <w:ind w:firstLine="0"/>
      </w:pPr>
    </w:p>
    <w:p w14:paraId="6673E6AE" w14:textId="77777777" w:rsidR="001040EA" w:rsidRDefault="001040EA" w:rsidP="00AB3DF8">
      <w:pPr>
        <w:pStyle w:val="cpeBodyText"/>
        <w:ind w:firstLine="0"/>
      </w:pPr>
    </w:p>
    <w:p w14:paraId="07659B46" w14:textId="77777777" w:rsidR="001040EA" w:rsidRDefault="001040EA" w:rsidP="001040EA">
      <w:pPr>
        <w:pStyle w:val="cpeBodyText"/>
        <w:spacing w:before="0"/>
        <w:ind w:firstLine="0"/>
        <w:jc w:val="right"/>
      </w:pPr>
      <w:r>
        <w:rPr>
          <w:rFonts w:hint="cs"/>
          <w:cs/>
        </w:rPr>
        <w:t>................................................................................ หัวหน้าภาควิชาวิศวกรรมคอมพิวเตอร์</w:t>
      </w:r>
    </w:p>
    <w:p w14:paraId="60027BC8" w14:textId="77777777" w:rsidR="001040EA" w:rsidRDefault="00C93D9C" w:rsidP="00C93D9C">
      <w:pPr>
        <w:pStyle w:val="cpeBodyText"/>
        <w:spacing w:before="0"/>
        <w:ind w:firstLine="0"/>
        <w:jc w:val="center"/>
      </w:pPr>
      <w:r>
        <w:rPr>
          <w:rFonts w:hint="cs"/>
          <w:cs/>
        </w:rPr>
        <w:t xml:space="preserve">               ( </w:t>
      </w:r>
      <w:sdt>
        <w:sdtPr>
          <w:rPr>
            <w:cs/>
          </w:rPr>
          <w:alias w:val="หัวหน้าภาค"/>
          <w:tag w:val="หัวหน้าภาค"/>
          <w:id w:val="-1526776222"/>
          <w:placeholder>
            <w:docPart w:val="AC881C29B76B44598492BE963674AE71"/>
          </w:placeholder>
          <w15:color w:val="000000"/>
          <w:dropDownList>
            <w:listItem w:displayText="รศ.ดร.สรรพวรรธน์ กันตะบุตร" w:value="รศ.ดร.สรรพวรรธน์ กันตะบุตร"/>
            <w:listItem w:displayText="รศ.ดร.ศันสนีย์ เอื้อพันธ์วิริยะกุล" w:value="รศ.ดร.ศันสนีย์ เอื้อพันธ์วิริยะกุล"/>
            <w:listItem w:displayText="รศ.ดร.ตรัสพงศ์ ไทยอุปถัมภ์" w:value="รศ.ดร.ตรัสพงศ์ ไทยอุปถัมภ์"/>
            <w:listItem w:displayText="รศ.ดร.ศักดิ์กษิต ระมิงค์วงศ์" w:value="รศ.ดร.ศักดิ์กษิต ระมิงค์วงศ์"/>
            <w:listItem w:displayText="รศ.ดร.จักรพงศ์ นาทวิชัย" w:value="รศ.ดร.จักรพงศ์ นาทวิชัย"/>
            <w:listItem w:displayText="ผศ.ดร.นราธิป เที่ยงแท้" w:value="ผศ.ดร.นราธิป เที่ยงแท้"/>
            <w:listItem w:displayText="ผศ.ดร.ลัชนา ระมิงค์วงศ์" w:value="ผศ.ดร.ลัชนา ระมิงค์วงศ์"/>
            <w:listItem w:displayText="ผศ.ดร.นริศรา เอี่ยมคณิตชาติ" w:value="ผศ.ดร.นริศรา เอี่ยมคณิตชาติ"/>
            <w:listItem w:displayText="ผศ.ดร.ยุทธพงษ์ สมจิต" w:value="ผศ.ดร.ยุทธพงษ์ สมจิต"/>
            <w:listItem w:displayText="ผศ.ดร.สันติ พิทักษ์กิจนุกูร" w:value="ผศ.ดร.สันติ พิทักษ์กิจนุกูร"/>
            <w:listItem w:displayText="ผศ.ดร.กานต์ ปทานุคม" w:value="ผศ.ดร.กานต์ ปทานุคม"/>
            <w:listItem w:displayText="ผศ.ดร.อัญญา อาภาวัชรุตม์" w:value="ผศ.ดร.อัญญา อาภาวัชรุตม์"/>
            <w:listItem w:displayText="ผศ.ดร.Kenneth Cosh" w:value="ผศ.ดร.Kenneth Cosh"/>
            <w:listItem w:displayText="อ.ดร.อานันท์ สีห์พิทักษ์เกียรติ" w:value="อ.ดร.อานันท์ สีห์พิทักษ์เกียรติ"/>
            <w:listItem w:displayText="อ.ดร.พฤษภ์ บุญมา" w:value="อ.ดร.พฤษภ์ บุญมา"/>
            <w:listItem w:displayText="อ.ดร.ภาสกร แช่มประเสริฐ" w:value="อ.ดร.ภาสกร แช่มประเสริฐ"/>
            <w:listItem w:displayText="อ.ดร.ปฏิเวธ วุฒิสารวัฒนา" w:value="อ.ดร.ปฏิเวธ วุฒิสารวัฒนา"/>
            <w:listItem w:displayText="อ.โดม โพธิกานนท์" w:value="อ.โดม โพธิกานนท์"/>
          </w:dropDownList>
        </w:sdtPr>
        <w:sdtContent>
          <w:r>
            <w:rPr>
              <w:cs/>
            </w:rPr>
            <w:t>รศ.ดร.ศักดิ์กษิต ระมิงค์วงศ์</w:t>
          </w:r>
        </w:sdtContent>
      </w:sdt>
      <w:r>
        <w:rPr>
          <w:rFonts w:hint="cs"/>
          <w:cs/>
        </w:rPr>
        <w:t xml:space="preserve"> )</w:t>
      </w:r>
      <w:r w:rsidR="001040EA">
        <w:rPr>
          <w:cs/>
        </w:rPr>
        <w:tab/>
      </w:r>
      <w:r w:rsidR="001040EA">
        <w:rPr>
          <w:cs/>
        </w:rPr>
        <w:tab/>
      </w:r>
      <w:r w:rsidR="001040EA">
        <w:rPr>
          <w:cs/>
        </w:rPr>
        <w:tab/>
      </w:r>
      <w:r w:rsidR="001040EA">
        <w:rPr>
          <w:cs/>
        </w:rPr>
        <w:tab/>
      </w:r>
      <w:r w:rsidR="001040EA">
        <w:rPr>
          <w:cs/>
        </w:rPr>
        <w:tab/>
      </w:r>
      <w:r w:rsidR="001040EA">
        <w:rPr>
          <w:cs/>
        </w:rPr>
        <w:tab/>
      </w:r>
    </w:p>
    <w:p w14:paraId="5A53A011" w14:textId="77777777" w:rsidR="001040EA" w:rsidRDefault="001040EA" w:rsidP="001040EA">
      <w:pPr>
        <w:pStyle w:val="cpeBodyText"/>
        <w:spacing w:before="0"/>
        <w:ind w:firstLine="0"/>
        <w:jc w:val="right"/>
      </w:pPr>
    </w:p>
    <w:p w14:paraId="5530820B" w14:textId="77777777" w:rsidR="001040EA" w:rsidRDefault="001040EA" w:rsidP="001040EA">
      <w:pPr>
        <w:pStyle w:val="cpeBodyText"/>
        <w:spacing w:before="0"/>
        <w:ind w:firstLine="0"/>
        <w:jc w:val="left"/>
      </w:pPr>
      <w:r>
        <w:rPr>
          <w:rFonts w:hint="cs"/>
          <w:cs/>
        </w:rPr>
        <w:t>คณะกรรมการสอบโครงงาน</w:t>
      </w:r>
    </w:p>
    <w:p w14:paraId="40F9BFFB" w14:textId="77777777" w:rsidR="001040EA" w:rsidRDefault="001040EA" w:rsidP="001040EA">
      <w:pPr>
        <w:pStyle w:val="cpeBodyText"/>
        <w:spacing w:before="0"/>
        <w:ind w:firstLine="0"/>
        <w:jc w:val="left"/>
      </w:pPr>
    </w:p>
    <w:p w14:paraId="4846CDCF" w14:textId="77777777" w:rsidR="001040EA" w:rsidRDefault="001040EA" w:rsidP="001040EA">
      <w:pPr>
        <w:pStyle w:val="cpeBodyText"/>
        <w:spacing w:before="0"/>
        <w:ind w:firstLine="0"/>
        <w:jc w:val="left"/>
      </w:pPr>
    </w:p>
    <w:p w14:paraId="5F525EEE" w14:textId="77777777" w:rsidR="001040EA" w:rsidRDefault="001040EA" w:rsidP="001040EA">
      <w:pPr>
        <w:pStyle w:val="cpeBodyText"/>
        <w:spacing w:before="0"/>
        <w:ind w:firstLine="0"/>
        <w:jc w:val="right"/>
      </w:pPr>
      <w:r>
        <w:rPr>
          <w:rFonts w:hint="cs"/>
          <w:cs/>
        </w:rPr>
        <w:t>................................................................................ ประธานกรรมการ</w:t>
      </w:r>
    </w:p>
    <w:p w14:paraId="7610BD67" w14:textId="21BF0A03" w:rsidR="001040EA" w:rsidRDefault="0051301B" w:rsidP="0051301B">
      <w:pPr>
        <w:pStyle w:val="cpeBodyText"/>
        <w:spacing w:before="0"/>
        <w:ind w:left="1440" w:firstLine="0"/>
        <w:jc w:val="right"/>
      </w:pPr>
      <w:r>
        <w:rPr>
          <w:rFonts w:hint="cs"/>
          <w:cs/>
        </w:rPr>
        <w:t xml:space="preserve">                     </w:t>
      </w:r>
      <w:r w:rsidR="001040EA">
        <w:rPr>
          <w:rFonts w:hint="cs"/>
          <w:cs/>
        </w:rPr>
        <w:t>(</w:t>
      </w:r>
      <w:r w:rsidR="00C93D9C">
        <w:rPr>
          <w:rFonts w:hint="cs"/>
          <w:cs/>
        </w:rPr>
        <w:t xml:space="preserve"> </w:t>
      </w:r>
      <w:r w:rsidR="006E7157">
        <w:fldChar w:fldCharType="begin"/>
      </w:r>
      <w:r w:rsidR="006E7157">
        <w:instrText xml:space="preserve"> REF  nAdvisor \h  \* MERGEFORMAT </w:instrText>
      </w:r>
      <w:r w:rsidR="006E7157">
        <w:fldChar w:fldCharType="separate"/>
      </w:r>
      <w:sdt>
        <w:sdtPr>
          <w:rPr>
            <w:cs/>
          </w:rPr>
          <w:alias w:val="อาจารย์ที่ปรึกษา"/>
          <w:tag w:val="อาจารย์ที่ปรึกษา"/>
          <w:id w:val="-522012994"/>
          <w:placeholder>
            <w:docPart w:val="4D8CE939BDC740E78F8715F45E9765AF"/>
          </w:placeholder>
          <w15:color w:val="000000"/>
          <w:dropDownList>
            <w:listItem w:displayText="รศ.ดร.สรรพวรรธน์ กันตะบุตร" w:value="รศ.ดร.สรรพวรรธน์ กันตะบุตร"/>
            <w:listItem w:displayText="รศ.ดร.ศันสนีย์ เอื้อพันธ์วิริยะกุล" w:value="รศ.ดร.ศันสนีย์ เอื้อพันธ์วิริยะกุล"/>
            <w:listItem w:displayText="รศ.ดร.ตรัสพงศ์ ไทยอุปถัมภ์" w:value="รศ.ดร.ตรัสพงศ์ ไทยอุปถัมภ์"/>
            <w:listItem w:displayText="รศ.ดร.ศักดิ์กษิต ระมิงค์วงศ์" w:value="รศ.ดร.ศักดิ์กษิต ระมิงค์วงศ์"/>
            <w:listItem w:displayText="รศ.ดร.จักรพงศ์ นาทวิชัย" w:value="รศ.ดร.จักรพงศ์ นาทวิชัย"/>
            <w:listItem w:displayText="ผศ.ดร.นราธิป เที่ยงแท้" w:value="ผศ.ดร.นราธิป เที่ยงแท้"/>
            <w:listItem w:displayText="ผศ.ดร.ลัชนา ระมิงค์วงศ์" w:value="ผศ.ดร.ลัชนา ระมิงค์วงศ์"/>
            <w:listItem w:displayText="ผศ.ดร.นริศรา เอี่ยมคณิตชาติ" w:value="ผศ.ดร.นริศรา เอี่ยมคณิตชาติ"/>
            <w:listItem w:displayText="ผศ.ดร.ยุทธพงษ์ สมจิต" w:value="ผศ.ดร.ยุทธพงษ์ สมจิต"/>
            <w:listItem w:displayText="ผศ.ดร.สันติ พิทักษ์กิจนุกูร" w:value="ผศ.ดร.สันติ พิทักษ์กิจนุกูร"/>
            <w:listItem w:displayText="ผศ.ดร.กานต์ ปทานุคม" w:value="ผศ.ดร.กานต์ ปทานุคม"/>
            <w:listItem w:displayText="ผศ.ดร.อัญญา อาภาวัชรุตม์" w:value="ผศ.ดร.อัญญา อาภาวัชรุตม์"/>
            <w:listItem w:displayText="ผศ.ดร.Kenneth Cosh" w:value="ผศ.ดร.Kenneth Cosh"/>
            <w:listItem w:displayText="อ.ดร.อานันท์ สีห์พิทักษ์เกียรติ" w:value="อ.ดร.อานันท์ สีห์พิทักษ์เกียรติ"/>
            <w:listItem w:displayText="อ.ดร.พฤษภ์ บุญมา" w:value="อ.ดร.พฤษภ์ บุญมา"/>
            <w:listItem w:displayText="อ.ดร.ภาสกร แช่มประเสริฐ" w:value="อ.ดร.ภาสกร แช่มประเสริฐ"/>
            <w:listItem w:displayText="อ.ดร.ปฏิเวธ วุฒิสารวัฒนา" w:value="อ.ดร.ปฏิเวธ วุฒิสารวัฒนา"/>
            <w:listItem w:displayText="อ.ดร.นวดนย์ คุณเลิศกิจ" w:value="อ.ดร.นวดนย์ คุณเลิศกิจ"/>
            <w:listItem w:displayText="อ.โดม โพธิกานนท์" w:value="อ.โดม โพธิกานนท์"/>
          </w:dropDownList>
        </w:sdtPr>
        <w:sdtContent>
          <w:r>
            <w:rPr>
              <w:cs/>
            </w:rPr>
            <w:t>รศ.ดร.ศันสนีย์ เอื้อพันธ์วิริยะกุล</w:t>
          </w:r>
        </w:sdtContent>
      </w:sdt>
      <w:r w:rsidR="006E7157">
        <w:fldChar w:fldCharType="end"/>
      </w:r>
      <w:r w:rsidR="00C93D9C">
        <w:rPr>
          <w:rFonts w:hint="cs"/>
          <w:cs/>
        </w:rPr>
        <w:t xml:space="preserve"> </w:t>
      </w:r>
      <w:r w:rsidR="001040EA">
        <w:rPr>
          <w:rFonts w:hint="cs"/>
          <w:cs/>
        </w:rPr>
        <w:t>)</w:t>
      </w:r>
      <w:r w:rsidR="006E7157">
        <w:tab/>
      </w:r>
      <w:r w:rsidR="006E7157">
        <w:tab/>
      </w:r>
      <w:r w:rsidR="006E7157">
        <w:tab/>
      </w:r>
    </w:p>
    <w:p w14:paraId="7B3F1CAA" w14:textId="77777777" w:rsidR="001040EA" w:rsidRDefault="001040EA" w:rsidP="001040EA">
      <w:pPr>
        <w:pStyle w:val="cpeBodyText"/>
        <w:spacing w:before="0"/>
        <w:ind w:firstLine="0"/>
        <w:jc w:val="right"/>
      </w:pPr>
    </w:p>
    <w:p w14:paraId="3F3B9686" w14:textId="77777777" w:rsidR="001040EA" w:rsidRDefault="001040EA" w:rsidP="001040EA">
      <w:pPr>
        <w:pStyle w:val="cpeBodyText"/>
        <w:spacing w:before="0"/>
        <w:ind w:firstLine="0"/>
        <w:jc w:val="right"/>
      </w:pPr>
      <w:r>
        <w:rPr>
          <w:rFonts w:hint="cs"/>
          <w:cs/>
        </w:rPr>
        <w:t>.........................................................................</w:t>
      </w:r>
      <w:r w:rsidR="006E7157">
        <w:t>.............</w:t>
      </w:r>
      <w:r>
        <w:rPr>
          <w:rFonts w:hint="cs"/>
          <w:cs/>
        </w:rPr>
        <w:t>....... กรรมการ</w:t>
      </w:r>
    </w:p>
    <w:p w14:paraId="6C0A7AC1" w14:textId="74723591" w:rsidR="001040EA" w:rsidRDefault="0051301B" w:rsidP="001040EA">
      <w:pPr>
        <w:pStyle w:val="cpeBodyText"/>
        <w:spacing w:before="0"/>
        <w:ind w:firstLine="0"/>
        <w:jc w:val="right"/>
      </w:pPr>
      <w:r>
        <w:rPr>
          <w:rFonts w:hint="cs"/>
          <w:cs/>
        </w:rPr>
        <w:t xml:space="preserve">        </w:t>
      </w:r>
      <w:r w:rsidR="001040EA">
        <w:rPr>
          <w:rFonts w:hint="cs"/>
          <w:cs/>
        </w:rPr>
        <w:t>(</w:t>
      </w:r>
      <w:r>
        <w:rPr>
          <w:rFonts w:hint="cs"/>
          <w:cs/>
        </w:rPr>
        <w:t xml:space="preserve"> </w:t>
      </w:r>
      <w:r w:rsidRPr="0051301B">
        <w:rPr>
          <w:cs/>
        </w:rPr>
        <w:t>อ.ดร.เกษมสิทธิ์ ตียพันธ์</w:t>
      </w:r>
      <w:r>
        <w:rPr>
          <w:rFonts w:hint="cs"/>
          <w:cs/>
        </w:rPr>
        <w:t xml:space="preserve"> </w:t>
      </w:r>
      <w:r w:rsidR="001040EA">
        <w:rPr>
          <w:rFonts w:hint="cs"/>
          <w:cs/>
        </w:rPr>
        <w:t>)</w:t>
      </w:r>
      <w:r w:rsidR="006E7157">
        <w:tab/>
      </w:r>
      <w:r w:rsidR="006E7157">
        <w:tab/>
      </w:r>
      <w:r w:rsidR="006E7157">
        <w:tab/>
      </w:r>
      <w:r w:rsidR="006E7157">
        <w:tab/>
      </w:r>
    </w:p>
    <w:p w14:paraId="6914236A" w14:textId="77777777" w:rsidR="001040EA" w:rsidRDefault="001040EA" w:rsidP="001040EA">
      <w:pPr>
        <w:pStyle w:val="cpeBodyText"/>
        <w:spacing w:before="0"/>
        <w:ind w:firstLine="0"/>
        <w:jc w:val="right"/>
      </w:pPr>
    </w:p>
    <w:p w14:paraId="449F8987" w14:textId="77777777" w:rsidR="006E7157" w:rsidRDefault="001040EA" w:rsidP="001040EA">
      <w:pPr>
        <w:pStyle w:val="cpeBodyText"/>
        <w:spacing w:before="0"/>
        <w:ind w:firstLine="0"/>
        <w:jc w:val="right"/>
      </w:pPr>
      <w:r>
        <w:rPr>
          <w:rFonts w:hint="cs"/>
          <w:cs/>
        </w:rPr>
        <w:t>.........................................................................</w:t>
      </w:r>
      <w:r w:rsidR="006E7157">
        <w:t>..............</w:t>
      </w:r>
      <w:r>
        <w:rPr>
          <w:rFonts w:hint="cs"/>
          <w:cs/>
        </w:rPr>
        <w:t>...... กรรมการ</w:t>
      </w:r>
    </w:p>
    <w:p w14:paraId="376BC8B9" w14:textId="04C42606" w:rsidR="00BD7FF6" w:rsidRDefault="006E7157" w:rsidP="0051301B">
      <w:pPr>
        <w:pStyle w:val="cpeBodyText"/>
        <w:spacing w:before="0"/>
        <w:ind w:left="2160"/>
        <w:jc w:val="center"/>
      </w:pPr>
      <w:r>
        <w:rPr>
          <w:rFonts w:hint="cs"/>
          <w:cs/>
        </w:rPr>
        <w:t>(</w:t>
      </w:r>
      <w:r w:rsidR="0051301B">
        <w:t xml:space="preserve"> </w:t>
      </w:r>
      <w:r w:rsidR="0051301B" w:rsidRPr="0051301B">
        <w:rPr>
          <w:cs/>
        </w:rPr>
        <w:t>รศ.ดร.นิพนธ์ ธีรอำพน</w:t>
      </w:r>
      <w:r w:rsidR="0051301B">
        <w:t xml:space="preserve"> )</w:t>
      </w:r>
      <w:r>
        <w:tab/>
      </w:r>
      <w:r>
        <w:tab/>
      </w:r>
      <w:r>
        <w:tab/>
      </w:r>
      <w:r w:rsidR="00BD7FF6">
        <w:br w:type="page"/>
      </w:r>
    </w:p>
    <w:p w14:paraId="3D004264" w14:textId="77777777" w:rsidR="00EF5318" w:rsidRPr="007663BD" w:rsidRDefault="00EF5318" w:rsidP="00EF5318">
      <w:pPr>
        <w:rPr>
          <w:rFonts w:ascii="TH SarabunPSK" w:hAnsi="TH SarabunPSK" w:cs="TH SarabunPSK"/>
          <w:sz w:val="8"/>
          <w:szCs w:val="8"/>
        </w:rPr>
      </w:pPr>
    </w:p>
    <w:tbl>
      <w:tblPr>
        <w:tblStyle w:val="ae"/>
        <w:tblW w:w="8856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80"/>
        <w:gridCol w:w="5976"/>
      </w:tblGrid>
      <w:tr w:rsidR="00D8750B" w:rsidRPr="007663BD" w14:paraId="336A76B5" w14:textId="77777777" w:rsidTr="00D8750B">
        <w:tc>
          <w:tcPr>
            <w:tcW w:w="2880" w:type="dxa"/>
          </w:tcPr>
          <w:p w14:paraId="4DFFC05B" w14:textId="77777777" w:rsidR="00D8750B" w:rsidRPr="007663BD" w:rsidRDefault="00D8750B" w:rsidP="0065114C">
            <w:pPr>
              <w:pStyle w:val="cpeTitleTable"/>
              <w:rPr>
                <w:cs/>
              </w:rPr>
            </w:pPr>
            <w:r w:rsidRPr="0065114C">
              <w:rPr>
                <w:cs/>
              </w:rPr>
              <w:t>หัวข้อ</w:t>
            </w:r>
            <w:r w:rsidRPr="007663BD">
              <w:rPr>
                <w:cs/>
              </w:rPr>
              <w:t>โครงงาน</w:t>
            </w:r>
          </w:p>
        </w:tc>
        <w:tc>
          <w:tcPr>
            <w:tcW w:w="5976" w:type="dxa"/>
          </w:tcPr>
          <w:p w14:paraId="67834E94" w14:textId="61EB4DA8" w:rsidR="00D8750B" w:rsidRPr="007663BD" w:rsidRDefault="009F31B2" w:rsidP="0065114C">
            <w:pPr>
              <w:pStyle w:val="cpeTitleTable"/>
            </w:pPr>
            <w:r>
              <w:t xml:space="preserve">: </w:t>
            </w:r>
            <w:r w:rsidR="003B467E" w:rsidRPr="007663BD">
              <w:fldChar w:fldCharType="begin"/>
            </w:r>
            <w:r w:rsidR="0089548B" w:rsidRPr="007663BD">
              <w:instrText xml:space="preserve"> REF nProjectName \h </w:instrText>
            </w:r>
            <w:r w:rsidR="007663BD" w:rsidRPr="007663BD">
              <w:instrText xml:space="preserve"> \* MERGEFORMAT </w:instrText>
            </w:r>
            <w:r w:rsidR="003B467E" w:rsidRPr="007663BD">
              <w:fldChar w:fldCharType="separate"/>
            </w:r>
            <w:sdt>
              <w:sdtPr>
                <w:alias w:val="ชื่อโครงงาน"/>
                <w:tag w:val="ชื่อโครงงาน"/>
                <w:id w:val="2025898686"/>
                <w:placeholder>
                  <w:docPart w:val="1EBD489937154ABABB8DF0A744815A16"/>
                </w:placeholder>
                <w:text/>
              </w:sdtPr>
              <w:sdtContent>
                <w:r w:rsidR="00FE6FDF">
                  <w:rPr>
                    <w:cs/>
                  </w:rPr>
                  <w:t>ระบบทำนายตลาดแลกเปลี่ยนเงินตราต่างประเทศ</w:t>
                </w:r>
              </w:sdtContent>
            </w:sdt>
            <w:r w:rsidR="003B467E" w:rsidRPr="007663BD">
              <w:fldChar w:fldCharType="end"/>
            </w:r>
          </w:p>
        </w:tc>
      </w:tr>
      <w:tr w:rsidR="00D8750B" w:rsidRPr="007663BD" w14:paraId="1B2DEBDB" w14:textId="77777777" w:rsidTr="00D8750B">
        <w:tc>
          <w:tcPr>
            <w:tcW w:w="2880" w:type="dxa"/>
          </w:tcPr>
          <w:p w14:paraId="1658C9A9" w14:textId="77777777" w:rsidR="00D8750B" w:rsidRPr="007663BD" w:rsidRDefault="00D8750B" w:rsidP="0065114C">
            <w:pPr>
              <w:pStyle w:val="cpeTitleTable"/>
              <w:rPr>
                <w:cs/>
              </w:rPr>
            </w:pPr>
            <w:r w:rsidRPr="007663BD">
              <w:rPr>
                <w:cs/>
              </w:rPr>
              <w:t>โดย</w:t>
            </w:r>
          </w:p>
        </w:tc>
        <w:tc>
          <w:tcPr>
            <w:tcW w:w="5976" w:type="dxa"/>
          </w:tcPr>
          <w:p w14:paraId="2C001B8E" w14:textId="29986820" w:rsidR="0089548B" w:rsidRPr="007663BD" w:rsidRDefault="009F31B2" w:rsidP="00675E84">
            <w:pPr>
              <w:pStyle w:val="cpeTitleTable"/>
            </w:pPr>
            <w:r>
              <w:t xml:space="preserve">: </w:t>
            </w:r>
            <w:r w:rsidR="00EF17A2">
              <w:fldChar w:fldCharType="begin"/>
            </w:r>
            <w:r w:rsidR="00EF17A2">
              <w:instrText xml:space="preserve"> REF  nName1 \h  \* MERGEFORMAT </w:instrText>
            </w:r>
            <w:r w:rsidR="00EF17A2">
              <w:fldChar w:fldCharType="separate"/>
            </w:r>
            <w:sdt>
              <w:sdtPr>
                <w:rPr>
                  <w:noProof/>
                </w:rPr>
                <w:alias w:val="ชื่อ-สกุล 1"/>
                <w:tag w:val="ชื่อ-สกุล 1"/>
                <w:id w:val="-534193048"/>
                <w:placeholder>
                  <w:docPart w:val="5555B0B6A23641F7A4012805C9869B48"/>
                </w:placeholder>
                <w:text/>
              </w:sdtPr>
              <w:sdtContent>
                <w:r w:rsidR="00301158" w:rsidRPr="00144161">
                  <w:rPr>
                    <w:noProof/>
                    <w:cs/>
                  </w:rPr>
                  <w:t>นาย</w:t>
                </w:r>
                <w:r w:rsidR="00FE6FDF">
                  <w:rPr>
                    <w:rFonts w:hint="cs"/>
                    <w:noProof/>
                    <w:cs/>
                  </w:rPr>
                  <w:t>ปัณณวิชญ์ พันธ์วงศ์</w:t>
                </w:r>
              </w:sdtContent>
            </w:sdt>
            <w:r w:rsidR="00EF17A2">
              <w:fldChar w:fldCharType="end"/>
            </w:r>
            <w:r w:rsidR="00C15162">
              <w:rPr>
                <w:rFonts w:hint="cs"/>
                <w:cs/>
              </w:rPr>
              <w:t xml:space="preserve"> </w:t>
            </w:r>
            <w:r w:rsidR="00B54A2D">
              <w:rPr>
                <w:rFonts w:hint="cs"/>
                <w:cs/>
              </w:rPr>
              <w:t xml:space="preserve">รหัส </w:t>
            </w:r>
            <w:r w:rsidR="00675E84">
              <w:fldChar w:fldCharType="begin"/>
            </w:r>
            <w:r w:rsidR="00675E84">
              <w:instrText xml:space="preserve"> REF  nCode1 \h  \* MERGEFORMAT </w:instrText>
            </w:r>
            <w:r w:rsidR="00675E84">
              <w:fldChar w:fldCharType="separate"/>
            </w:r>
            <w:sdt>
              <w:sdtPr>
                <w:rPr>
                  <w:rFonts w:hint="cs"/>
                  <w:cs/>
                </w:rPr>
                <w:alias w:val="รหัสนักศึกษา1"/>
                <w:tag w:val="รหัสนักศึกษา1"/>
                <w:id w:val="297960179"/>
                <w:placeholder>
                  <w:docPart w:val="E506864C18FE4271AA855092CE125196"/>
                </w:placeholder>
                <w15:color w:val="000000"/>
                <w:text/>
              </w:sdtPr>
              <w:sdtContent>
                <w:r w:rsidR="00FE6FDF">
                  <w:t>600610752</w:t>
                </w:r>
              </w:sdtContent>
            </w:sdt>
            <w:r w:rsidR="00675E84">
              <w:fldChar w:fldCharType="end"/>
            </w:r>
          </w:p>
        </w:tc>
      </w:tr>
      <w:tr w:rsidR="00D8750B" w:rsidRPr="007663BD" w14:paraId="3E8FF95C" w14:textId="77777777" w:rsidTr="00D8750B">
        <w:tc>
          <w:tcPr>
            <w:tcW w:w="2880" w:type="dxa"/>
          </w:tcPr>
          <w:p w14:paraId="4BBDFF28" w14:textId="77777777" w:rsidR="00D8750B" w:rsidRPr="007663BD" w:rsidRDefault="00D8750B" w:rsidP="0065114C">
            <w:pPr>
              <w:pStyle w:val="cpeTitleTable"/>
              <w:rPr>
                <w:cs/>
              </w:rPr>
            </w:pPr>
            <w:r w:rsidRPr="007663BD">
              <w:rPr>
                <w:cs/>
              </w:rPr>
              <w:t>ภาควิชา</w:t>
            </w:r>
          </w:p>
        </w:tc>
        <w:tc>
          <w:tcPr>
            <w:tcW w:w="5976" w:type="dxa"/>
          </w:tcPr>
          <w:p w14:paraId="52F29020" w14:textId="77777777" w:rsidR="00D8750B" w:rsidRPr="007663BD" w:rsidRDefault="009F31B2" w:rsidP="0065114C">
            <w:pPr>
              <w:pStyle w:val="cpeTitleTable"/>
              <w:rPr>
                <w:cs/>
              </w:rPr>
            </w:pPr>
            <w:r>
              <w:t xml:space="preserve">: </w:t>
            </w:r>
            <w:r w:rsidR="007411CA">
              <w:rPr>
                <w:cs/>
              </w:rPr>
              <w:t>วิศวกรรมคอมพิวเตอร์</w:t>
            </w:r>
          </w:p>
        </w:tc>
      </w:tr>
      <w:tr w:rsidR="00D8750B" w:rsidRPr="007663BD" w14:paraId="17574979" w14:textId="77777777" w:rsidTr="00D8750B">
        <w:tc>
          <w:tcPr>
            <w:tcW w:w="2880" w:type="dxa"/>
          </w:tcPr>
          <w:p w14:paraId="345E212E" w14:textId="77777777" w:rsidR="00D8750B" w:rsidRPr="007663BD" w:rsidRDefault="00D8750B" w:rsidP="0065114C">
            <w:pPr>
              <w:pStyle w:val="cpeTitleTable"/>
              <w:rPr>
                <w:cs/>
              </w:rPr>
            </w:pPr>
            <w:r w:rsidRPr="007663BD">
              <w:rPr>
                <w:cs/>
              </w:rPr>
              <w:t>อาจารย์ที่ปรึกษา</w:t>
            </w:r>
          </w:p>
        </w:tc>
        <w:tc>
          <w:tcPr>
            <w:tcW w:w="5976" w:type="dxa"/>
          </w:tcPr>
          <w:p w14:paraId="1A2BA4A0" w14:textId="0478C932" w:rsidR="00D8750B" w:rsidRPr="007663BD" w:rsidRDefault="00A83F64" w:rsidP="00A83F64">
            <w:pPr>
              <w:pStyle w:val="cpeTitleTable"/>
            </w:pPr>
            <w:r>
              <w:t xml:space="preserve">: </w:t>
            </w:r>
            <w:r>
              <w:fldChar w:fldCharType="begin"/>
            </w:r>
            <w:r>
              <w:instrText xml:space="preserve"> REF  nAdvisor \h  \* MERGEFORMAT </w:instrText>
            </w:r>
            <w:r>
              <w:fldChar w:fldCharType="separate"/>
            </w:r>
            <w:sdt>
              <w:sdtPr>
                <w:rPr>
                  <w:cs/>
                </w:rPr>
                <w:alias w:val="อาจารย์ที่ปรึกษา"/>
                <w:tag w:val="อาจารย์ที่ปรึกษา"/>
                <w:id w:val="-1153212596"/>
                <w:placeholder>
                  <w:docPart w:val="4A6AB0348ECC4AD8822057A263C66DB4"/>
                </w:placeholder>
                <w15:color w:val="000000"/>
                <w:dropDownList>
                  <w:listItem w:displayText="รศ.ดร.สรรพวรรธน์ กันตะบุตร" w:value="รศ.ดร.สรรพวรรธน์ กันตะบุตร"/>
                  <w:listItem w:displayText="รศ.ดร.ศันสนีย์ เอื้อพันธ์วิริยะกุล" w:value="รศ.ดร.ศันสนีย์ เอื้อพันธ์วิริยะกุล"/>
                  <w:listItem w:displayText="รศ.ดร.ตรัสพงศ์ ไทยอุปถัมภ์" w:value="รศ.ดร.ตรัสพงศ์ ไทยอุปถัมภ์"/>
                  <w:listItem w:displayText="รศ.ดร.ศักดิ์กษิต ระมิงค์วงศ์" w:value="รศ.ดร.ศักดิ์กษิต ระมิงค์วงศ์"/>
                  <w:listItem w:displayText="รศ.ดร.จักรพงศ์ นาทวิชัย" w:value="รศ.ดร.จักรพงศ์ นาทวิชัย"/>
                  <w:listItem w:displayText="ผศ.ดร.นราธิป เที่ยงแท้" w:value="ผศ.ดร.นราธิป เที่ยงแท้"/>
                  <w:listItem w:displayText="ผศ.ดร.ลัชนา ระมิงค์วงศ์" w:value="ผศ.ดร.ลัชนา ระมิงค์วงศ์"/>
                  <w:listItem w:displayText="ผศ.ดร.นริศรา เอี่ยมคณิตชาติ" w:value="ผศ.ดร.นริศรา เอี่ยมคณิตชาติ"/>
                  <w:listItem w:displayText="ผศ.ดร.ยุทธพงษ์ สมจิต" w:value="ผศ.ดร.ยุทธพงษ์ สมจิต"/>
                  <w:listItem w:displayText="ผศ.ดร.สันติ พิทักษ์กิจนุกูร" w:value="ผศ.ดร.สันติ พิทักษ์กิจนุกูร"/>
                  <w:listItem w:displayText="ผศ.ดร.กานต์ ปทานุคม" w:value="ผศ.ดร.กานต์ ปทานุคม"/>
                  <w:listItem w:displayText="ผศ.ดร.อัญญา อาภาวัชรุตม์" w:value="ผศ.ดร.อัญญา อาภาวัชรุตม์"/>
                  <w:listItem w:displayText="ผศ.ดร.Kenneth Cosh" w:value="ผศ.ดร.Kenneth Cosh"/>
                  <w:listItem w:displayText="อ.ดร.อานันท์ สีห์พิทักษ์เกียรติ" w:value="อ.ดร.อานันท์ สีห์พิทักษ์เกียรติ"/>
                  <w:listItem w:displayText="อ.ดร.พฤษภ์ บุญมา" w:value="อ.ดร.พฤษภ์ บุญมา"/>
                  <w:listItem w:displayText="อ.ดร.ภาสกร แช่มประเสริฐ" w:value="อ.ดร.ภาสกร แช่มประเสริฐ"/>
                  <w:listItem w:displayText="อ.ดร.ปฏิเวธ วุฒิสารวัฒนา" w:value="อ.ดร.ปฏิเวธ วุฒิสารวัฒนา"/>
                  <w:listItem w:displayText="อ.ดร.นวดนย์ คุณเลิศกิจ" w:value="อ.ดร.นวดนย์ คุณเลิศกิจ"/>
                  <w:listItem w:displayText="อ.โดม โพธิกานนท์" w:value="อ.โดม โพธิกานนท์"/>
                </w:dropDownList>
              </w:sdtPr>
              <w:sdtContent>
                <w:r w:rsidR="00FE6FDF">
                  <w:rPr>
                    <w:cs/>
                  </w:rPr>
                  <w:t>รศ.ดร.ศันสนีย์ เอื้อพันธ์วิริยะกุล</w:t>
                </w:r>
              </w:sdtContent>
            </w:sdt>
            <w:r>
              <w:fldChar w:fldCharType="end"/>
            </w:r>
          </w:p>
        </w:tc>
      </w:tr>
      <w:tr w:rsidR="009B424D" w:rsidRPr="007663BD" w14:paraId="1A5CB8E7" w14:textId="77777777" w:rsidTr="00D8750B">
        <w:tc>
          <w:tcPr>
            <w:tcW w:w="2880" w:type="dxa"/>
          </w:tcPr>
          <w:p w14:paraId="0AAA550B" w14:textId="77777777" w:rsidR="009B424D" w:rsidRPr="007663BD" w:rsidRDefault="009B424D" w:rsidP="009B424D">
            <w:pPr>
              <w:pStyle w:val="cpeTitleTable"/>
              <w:rPr>
                <w:cs/>
              </w:rPr>
            </w:pPr>
            <w:r w:rsidRPr="007663BD">
              <w:rPr>
                <w:cs/>
              </w:rPr>
              <w:t>ปริญญา</w:t>
            </w:r>
          </w:p>
        </w:tc>
        <w:tc>
          <w:tcPr>
            <w:tcW w:w="5976" w:type="dxa"/>
          </w:tcPr>
          <w:p w14:paraId="438D2F4F" w14:textId="77777777" w:rsidR="009B424D" w:rsidRDefault="009B424D" w:rsidP="009B424D">
            <w:pPr>
              <w:pStyle w:val="cpeTitleTable"/>
            </w:pPr>
            <w:r>
              <w:t xml:space="preserve">: </w:t>
            </w:r>
            <w:r w:rsidRPr="007663BD">
              <w:rPr>
                <w:cs/>
              </w:rPr>
              <w:t>วิ</w:t>
            </w:r>
            <w:r>
              <w:rPr>
                <w:cs/>
              </w:rPr>
              <w:t>ศวกรรมศาสตรบัณฑิ</w:t>
            </w:r>
            <w:r>
              <w:rPr>
                <w:rFonts w:hint="cs"/>
                <w:cs/>
              </w:rPr>
              <w:t>ต</w:t>
            </w:r>
          </w:p>
        </w:tc>
      </w:tr>
      <w:tr w:rsidR="009B424D" w:rsidRPr="007663BD" w14:paraId="212A6094" w14:textId="77777777" w:rsidTr="00D8750B">
        <w:tc>
          <w:tcPr>
            <w:tcW w:w="2880" w:type="dxa"/>
          </w:tcPr>
          <w:p w14:paraId="722E292B" w14:textId="77777777" w:rsidR="009B424D" w:rsidRPr="007663BD" w:rsidRDefault="009B424D" w:rsidP="009B424D">
            <w:pPr>
              <w:pStyle w:val="cpeTitleTable"/>
              <w:rPr>
                <w:cs/>
              </w:rPr>
            </w:pPr>
            <w:r>
              <w:rPr>
                <w:rFonts w:hint="cs"/>
                <w:cs/>
              </w:rPr>
              <w:t>สาขา</w:t>
            </w:r>
          </w:p>
        </w:tc>
        <w:tc>
          <w:tcPr>
            <w:tcW w:w="5976" w:type="dxa"/>
          </w:tcPr>
          <w:p w14:paraId="3ED10B1E" w14:textId="77777777" w:rsidR="009B424D" w:rsidRDefault="00E67469" w:rsidP="00E67469">
            <w:pPr>
              <w:pStyle w:val="cpeTitleTable"/>
            </w:pPr>
            <w:r>
              <w:t xml:space="preserve">: </w:t>
            </w:r>
            <w:r>
              <w:fldChar w:fldCharType="begin"/>
            </w:r>
            <w:r>
              <w:instrText xml:space="preserve"> REF  nProgram \h  \* MERGEFORMAT </w:instrText>
            </w:r>
            <w:r>
              <w:fldChar w:fldCharType="separate"/>
            </w:r>
            <w:sdt>
              <w:sdtPr>
                <w:rPr>
                  <w:cs/>
                </w:rPr>
                <w:alias w:val="หลักสูตร"/>
                <w:tag w:val="หลักสูตร"/>
                <w:id w:val="-1480923457"/>
                <w:placeholder>
                  <w:docPart w:val="1BC3CE2C58394C099013BF04F5A1723D"/>
                </w:placeholder>
                <w15:color w:val="000000"/>
                <w:dropDownList>
                  <w:listItem w:displayText="วิศวกรรมคอมพิวเตอร์" w:value="วิศวกรรมคอมพิวเตอร์"/>
                  <w:listItem w:displayText="วิศวกรรมระบบสารสนเทศและเครือข่าย" w:value="วิศวกรรมระบบสารสนเทศและเครือข่าย"/>
                </w:dropDownList>
              </w:sdtPr>
              <w:sdtContent>
                <w:r w:rsidR="00301158">
                  <w:rPr>
                    <w:cs/>
                  </w:rPr>
                  <w:t>วิศวกรรมคอมพิวเตอร์</w:t>
                </w:r>
              </w:sdtContent>
            </w:sdt>
            <w:r>
              <w:fldChar w:fldCharType="end"/>
            </w:r>
          </w:p>
          <w:p w14:paraId="6FEE39C0" w14:textId="698C1A12" w:rsidR="006261CB" w:rsidRPr="007663BD" w:rsidRDefault="006261CB" w:rsidP="00E67469">
            <w:pPr>
              <w:pStyle w:val="cpeTitleTable"/>
            </w:pPr>
          </w:p>
        </w:tc>
      </w:tr>
      <w:tr w:rsidR="009B424D" w:rsidRPr="007663BD" w14:paraId="58846508" w14:textId="77777777" w:rsidTr="00FC0845">
        <w:trPr>
          <w:trHeight w:val="627"/>
        </w:trPr>
        <w:tc>
          <w:tcPr>
            <w:tcW w:w="2880" w:type="dxa"/>
            <w:tcBorders>
              <w:bottom w:val="single" w:sz="18" w:space="0" w:color="auto"/>
            </w:tcBorders>
          </w:tcPr>
          <w:p w14:paraId="71C7E1E8" w14:textId="77777777" w:rsidR="009B424D" w:rsidRPr="007663BD" w:rsidRDefault="009B424D" w:rsidP="009B424D">
            <w:pPr>
              <w:pStyle w:val="cpeTitleTable"/>
              <w:rPr>
                <w:cs/>
              </w:rPr>
            </w:pPr>
            <w:r>
              <w:rPr>
                <w:rFonts w:hint="cs"/>
                <w:cs/>
              </w:rPr>
              <w:t>ปีการศึกษา</w:t>
            </w:r>
          </w:p>
        </w:tc>
        <w:tc>
          <w:tcPr>
            <w:tcW w:w="5976" w:type="dxa"/>
            <w:tcBorders>
              <w:bottom w:val="single" w:sz="18" w:space="0" w:color="auto"/>
            </w:tcBorders>
          </w:tcPr>
          <w:p w14:paraId="1C3280D0" w14:textId="144D0229" w:rsidR="009B424D" w:rsidRPr="007663BD" w:rsidRDefault="009B424D" w:rsidP="009B424D">
            <w:pPr>
              <w:pStyle w:val="cpeTitleTable"/>
            </w:pPr>
            <w:r>
              <w:t xml:space="preserve">: </w:t>
            </w:r>
            <w:r>
              <w:fldChar w:fldCharType="begin"/>
            </w:r>
            <w:r>
              <w:instrText xml:space="preserve"> REF  nAcademicYear \h  \* MERGEFORMAT </w:instrText>
            </w:r>
            <w:r>
              <w:fldChar w:fldCharType="separate"/>
            </w:r>
            <w:sdt>
              <w:sdtPr>
                <w:rPr>
                  <w:rFonts w:hint="cs"/>
                  <w:cs/>
                </w:rPr>
                <w:alias w:val="พ.ศ."/>
                <w:tag w:val="พ.ศ."/>
                <w:id w:val="-972756674"/>
                <w:lock w:val="sdtLocked"/>
                <w:placeholder>
                  <w:docPart w:val="AB641A57270848E79BA8AC157F0CF47B"/>
                </w:placeholder>
                <w15:color w:val="000000"/>
                <w:text/>
              </w:sdtPr>
              <w:sdtContent>
                <w:r w:rsidR="00301158">
                  <w:rPr>
                    <w:rFonts w:hint="cs"/>
                    <w:cs/>
                  </w:rPr>
                  <w:t>25</w:t>
                </w:r>
                <w:r w:rsidR="00301158">
                  <w:t>6</w:t>
                </w:r>
                <w:r w:rsidR="00FE6FDF">
                  <w:t>3</w:t>
                </w:r>
              </w:sdtContent>
            </w:sdt>
            <w:r>
              <w:fldChar w:fldCharType="end"/>
            </w:r>
          </w:p>
        </w:tc>
      </w:tr>
    </w:tbl>
    <w:p w14:paraId="6A24C9F5" w14:textId="77777777" w:rsidR="00EF5318" w:rsidRPr="007663BD" w:rsidRDefault="00EF5318" w:rsidP="00EF5318">
      <w:pPr>
        <w:rPr>
          <w:rFonts w:ascii="TH SarabunPSK" w:hAnsi="TH SarabunPSK" w:cs="TH SarabunPSK"/>
          <w:sz w:val="32"/>
          <w:szCs w:val="32"/>
        </w:rPr>
      </w:pPr>
    </w:p>
    <w:p w14:paraId="2064A4FB" w14:textId="77777777" w:rsidR="005E6F25" w:rsidRPr="007663BD" w:rsidRDefault="005E6F25" w:rsidP="00892EC5">
      <w:pPr>
        <w:pStyle w:val="cpeHeader"/>
      </w:pPr>
      <w:bookmarkStart w:id="10" w:name="_Toc498009274"/>
      <w:r w:rsidRPr="0065114C">
        <w:rPr>
          <w:cs/>
        </w:rPr>
        <w:t>บทคัดย่อ</w:t>
      </w:r>
      <w:bookmarkEnd w:id="10"/>
    </w:p>
    <w:p w14:paraId="5FED02EA" w14:textId="1CC26C00" w:rsidR="006261CB" w:rsidRDefault="006261CB" w:rsidP="006261CB">
      <w:pPr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EE144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ตลาดแลกเปลี่ยนเงินตราต่างประเทศ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EE144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(</w:t>
      </w:r>
      <w:r w:rsidRPr="00EE144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Foreign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E</w:t>
      </w:r>
      <w:r w:rsidRPr="00EE144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xchange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M</w:t>
      </w:r>
      <w:r w:rsidRPr="00EE1447">
        <w:rPr>
          <w:rFonts w:ascii="TH SarabunPSK" w:eastAsia="Times New Roman" w:hAnsi="TH SarabunPSK" w:cs="TH SarabunPSK"/>
          <w:color w:val="000000"/>
          <w:sz w:val="32"/>
          <w:szCs w:val="32"/>
        </w:rPr>
        <w:t>arket)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หรือ </w:t>
      </w:r>
      <w:proofErr w:type="spellStart"/>
      <w:r w:rsidRPr="009A1E5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ฟอ</w:t>
      </w:r>
      <w:proofErr w:type="spellEnd"/>
      <w:r w:rsidRPr="009A1E5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เร็กซ์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(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Forex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)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</w:t>
      </w:r>
      <w:r w:rsidRPr="00EE144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ตลาดที่เกี่ยวข้องกับการทำธุรกรรมซื้อขายเงินตราของประเทศต่าง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EE144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ๆ หลายสกุล ตลอดจนการลงทุนเพื่อการเก็งกำไรค่าเงิน  </w:t>
      </w:r>
    </w:p>
    <w:p w14:paraId="2295C285" w14:textId="77777777" w:rsidR="006261CB" w:rsidRDefault="006261CB" w:rsidP="006261CB">
      <w:pPr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การลงทุนใน</w:t>
      </w:r>
      <w:proofErr w:type="spellStart"/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ฟอ</w:t>
      </w:r>
      <w:proofErr w:type="spellEnd"/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เร็กซ์นั้น มีความเสี่ยงสูงอันเนื่องมาจากความผันผวนกว่าตลาดหุ้นทั่วไปหลายเท่าตัว ทำให้ผู้จัดทำต้องการพัฒนาระบบที่สามารถทำนายแนวโน้มของตลาด</w:t>
      </w:r>
      <w:proofErr w:type="spellStart"/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ฟอ</w:t>
      </w:r>
      <w:proofErr w:type="spellEnd"/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เร็กซ์ โดยใช้ </w:t>
      </w:r>
      <w:r w:rsidRPr="00AC1ED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การเรียนรู้ของเครื่อง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คอมพิวเตอร์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(Machine Learning)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และ</w:t>
      </w:r>
      <w:r w:rsidRPr="00AC1ED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ตรรกศาสตร์คลุมเครือ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(Fuzzy Logic)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เพื่อลดความเสี่ยงและเพิ่มความมั่นใจในการลงทุน จึงหวังว่าระบบทำนาย</w:t>
      </w:r>
      <w:r w:rsidRPr="00EE144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ตลาดแลกเปลี่ยนเงินตร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า</w:t>
      </w:r>
      <w:r w:rsidRPr="00EE144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ต่างประเทศ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จะช่วยเพิ่มโอกาสของผู้ลงทุนในตลาด</w:t>
      </w:r>
      <w:proofErr w:type="spellStart"/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ฟอ</w:t>
      </w:r>
      <w:proofErr w:type="spellEnd"/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เร็กซ์ให้มีกำไรมากขึ้น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</w:p>
    <w:p w14:paraId="5019F704" w14:textId="0E6BFD9C" w:rsidR="00EF5318" w:rsidRPr="007663BD" w:rsidRDefault="00EF5318" w:rsidP="0065114C">
      <w:pPr>
        <w:pStyle w:val="cpeBodyText"/>
      </w:pPr>
      <w:r w:rsidRPr="007663BD">
        <w:br w:type="page"/>
      </w:r>
    </w:p>
    <w:p w14:paraId="0F263963" w14:textId="77777777" w:rsidR="003731D3" w:rsidRPr="007663BD" w:rsidRDefault="003731D3" w:rsidP="003731D3">
      <w:pPr>
        <w:rPr>
          <w:rFonts w:ascii="TH SarabunPSK" w:hAnsi="TH SarabunPSK" w:cs="TH SarabunPSK"/>
          <w:sz w:val="8"/>
          <w:szCs w:val="8"/>
        </w:rPr>
      </w:pPr>
    </w:p>
    <w:tbl>
      <w:tblPr>
        <w:tblStyle w:val="ae"/>
        <w:tblW w:w="8856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80"/>
        <w:gridCol w:w="5976"/>
      </w:tblGrid>
      <w:tr w:rsidR="003731D3" w:rsidRPr="007663BD" w14:paraId="0A061914" w14:textId="77777777" w:rsidTr="009B424D">
        <w:tc>
          <w:tcPr>
            <w:tcW w:w="2880" w:type="dxa"/>
          </w:tcPr>
          <w:p w14:paraId="487431C7" w14:textId="77777777" w:rsidR="003731D3" w:rsidRPr="007663BD" w:rsidRDefault="003731D3" w:rsidP="0065114C">
            <w:pPr>
              <w:pStyle w:val="cpeTitleTable"/>
              <w:rPr>
                <w:cs/>
              </w:rPr>
            </w:pPr>
            <w:r w:rsidRPr="007663BD">
              <w:t>Project Title</w:t>
            </w:r>
          </w:p>
        </w:tc>
        <w:tc>
          <w:tcPr>
            <w:tcW w:w="5976" w:type="dxa"/>
          </w:tcPr>
          <w:p w14:paraId="2CA67C95" w14:textId="3807777D" w:rsidR="003731D3" w:rsidRPr="007663BD" w:rsidRDefault="00A75D0E" w:rsidP="0065114C">
            <w:pPr>
              <w:pStyle w:val="cpeTitleTable"/>
            </w:pPr>
            <w:r>
              <w:t xml:space="preserve">: </w:t>
            </w:r>
            <w:r w:rsidR="003B467E" w:rsidRPr="007663BD">
              <w:fldChar w:fldCharType="begin"/>
            </w:r>
            <w:r w:rsidR="001F1083" w:rsidRPr="007663BD">
              <w:instrText xml:space="preserve"> REF nProjectNameE \h </w:instrText>
            </w:r>
            <w:r w:rsidR="007663BD" w:rsidRPr="007663BD">
              <w:instrText xml:space="preserve"> \* MERGEFORMAT </w:instrText>
            </w:r>
            <w:r w:rsidR="003B467E" w:rsidRPr="007663BD">
              <w:fldChar w:fldCharType="separate"/>
            </w:r>
            <w:sdt>
              <w:sdtPr>
                <w:alias w:val="Project Name English"/>
                <w:tag w:val="Project Name English"/>
                <w:id w:val="-529413416"/>
                <w:placeholder>
                  <w:docPart w:val="60A385AD146C4DEFB698C28E0B1F5CBA"/>
                </w:placeholder>
                <w:text/>
              </w:sdtPr>
              <w:sdtContent>
                <w:r w:rsidR="00613007">
                  <w:t>Foreign exchange market prediction system</w:t>
                </w:r>
              </w:sdtContent>
            </w:sdt>
            <w:r w:rsidR="003B467E" w:rsidRPr="007663BD">
              <w:fldChar w:fldCharType="end"/>
            </w:r>
          </w:p>
        </w:tc>
      </w:tr>
      <w:tr w:rsidR="003731D3" w:rsidRPr="007663BD" w14:paraId="6DEB172D" w14:textId="77777777" w:rsidTr="009B424D">
        <w:tc>
          <w:tcPr>
            <w:tcW w:w="2880" w:type="dxa"/>
          </w:tcPr>
          <w:p w14:paraId="26FCC98B" w14:textId="77777777" w:rsidR="003731D3" w:rsidRPr="007663BD" w:rsidRDefault="003731D3" w:rsidP="0065114C">
            <w:pPr>
              <w:pStyle w:val="cpeTitleTable"/>
              <w:rPr>
                <w:cs/>
              </w:rPr>
            </w:pPr>
            <w:r w:rsidRPr="007663BD">
              <w:t>Name</w:t>
            </w:r>
          </w:p>
        </w:tc>
        <w:tc>
          <w:tcPr>
            <w:tcW w:w="5976" w:type="dxa"/>
          </w:tcPr>
          <w:p w14:paraId="2520946E" w14:textId="6C4FCBCB" w:rsidR="0090781B" w:rsidRPr="007663BD" w:rsidRDefault="00A75D0E" w:rsidP="00887963">
            <w:pPr>
              <w:pStyle w:val="cpeTitleTable"/>
            </w:pPr>
            <w:r>
              <w:t xml:space="preserve">: </w:t>
            </w:r>
            <w:r w:rsidR="00887963">
              <w:fldChar w:fldCharType="begin"/>
            </w:r>
            <w:r w:rsidR="00887963">
              <w:instrText xml:space="preserve"> REF  nNameE1 \h  \* MERGEFORMAT </w:instrText>
            </w:r>
            <w:r w:rsidR="00887963">
              <w:fldChar w:fldCharType="separate"/>
            </w:r>
            <w:sdt>
              <w:sdtPr>
                <w:rPr>
                  <w:rFonts w:hint="cs"/>
                  <w:cs/>
                </w:rPr>
                <w:alias w:val="Student1 Name"/>
                <w:tag w:val="Student1 Name"/>
                <w:id w:val="-2131611996"/>
                <w:placeholder>
                  <w:docPart w:val="049B51C5E3084F3596D941A50B86D9BF"/>
                </w:placeholder>
                <w:text/>
              </w:sdtPr>
              <w:sdtContent>
                <w:r w:rsidR="00613007">
                  <w:t>Pannawit Panwong</w:t>
                </w:r>
              </w:sdtContent>
            </w:sdt>
            <w:r w:rsidR="00887963">
              <w:fldChar w:fldCharType="end"/>
            </w:r>
            <w:r w:rsidR="00613007">
              <w:t xml:space="preserve"> </w:t>
            </w:r>
            <w:r w:rsidR="00EF17A2">
              <w:t xml:space="preserve"> </w:t>
            </w:r>
            <w:r w:rsidR="003D1E8E">
              <w:fldChar w:fldCharType="begin"/>
            </w:r>
            <w:r w:rsidR="003D1E8E">
              <w:instrText xml:space="preserve"> REF  nCode1 \h  \* MERGEFORMAT </w:instrText>
            </w:r>
            <w:r w:rsidR="003D1E8E">
              <w:fldChar w:fldCharType="separate"/>
            </w:r>
            <w:sdt>
              <w:sdtPr>
                <w:rPr>
                  <w:rFonts w:hint="cs"/>
                  <w:cs/>
                </w:rPr>
                <w:alias w:val="รหัสนักศึกษา1"/>
                <w:tag w:val="รหัสนักศึกษา1"/>
                <w:id w:val="1617713689"/>
                <w:placeholder>
                  <w:docPart w:val="7AB9C8C22B794BF6A48972C01DE2B407"/>
                </w:placeholder>
                <w15:color w:val="000000"/>
                <w:text/>
              </w:sdtPr>
              <w:sdtContent>
                <w:r w:rsidR="00613007">
                  <w:t>600610752</w:t>
                </w:r>
              </w:sdtContent>
            </w:sdt>
            <w:r w:rsidR="003D1E8E">
              <w:fldChar w:fldCharType="end"/>
            </w:r>
          </w:p>
        </w:tc>
      </w:tr>
      <w:tr w:rsidR="003731D3" w:rsidRPr="007663BD" w14:paraId="1477CD75" w14:textId="77777777" w:rsidTr="009B424D">
        <w:tc>
          <w:tcPr>
            <w:tcW w:w="2880" w:type="dxa"/>
          </w:tcPr>
          <w:p w14:paraId="6EE503AB" w14:textId="77777777" w:rsidR="003731D3" w:rsidRPr="00FC0845" w:rsidRDefault="003731D3" w:rsidP="0065114C">
            <w:pPr>
              <w:pStyle w:val="cpeTitleTable"/>
              <w:rPr>
                <w:cs/>
              </w:rPr>
            </w:pPr>
            <w:r w:rsidRPr="00FC0845">
              <w:t>Department</w:t>
            </w:r>
          </w:p>
        </w:tc>
        <w:tc>
          <w:tcPr>
            <w:tcW w:w="5976" w:type="dxa"/>
          </w:tcPr>
          <w:p w14:paraId="62CAADBB" w14:textId="77777777" w:rsidR="003731D3" w:rsidRPr="00A75D0E" w:rsidRDefault="00A75D0E" w:rsidP="0065114C">
            <w:pPr>
              <w:pStyle w:val="cpeTitleTable"/>
            </w:pPr>
            <w:r w:rsidRPr="00A75D0E">
              <w:t xml:space="preserve">: </w:t>
            </w:r>
            <w:r w:rsidR="007411CA" w:rsidRPr="00A75D0E">
              <w:t>Computer</w:t>
            </w:r>
            <w:r w:rsidR="003731D3" w:rsidRPr="00A75D0E">
              <w:t xml:space="preserve"> Engineering</w:t>
            </w:r>
          </w:p>
        </w:tc>
      </w:tr>
      <w:tr w:rsidR="003731D3" w:rsidRPr="007663BD" w14:paraId="6656FF6E" w14:textId="77777777" w:rsidTr="009B424D">
        <w:tc>
          <w:tcPr>
            <w:tcW w:w="2880" w:type="dxa"/>
          </w:tcPr>
          <w:p w14:paraId="5311B1E8" w14:textId="77777777" w:rsidR="003731D3" w:rsidRPr="00FC0845" w:rsidRDefault="003731D3" w:rsidP="0065114C">
            <w:pPr>
              <w:pStyle w:val="cpeTitleTable"/>
              <w:rPr>
                <w:cs/>
              </w:rPr>
            </w:pPr>
            <w:r w:rsidRPr="00FC0845">
              <w:t>Project Advisor</w:t>
            </w:r>
          </w:p>
        </w:tc>
        <w:tc>
          <w:tcPr>
            <w:tcW w:w="5976" w:type="dxa"/>
          </w:tcPr>
          <w:p w14:paraId="68E2F828" w14:textId="505F2C10" w:rsidR="003731D3" w:rsidRPr="00A75D0E" w:rsidRDefault="00A75D0E" w:rsidP="007B4E3E">
            <w:pPr>
              <w:pStyle w:val="cpeTitleTable"/>
              <w:rPr>
                <w:cs/>
              </w:rPr>
            </w:pPr>
            <w:r w:rsidRPr="00A75D0E">
              <w:t xml:space="preserve">: </w:t>
            </w:r>
            <w:sdt>
              <w:sdtPr>
                <w:rPr>
                  <w:cs/>
                </w:rPr>
                <w:alias w:val="Advisor"/>
                <w:tag w:val="Advisor"/>
                <w:id w:val="1163740597"/>
                <w:placeholder>
                  <w:docPart w:val="88EEEA01674F404EBDADDA4052ECE3C8"/>
                </w:placeholder>
                <w15:color w:val="000000"/>
                <w:dropDownList>
                  <w:listItem w:displayText="Assoc. Prof. Sanpawat Kantabutra, Ph.D." w:value="Assoc. Prof. Sanpawat Kantabutra, Ph.D."/>
                  <w:listItem w:displayText="Assoc. Prof. Sansanee Auephanwiriyakul, Ph.D." w:value="Assoc. Prof. Sansanee Auephanwiriyakul, Ph.D."/>
                  <w:listItem w:displayText="Assoc. Prof. Trasapong Thaiupathump, Ph.D." w:value="Assoc. Prof. Trasapong Thaiupathump, Ph.D."/>
                  <w:listItem w:displayText="Assoc. Prof. Sakgasit Ramingwong, Ph.D." w:value="Assoc. Prof. Sakgasit Ramingwong, Ph.D."/>
                  <w:listItem w:displayText="Assoc. Prof. Juggapong Natwichai, Ph.D." w:value="Assoc. Prof. Juggapong Natwichai, Ph.D."/>
                  <w:listItem w:displayText="Asst. Prof. Narathip Tiangtae, Ph.D." w:value="Asst. Prof. Narathip Tiangtae, Ph.D."/>
                  <w:listItem w:displayText="Asst. Prof. Lachana Ramingwong, Ph.D." w:value="Asst. Prof. Lachana Ramingwong, Ph.D."/>
                  <w:listItem w:displayText="Asst. Prof. Narissara Eiamkanitchat, Ph.D." w:value="Asst. Prof. Narissara Eiamkanitchat, Ph.D."/>
                  <w:listItem w:displayText="Asst. Prof. Yuthapong Somchit, Ph.D." w:value="Asst. Prof. Yuthapong Somchit, Ph.D."/>
                  <w:listItem w:displayText="Asst. Prof. Kenneth Cosh, Ph.D." w:value="Asst. Prof. Kenneth Cosh, Ph.D."/>
                  <w:listItem w:displayText="Asst. Prof. Santi Phithakkitnukoon, Ph.D." w:value="Asst. Prof. Santi Phithakkitnukoon, Ph.D."/>
                  <w:listItem w:displayText="Asst. Prof. Karn Patanukhom, Ph.D." w:value="Asst. Prof. Karn Patanukhom, Ph.D."/>
                  <w:listItem w:displayText="Asst. Prof. Anya Apavatjrut, Ph.D." w:value="Asst. Prof. Anya Apavatjrut, Ph.D."/>
                  <w:listItem w:displayText="Arnan Sipitakiat, Ph.D." w:value="Arnan Sipitakiat, Ph.D."/>
                  <w:listItem w:displayText="Pruet Boonma, Ph.D." w:value="Pruet Boonma, Ph.D."/>
                  <w:listItem w:displayText="Paskorn Champrasert, Ph.D." w:value="Paskorn Champrasert, Ph.D."/>
                  <w:listItem w:displayText="Patiwet Wuttisarnwattana, Ph.D." w:value="Patiwet Wuttisarnwattana, Ph.D."/>
                  <w:listItem w:displayText="Navadon Khunlertgit, Ph.D." w:value="Navadon Khunlertgit, Ph.D."/>
                  <w:listItem w:displayText="Dome Potikanond" w:value="Dome Potikanond"/>
                </w:dropDownList>
              </w:sdtPr>
              <w:sdtContent>
                <w:r w:rsidR="00613007">
                  <w:rPr>
                    <w:cs/>
                  </w:rPr>
                  <w:t>Assoc. Prof. Sansanee Auephanwiriyakul, Ph.D.</w:t>
                </w:r>
              </w:sdtContent>
            </w:sdt>
          </w:p>
        </w:tc>
      </w:tr>
      <w:tr w:rsidR="009B424D" w:rsidRPr="007663BD" w14:paraId="6AE21E36" w14:textId="77777777" w:rsidTr="009B424D">
        <w:tc>
          <w:tcPr>
            <w:tcW w:w="2880" w:type="dxa"/>
          </w:tcPr>
          <w:p w14:paraId="32920431" w14:textId="77777777" w:rsidR="009B424D" w:rsidRPr="00FC0845" w:rsidRDefault="009B424D" w:rsidP="009B424D">
            <w:pPr>
              <w:pStyle w:val="cpeTitleTable"/>
            </w:pPr>
            <w:r w:rsidRPr="00FC0845">
              <w:t>Degree</w:t>
            </w:r>
          </w:p>
        </w:tc>
        <w:tc>
          <w:tcPr>
            <w:tcW w:w="5976" w:type="dxa"/>
          </w:tcPr>
          <w:p w14:paraId="26B78E7D" w14:textId="77777777" w:rsidR="009B424D" w:rsidRPr="009B424D" w:rsidRDefault="009B424D" w:rsidP="009B424D">
            <w:pPr>
              <w:pStyle w:val="cpeTitleTable"/>
            </w:pPr>
            <w:r w:rsidRPr="009B424D">
              <w:t>: Bachelor of Engineering</w:t>
            </w:r>
          </w:p>
        </w:tc>
      </w:tr>
      <w:tr w:rsidR="009B424D" w:rsidRPr="007663BD" w14:paraId="064390A6" w14:textId="77777777" w:rsidTr="009B424D">
        <w:tc>
          <w:tcPr>
            <w:tcW w:w="2880" w:type="dxa"/>
          </w:tcPr>
          <w:p w14:paraId="7FADDE6C" w14:textId="77777777" w:rsidR="009B424D" w:rsidRPr="00FC0845" w:rsidRDefault="009B424D" w:rsidP="009B424D">
            <w:pPr>
              <w:pStyle w:val="cpeTitleTable"/>
            </w:pPr>
            <w:r w:rsidRPr="00FC0845">
              <w:t>Program</w:t>
            </w:r>
          </w:p>
        </w:tc>
        <w:tc>
          <w:tcPr>
            <w:tcW w:w="5976" w:type="dxa"/>
          </w:tcPr>
          <w:p w14:paraId="4C3AC926" w14:textId="77777777" w:rsidR="009B424D" w:rsidRPr="009B424D" w:rsidRDefault="009B424D" w:rsidP="009B424D">
            <w:pPr>
              <w:pStyle w:val="cpeTitleTable"/>
            </w:pPr>
            <w:r w:rsidRPr="009B424D">
              <w:t xml:space="preserve">: </w:t>
            </w:r>
            <w:sdt>
              <w:sdtPr>
                <w:rPr>
                  <w:cs/>
                </w:rPr>
                <w:alias w:val="หลักสูตร"/>
                <w:tag w:val="หลักสูตร"/>
                <w:id w:val="-987318049"/>
                <w:placeholder>
                  <w:docPart w:val="FD2738A860F14886BE35193ECA4F2E17"/>
                </w:placeholder>
                <w15:color w:val="000000"/>
                <w:dropDownList>
                  <w:listItem w:displayText="Computer Engineering" w:value="Computer Engineering"/>
                  <w:listItem w:displayText="Information Systems and Network Engineering" w:value="Information Systems and Network Engineering"/>
                </w:dropDownList>
              </w:sdtPr>
              <w:sdtContent>
                <w:r w:rsidR="00381FA4">
                  <w:rPr>
                    <w:cs/>
                  </w:rPr>
                  <w:t>Computer Engineering</w:t>
                </w:r>
              </w:sdtContent>
            </w:sdt>
          </w:p>
        </w:tc>
      </w:tr>
      <w:tr w:rsidR="009B424D" w:rsidRPr="007663BD" w14:paraId="327EF6D3" w14:textId="77777777" w:rsidTr="009B424D">
        <w:trPr>
          <w:trHeight w:val="485"/>
        </w:trPr>
        <w:tc>
          <w:tcPr>
            <w:tcW w:w="2880" w:type="dxa"/>
            <w:tcBorders>
              <w:bottom w:val="single" w:sz="18" w:space="0" w:color="auto"/>
            </w:tcBorders>
          </w:tcPr>
          <w:p w14:paraId="6910DB9C" w14:textId="77777777" w:rsidR="009B424D" w:rsidRPr="00FC0845" w:rsidRDefault="009B424D" w:rsidP="009B424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Academic Year</w:t>
            </w:r>
          </w:p>
        </w:tc>
        <w:tc>
          <w:tcPr>
            <w:tcW w:w="5976" w:type="dxa"/>
            <w:tcBorders>
              <w:bottom w:val="single" w:sz="18" w:space="0" w:color="auto"/>
            </w:tcBorders>
          </w:tcPr>
          <w:p w14:paraId="46C5EF6D" w14:textId="331AF45E" w:rsidR="009B424D" w:rsidRPr="009B424D" w:rsidRDefault="009B424D" w:rsidP="009B424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B424D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9B424D">
              <w:rPr>
                <w:rFonts w:ascii="TH SarabunPSK" w:hAnsi="TH SarabunPSK" w:cs="TH SarabunPSK"/>
                <w:sz w:val="32"/>
                <w:szCs w:val="32"/>
              </w:rPr>
              <w:fldChar w:fldCharType="begin"/>
            </w:r>
            <w:r w:rsidRPr="009B424D">
              <w:rPr>
                <w:rFonts w:ascii="TH SarabunPSK" w:hAnsi="TH SarabunPSK" w:cs="TH SarabunPSK"/>
                <w:sz w:val="32"/>
                <w:szCs w:val="32"/>
              </w:rPr>
              <w:instrText xml:space="preserve"> REF  nAcademicYearE \h  \* MERGEFORMAT </w:instrText>
            </w:r>
            <w:r w:rsidRPr="009B424D">
              <w:rPr>
                <w:rFonts w:ascii="TH SarabunPSK" w:hAnsi="TH SarabunPSK" w:cs="TH SarabunPSK"/>
                <w:sz w:val="32"/>
                <w:szCs w:val="32"/>
              </w:rPr>
            </w:r>
            <w:r w:rsidRPr="009B424D">
              <w:rPr>
                <w:rFonts w:ascii="TH SarabunPSK" w:hAnsi="TH SarabunPSK" w:cs="TH SarabunPSK"/>
                <w:sz w:val="32"/>
                <w:szCs w:val="32"/>
              </w:rPr>
              <w:fldChar w:fldCharType="separate"/>
            </w:r>
            <w:sdt>
              <w:sdtPr>
                <w:rPr>
                  <w:rFonts w:ascii="TH SarabunPSK" w:hAnsi="TH SarabunPSK" w:cs="TH SarabunPSK"/>
                  <w:sz w:val="32"/>
                  <w:szCs w:val="32"/>
                  <w:cs/>
                </w:rPr>
                <w:alias w:val="ปี ค.ศ."/>
                <w:tag w:val="ปี ค.ศ."/>
                <w:id w:val="-741414830"/>
                <w:placeholder>
                  <w:docPart w:val="8A02AD3F30D14A569F2B00FBF2922AE5"/>
                </w:placeholder>
                <w:text/>
              </w:sdtPr>
              <w:sdtContent>
                <w:r w:rsidR="00613007">
                  <w:rPr>
                    <w:rFonts w:ascii="TH SarabunPSK" w:hAnsi="TH SarabunPSK" w:cs="TH SarabunPSK"/>
                    <w:sz w:val="32"/>
                    <w:szCs w:val="32"/>
                  </w:rPr>
                  <w:t>2020</w:t>
                </w:r>
              </w:sdtContent>
            </w:sdt>
            <w:r w:rsidRPr="009B424D">
              <w:rPr>
                <w:rFonts w:ascii="TH SarabunPSK" w:hAnsi="TH SarabunPSK" w:cs="TH SarabunPSK"/>
                <w:sz w:val="32"/>
                <w:szCs w:val="32"/>
              </w:rPr>
              <w:fldChar w:fldCharType="end"/>
            </w:r>
          </w:p>
        </w:tc>
      </w:tr>
    </w:tbl>
    <w:p w14:paraId="4BCFC868" w14:textId="77777777" w:rsidR="003731D3" w:rsidRPr="007663BD" w:rsidRDefault="003731D3" w:rsidP="003731D3">
      <w:pPr>
        <w:rPr>
          <w:rFonts w:ascii="TH SarabunPSK" w:hAnsi="TH SarabunPSK" w:cs="TH SarabunPSK"/>
          <w:sz w:val="32"/>
          <w:szCs w:val="32"/>
        </w:rPr>
      </w:pPr>
    </w:p>
    <w:p w14:paraId="7D4809C1" w14:textId="77777777" w:rsidR="003731D3" w:rsidRPr="007663BD" w:rsidRDefault="003731D3" w:rsidP="00892EC5">
      <w:pPr>
        <w:pStyle w:val="cpeHeader"/>
      </w:pPr>
      <w:bookmarkStart w:id="11" w:name="_Toc498009275"/>
      <w:r w:rsidRPr="007663BD">
        <w:t>ABSTRACT</w:t>
      </w:r>
      <w:bookmarkEnd w:id="11"/>
    </w:p>
    <w:p w14:paraId="4FAB385C" w14:textId="77777777" w:rsidR="00A206C2" w:rsidRPr="007663BD" w:rsidRDefault="00FD31C1" w:rsidP="00E51453">
      <w:pPr>
        <w:pStyle w:val="cpeBodyText"/>
        <w:jc w:val="both"/>
      </w:pPr>
      <w:r w:rsidRPr="003E25A4">
        <w:rPr>
          <w:highlight w:val="yellow"/>
        </w:rPr>
        <w:t xml:space="preserve">This project presents a </w:t>
      </w:r>
      <w:r w:rsidR="004D5439" w:rsidRPr="003E25A4">
        <w:rPr>
          <w:highlight w:val="yellow"/>
        </w:rPr>
        <w:t>study of</w:t>
      </w:r>
      <w:r w:rsidR="00195679" w:rsidRPr="003E25A4">
        <w:rPr>
          <w:highlight w:val="yellow"/>
        </w:rPr>
        <w:t xml:space="preserve"> </w:t>
      </w:r>
      <w:r w:rsidR="00E44858" w:rsidRPr="003E25A4">
        <w:rPr>
          <w:highlight w:val="yellow"/>
        </w:rPr>
        <w:t>wireless 2-way energy meter using IEEE 802.15.4 standard</w:t>
      </w:r>
      <w:r w:rsidR="004D5439" w:rsidRPr="003E25A4">
        <w:rPr>
          <w:highlight w:val="yellow"/>
          <w:cs/>
        </w:rPr>
        <w:t>.</w:t>
      </w:r>
      <w:r w:rsidR="00B63D63" w:rsidRPr="003E25A4">
        <w:rPr>
          <w:highlight w:val="yellow"/>
        </w:rPr>
        <w:t xml:space="preserve"> </w:t>
      </w:r>
      <w:r w:rsidR="00E44858" w:rsidRPr="003E25A4">
        <w:rPr>
          <w:highlight w:val="yellow"/>
        </w:rPr>
        <w:t xml:space="preserve">The meter was made by </w:t>
      </w:r>
      <w:r w:rsidR="00BF469A" w:rsidRPr="003E25A4">
        <w:rPr>
          <w:highlight w:val="yellow"/>
        </w:rPr>
        <w:t xml:space="preserve">using a small number of </w:t>
      </w:r>
      <w:r w:rsidR="00E44858" w:rsidRPr="003E25A4">
        <w:rPr>
          <w:highlight w:val="yellow"/>
        </w:rPr>
        <w:t>low component</w:t>
      </w:r>
      <w:r w:rsidR="00BF469A" w:rsidRPr="003E25A4">
        <w:rPr>
          <w:highlight w:val="yellow"/>
        </w:rPr>
        <w:t>s</w:t>
      </w:r>
      <w:r w:rsidR="00B63D63" w:rsidRPr="003E25A4">
        <w:rPr>
          <w:highlight w:val="yellow"/>
        </w:rPr>
        <w:t xml:space="preserve"> </w:t>
      </w:r>
      <w:r w:rsidR="00A6770D" w:rsidRPr="003E25A4">
        <w:rPr>
          <w:highlight w:val="yellow"/>
        </w:rPr>
        <w:t xml:space="preserve">so </w:t>
      </w:r>
      <w:r w:rsidR="00BF469A" w:rsidRPr="003E25A4">
        <w:rPr>
          <w:highlight w:val="yellow"/>
        </w:rPr>
        <w:t>to reduce its cost</w:t>
      </w:r>
      <w:r w:rsidR="00A6770D" w:rsidRPr="003E25A4">
        <w:rPr>
          <w:highlight w:val="yellow"/>
        </w:rPr>
        <w:t xml:space="preserve">. The </w:t>
      </w:r>
      <w:r w:rsidR="000E59C6" w:rsidRPr="003E25A4">
        <w:rPr>
          <w:highlight w:val="yellow"/>
        </w:rPr>
        <w:t>meters communicate</w:t>
      </w:r>
      <w:r w:rsidR="00A6770D" w:rsidRPr="003E25A4">
        <w:rPr>
          <w:highlight w:val="yellow"/>
        </w:rPr>
        <w:t xml:space="preserve"> with another meter and reader by IEEE 802.15.4 wireless communication standard. MRF24J40 module was used for communication.</w:t>
      </w:r>
      <w:r w:rsidR="000C5192" w:rsidRPr="003E25A4">
        <w:rPr>
          <w:highlight w:val="yellow"/>
        </w:rPr>
        <w:t xml:space="preserve"> Pulse frequency was converted to real power by MCP3906.</w:t>
      </w:r>
      <w:r w:rsidR="00BF469A" w:rsidRPr="003E25A4">
        <w:rPr>
          <w:highlight w:val="yellow"/>
        </w:rPr>
        <w:t xml:space="preserve">Maximum </w:t>
      </w:r>
      <w:r w:rsidR="000C5192" w:rsidRPr="003E25A4">
        <w:rPr>
          <w:highlight w:val="yellow"/>
        </w:rPr>
        <w:t>number of meter</w:t>
      </w:r>
      <w:r w:rsidR="00BF469A" w:rsidRPr="003E25A4">
        <w:rPr>
          <w:highlight w:val="yellow"/>
        </w:rPr>
        <w:t>s connected to the network is</w:t>
      </w:r>
      <w:r w:rsidR="000C5192" w:rsidRPr="003E25A4">
        <w:rPr>
          <w:highlight w:val="yellow"/>
        </w:rPr>
        <w:t xml:space="preserve"> 8. The range of real power that meter can measure</w:t>
      </w:r>
      <w:r w:rsidR="00BF469A" w:rsidRPr="003E25A4">
        <w:rPr>
          <w:highlight w:val="yellow"/>
        </w:rPr>
        <w:t xml:space="preserve"> and has the error less than 5 </w:t>
      </w:r>
      <w:r w:rsidR="000C5192" w:rsidRPr="003E25A4">
        <w:rPr>
          <w:highlight w:val="yellow"/>
        </w:rPr>
        <w:t>%</w:t>
      </w:r>
      <w:r w:rsidR="00BF469A" w:rsidRPr="003E25A4">
        <w:rPr>
          <w:highlight w:val="yellow"/>
        </w:rPr>
        <w:t xml:space="preserve"> of accuracy class 5.0 is 50-4,000 W</w:t>
      </w:r>
      <w:r w:rsidR="009127A1" w:rsidRPr="003E25A4">
        <w:rPr>
          <w:highlight w:val="yellow"/>
        </w:rPr>
        <w:t>. The r</w:t>
      </w:r>
      <w:r w:rsidR="000C5192" w:rsidRPr="003E25A4">
        <w:rPr>
          <w:highlight w:val="yellow"/>
        </w:rPr>
        <w:t>eader can get data of real power, direction, and energy from meter and show it on graphic LCD.</w:t>
      </w:r>
    </w:p>
    <w:p w14:paraId="769DF603" w14:textId="77777777" w:rsidR="005E6F25" w:rsidRPr="007663BD" w:rsidRDefault="005E6F25" w:rsidP="0065114C">
      <w:pPr>
        <w:pStyle w:val="cpeBodyText"/>
      </w:pPr>
      <w:r w:rsidRPr="007663BD">
        <w:br w:type="page"/>
      </w:r>
    </w:p>
    <w:p w14:paraId="24F3D411" w14:textId="77777777" w:rsidR="005E6F25" w:rsidRPr="00424C88" w:rsidRDefault="005E6F25" w:rsidP="00892EC5">
      <w:pPr>
        <w:pStyle w:val="cpeHeader"/>
        <w:rPr>
          <w:highlight w:val="yellow"/>
        </w:rPr>
      </w:pPr>
      <w:bookmarkStart w:id="12" w:name="_Toc498009276"/>
      <w:r w:rsidRPr="00424C88">
        <w:rPr>
          <w:highlight w:val="yellow"/>
          <w:cs/>
        </w:rPr>
        <w:lastRenderedPageBreak/>
        <w:t>กิตติกรรมประกาศ</w:t>
      </w:r>
      <w:bookmarkEnd w:id="12"/>
    </w:p>
    <w:p w14:paraId="391B5722" w14:textId="77777777" w:rsidR="005E6F25" w:rsidRPr="00424C88" w:rsidRDefault="005E6F25" w:rsidP="0065114C">
      <w:pPr>
        <w:pStyle w:val="cpeBodyText"/>
        <w:rPr>
          <w:highlight w:val="yellow"/>
        </w:rPr>
      </w:pPr>
      <w:r w:rsidRPr="00424C88">
        <w:rPr>
          <w:highlight w:val="yellow"/>
          <w:cs/>
        </w:rPr>
        <w:t>โครงงานนี้จะไม่สำเร็จลุล่วงลงได้ ถ้า</w:t>
      </w:r>
      <w:r w:rsidR="00AA0C6E" w:rsidRPr="00424C88">
        <w:rPr>
          <w:highlight w:val="yellow"/>
          <w:cs/>
        </w:rPr>
        <w:t>ไม่ได้รับ</w:t>
      </w:r>
      <w:r w:rsidR="00DC50F5" w:rsidRPr="00424C88">
        <w:rPr>
          <w:highlight w:val="yellow"/>
          <w:cs/>
        </w:rPr>
        <w:t>ความกรุณาจาก</w:t>
      </w:r>
      <w:r w:rsidR="00AA0C6E" w:rsidRPr="00424C88">
        <w:rPr>
          <w:highlight w:val="yellow"/>
          <w:cs/>
        </w:rPr>
        <w:t xml:space="preserve"> </w:t>
      </w:r>
      <w:r w:rsidR="00A83F64" w:rsidRPr="00424C88">
        <w:rPr>
          <w:rFonts w:hint="cs"/>
          <w:highlight w:val="yellow"/>
          <w:cs/>
        </w:rPr>
        <w:t>ผศ.</w:t>
      </w:r>
      <w:r w:rsidR="00AA0C6E" w:rsidRPr="00424C88">
        <w:rPr>
          <w:highlight w:val="yellow"/>
          <w:cs/>
        </w:rPr>
        <w:t>ดร</w:t>
      </w:r>
      <w:r w:rsidR="00AA0C6E" w:rsidRPr="00424C88">
        <w:rPr>
          <w:highlight w:val="yellow"/>
        </w:rPr>
        <w:t>.</w:t>
      </w:r>
      <w:r w:rsidR="00A83F64" w:rsidRPr="00424C88">
        <w:rPr>
          <w:rFonts w:hint="cs"/>
          <w:highlight w:val="yellow"/>
          <w:cs/>
        </w:rPr>
        <w:t>ยุทธพงษ์</w:t>
      </w:r>
      <w:r w:rsidR="00DC50F5" w:rsidRPr="00424C88">
        <w:rPr>
          <w:highlight w:val="yellow"/>
          <w:cs/>
        </w:rPr>
        <w:t xml:space="preserve"> </w:t>
      </w:r>
      <w:r w:rsidR="00A83F64" w:rsidRPr="00424C88">
        <w:rPr>
          <w:rFonts w:hint="cs"/>
          <w:highlight w:val="yellow"/>
          <w:cs/>
        </w:rPr>
        <w:t xml:space="preserve">สมจิต </w:t>
      </w:r>
      <w:r w:rsidR="00DC50F5" w:rsidRPr="00424C88">
        <w:rPr>
          <w:highlight w:val="yellow"/>
          <w:cs/>
        </w:rPr>
        <w:t xml:space="preserve">อาจารย์ที่ปรึกษา ที่ได้สละเวลาให้ความช่วยเหลือทั้งให้คำแนะนำ ให้ความรู้และแนวคิดต่างๆรวมถึง </w:t>
      </w:r>
      <w:r w:rsidR="00414B74" w:rsidRPr="00424C88">
        <w:rPr>
          <w:rFonts w:hint="cs"/>
          <w:highlight w:val="yellow"/>
          <w:cs/>
        </w:rPr>
        <w:t>ร</w:t>
      </w:r>
      <w:r w:rsidR="00DC50F5" w:rsidRPr="00424C88">
        <w:rPr>
          <w:highlight w:val="yellow"/>
          <w:cs/>
        </w:rPr>
        <w:t>ศ.</w:t>
      </w:r>
      <w:r w:rsidR="00414B74" w:rsidRPr="00424C88">
        <w:rPr>
          <w:rFonts w:hint="cs"/>
          <w:highlight w:val="yellow"/>
          <w:cs/>
        </w:rPr>
        <w:t>ดร.ตรัสพงศ์ ไทยอุปถัมภ์</w:t>
      </w:r>
      <w:r w:rsidR="00DC50F5" w:rsidRPr="00424C88">
        <w:rPr>
          <w:highlight w:val="yellow"/>
          <w:cs/>
        </w:rPr>
        <w:t xml:space="preserve"> และ </w:t>
      </w:r>
      <w:r w:rsidR="00414B74" w:rsidRPr="00424C88">
        <w:rPr>
          <w:rFonts w:hint="cs"/>
          <w:highlight w:val="yellow"/>
          <w:cs/>
        </w:rPr>
        <w:t>ผศ.</w:t>
      </w:r>
      <w:r w:rsidR="00DC50F5" w:rsidRPr="00424C88">
        <w:rPr>
          <w:highlight w:val="yellow"/>
          <w:cs/>
        </w:rPr>
        <w:t>ดร.</w:t>
      </w:r>
      <w:r w:rsidR="00414B74" w:rsidRPr="00424C88">
        <w:rPr>
          <w:rFonts w:hint="cs"/>
          <w:highlight w:val="yellow"/>
          <w:cs/>
        </w:rPr>
        <w:t>อัญญา อาภาวัชรุตม์</w:t>
      </w:r>
      <w:r w:rsidR="00DC50F5" w:rsidRPr="00424C88">
        <w:rPr>
          <w:highlight w:val="yellow"/>
          <w:cs/>
        </w:rPr>
        <w:t xml:space="preserve"> ที่ให้คำปรึกษาจนทำให้โครงงานเล่มนี้เสร็จสมบูรณ์ไปได้</w:t>
      </w:r>
    </w:p>
    <w:p w14:paraId="68EA8DB7" w14:textId="77777777" w:rsidR="00706562" w:rsidRPr="00424C88" w:rsidRDefault="00706562" w:rsidP="0065114C">
      <w:pPr>
        <w:pStyle w:val="cpeBodyText"/>
        <w:rPr>
          <w:highlight w:val="yellow"/>
        </w:rPr>
      </w:pPr>
      <w:r w:rsidRPr="00424C88">
        <w:rPr>
          <w:highlight w:val="yellow"/>
          <w:cs/>
        </w:rPr>
        <w:t>ขอบคุณห้อง</w:t>
      </w:r>
      <w:r w:rsidR="00414B74" w:rsidRPr="00424C88">
        <w:rPr>
          <w:rFonts w:hint="cs"/>
          <w:highlight w:val="yellow"/>
          <w:cs/>
        </w:rPr>
        <w:t>วิจัย</w:t>
      </w:r>
      <w:r w:rsidRPr="00424C88">
        <w:rPr>
          <w:highlight w:val="yellow"/>
          <w:cs/>
        </w:rPr>
        <w:t xml:space="preserve"> </w:t>
      </w:r>
      <w:r w:rsidR="00414B74" w:rsidRPr="00424C88">
        <w:rPr>
          <w:highlight w:val="yellow"/>
        </w:rPr>
        <w:t>OASYS</w:t>
      </w:r>
      <w:r w:rsidRPr="00424C88">
        <w:rPr>
          <w:highlight w:val="yellow"/>
        </w:rPr>
        <w:t xml:space="preserve"> </w:t>
      </w:r>
      <w:r w:rsidRPr="00424C88">
        <w:rPr>
          <w:highlight w:val="yellow"/>
          <w:cs/>
        </w:rPr>
        <w:t>ภาควิชา</w:t>
      </w:r>
      <w:r w:rsidR="00414B74" w:rsidRPr="00424C88">
        <w:rPr>
          <w:rFonts w:hint="cs"/>
          <w:highlight w:val="yellow"/>
          <w:cs/>
        </w:rPr>
        <w:t>วิศวกรรมคอมพิวเตอร์</w:t>
      </w:r>
      <w:r w:rsidRPr="00424C88">
        <w:rPr>
          <w:highlight w:val="yellow"/>
          <w:cs/>
        </w:rPr>
        <w:t xml:space="preserve"> คณะวิศวกรรมศาสตร์ มหาวิทยาลัยเชียงใหม่ ที่เอื้อเฟื้อสถานที่ในการทำโครงงานและสนับสนุนอุปกรณ์ต่างๆ และขอขอบคุณนาง</w:t>
      </w:r>
      <w:r w:rsidR="00414B74" w:rsidRPr="00424C88">
        <w:rPr>
          <w:rFonts w:hint="cs"/>
          <w:highlight w:val="yellow"/>
          <w:cs/>
        </w:rPr>
        <w:t>สาว</w:t>
      </w:r>
      <w:r w:rsidR="00CC0A4D" w:rsidRPr="00424C88">
        <w:rPr>
          <w:rFonts w:hint="cs"/>
          <w:highlight w:val="yellow"/>
          <w:cs/>
        </w:rPr>
        <w:t>ฆายนีย์ นันตะรัตน์</w:t>
      </w:r>
      <w:r w:rsidRPr="00424C88">
        <w:rPr>
          <w:highlight w:val="yellow"/>
          <w:cs/>
        </w:rPr>
        <w:t xml:space="preserve"> ที่คอยให้ความช่วยเหลือจัดเตรียมอุปกรณ์การทำโครงงานมาโดยตลอด</w:t>
      </w:r>
    </w:p>
    <w:p w14:paraId="094B8192" w14:textId="77777777" w:rsidR="00706562" w:rsidRPr="00424C88" w:rsidRDefault="00706562" w:rsidP="0065114C">
      <w:pPr>
        <w:pStyle w:val="cpeBodyText"/>
        <w:rPr>
          <w:highlight w:val="yellow"/>
        </w:rPr>
      </w:pPr>
      <w:r w:rsidRPr="00424C88">
        <w:rPr>
          <w:highlight w:val="yellow"/>
          <w:cs/>
        </w:rPr>
        <w:t>ขอขอบคุณ</w:t>
      </w:r>
      <w:r w:rsidR="000410B4" w:rsidRPr="00424C88">
        <w:rPr>
          <w:highlight w:val="yellow"/>
          <w:cs/>
        </w:rPr>
        <w:t>อาจารย์ยศนัย ศรี</w:t>
      </w:r>
      <w:proofErr w:type="spellStart"/>
      <w:r w:rsidR="000410B4" w:rsidRPr="00424C88">
        <w:rPr>
          <w:highlight w:val="yellow"/>
          <w:cs/>
        </w:rPr>
        <w:t>อุทั</w:t>
      </w:r>
      <w:proofErr w:type="spellEnd"/>
      <w:r w:rsidR="000410B4" w:rsidRPr="00424C88">
        <w:rPr>
          <w:highlight w:val="yellow"/>
          <w:cs/>
        </w:rPr>
        <w:t>ยศิริวงศ์ และ</w:t>
      </w:r>
      <w:r w:rsidRPr="00424C88">
        <w:rPr>
          <w:highlight w:val="yellow"/>
          <w:cs/>
        </w:rPr>
        <w:t xml:space="preserve">บริษัท </w:t>
      </w:r>
      <w:proofErr w:type="spellStart"/>
      <w:r w:rsidR="002F06CF" w:rsidRPr="00424C88">
        <w:rPr>
          <w:highlight w:val="yellow"/>
        </w:rPr>
        <w:t>Engine</w:t>
      </w:r>
      <w:r w:rsidRPr="00424C88">
        <w:rPr>
          <w:highlight w:val="yellow"/>
        </w:rPr>
        <w:t>o</w:t>
      </w:r>
      <w:proofErr w:type="spellEnd"/>
      <w:r w:rsidR="0065114C" w:rsidRPr="00424C88">
        <w:rPr>
          <w:highlight w:val="yellow"/>
        </w:rPr>
        <w:t xml:space="preserve"> </w:t>
      </w:r>
      <w:r w:rsidRPr="00424C88">
        <w:rPr>
          <w:highlight w:val="yellow"/>
          <w:cs/>
        </w:rPr>
        <w:t>ที่เอื้อเฟื้ออุปกรณ์ในการทดลองสำหรับทดสอบอุปกรณ์ในการทำโครงงาน</w:t>
      </w:r>
    </w:p>
    <w:p w14:paraId="30B67A95" w14:textId="77777777" w:rsidR="00706562" w:rsidRPr="00424C88" w:rsidRDefault="00706562" w:rsidP="0065114C">
      <w:pPr>
        <w:pStyle w:val="cpeBodyText"/>
        <w:rPr>
          <w:highlight w:val="yellow"/>
        </w:rPr>
      </w:pPr>
      <w:r w:rsidRPr="00424C88">
        <w:rPr>
          <w:highlight w:val="yellow"/>
          <w:cs/>
        </w:rPr>
        <w:t>ขอขอบคุณเพื่อนๆ ที่ให้กำลังใจรวมถึงคำแนะนำที่ดีตลอดการทำโครงงานที่ผ่านมา</w:t>
      </w:r>
    </w:p>
    <w:p w14:paraId="638976FA" w14:textId="77777777" w:rsidR="00706562" w:rsidRPr="00424C88" w:rsidRDefault="00706562" w:rsidP="0065114C">
      <w:pPr>
        <w:pStyle w:val="cpeBodyText"/>
        <w:rPr>
          <w:highlight w:val="yellow"/>
          <w:cs/>
        </w:rPr>
      </w:pPr>
      <w:r w:rsidRPr="00424C88">
        <w:rPr>
          <w:highlight w:val="yellow"/>
          <w:cs/>
        </w:rPr>
        <w:t>นอกจากนี้ผู้จัดทำขอขอบพระคุณขอขอบพระคุณบิดา มารดาที่ได้ให้ชีวิต เลี้ยงดูสั่งสอน และส่งเสียให้กระผมได้ศึกษาเล่าเรียนจนจบหลักสูตรปริญญาตรี หลักสูตรวิศวกรรมศาสตรบัณฑิต ซึ่งท่านได้ให้กำลังใจ ในวันที่ท้อแท้ตลอดมา ซึ่งท่านยังเป็นแรงผลักดันให้กระผมสร้างสรรค์และมุ่งมั่นจนทำให้โครงงานนี้สำเร็จ รวมทั้งขอขอบพระคุณอีกหลายๆท่านที่ไม่ได้เอ่ยนามมา ณ ที่นี้ ที่ได้ให้ความช่วยเหลือตลอดมา</w:t>
      </w:r>
      <w:r w:rsidR="00985357" w:rsidRPr="00424C88">
        <w:rPr>
          <w:highlight w:val="yellow"/>
          <w:cs/>
        </w:rPr>
        <w:t xml:space="preserve"> หากหนังสือโครงงานเล่มนี้มีข้อผิดพลาดประการใด กระผมขอน้อมรับด้วยความยินดี</w:t>
      </w:r>
    </w:p>
    <w:p w14:paraId="2BA62E49" w14:textId="77777777" w:rsidR="0035093D" w:rsidRPr="00424C88" w:rsidRDefault="005E6F25" w:rsidP="00633EB7">
      <w:pPr>
        <w:tabs>
          <w:tab w:val="center" w:pos="6480"/>
        </w:tabs>
        <w:spacing w:before="240"/>
        <w:contextualSpacing/>
        <w:outlineLvl w:val="0"/>
        <w:rPr>
          <w:rFonts w:ascii="TH SarabunPSK" w:hAnsi="TH SarabunPSK" w:cs="TH SarabunPSK"/>
          <w:sz w:val="32"/>
          <w:szCs w:val="32"/>
          <w:highlight w:val="yellow"/>
          <w:cs/>
        </w:rPr>
      </w:pPr>
      <w:r w:rsidRPr="00424C88">
        <w:rPr>
          <w:rFonts w:ascii="TH SarabunPSK" w:hAnsi="TH SarabunPSK" w:cs="TH SarabunPSK"/>
          <w:sz w:val="32"/>
          <w:szCs w:val="32"/>
          <w:highlight w:val="yellow"/>
        </w:rPr>
        <w:tab/>
      </w:r>
      <w:r w:rsidR="00EF17A2" w:rsidRPr="00424C88">
        <w:rPr>
          <w:rFonts w:ascii="TH SarabunPSK" w:hAnsi="TH SarabunPSK" w:cs="TH SarabunPSK"/>
          <w:sz w:val="32"/>
          <w:szCs w:val="32"/>
          <w:highlight w:val="yellow"/>
        </w:rPr>
        <w:fldChar w:fldCharType="begin"/>
      </w:r>
      <w:r w:rsidR="00EF17A2" w:rsidRPr="00424C88">
        <w:rPr>
          <w:rFonts w:ascii="TH SarabunPSK" w:hAnsi="TH SarabunPSK" w:cs="TH SarabunPSK"/>
          <w:sz w:val="32"/>
          <w:szCs w:val="32"/>
          <w:highlight w:val="yellow"/>
        </w:rPr>
        <w:instrText xml:space="preserve"> REF  nName1 \h  \* MERGEFORMAT </w:instrText>
      </w:r>
      <w:r w:rsidR="00EF17A2" w:rsidRPr="00424C88">
        <w:rPr>
          <w:rFonts w:ascii="TH SarabunPSK" w:hAnsi="TH SarabunPSK" w:cs="TH SarabunPSK"/>
          <w:sz w:val="32"/>
          <w:szCs w:val="32"/>
          <w:highlight w:val="yellow"/>
        </w:rPr>
      </w:r>
      <w:r w:rsidR="00EF17A2" w:rsidRPr="00424C88">
        <w:rPr>
          <w:rFonts w:ascii="TH SarabunPSK" w:hAnsi="TH SarabunPSK" w:cs="TH SarabunPSK"/>
          <w:sz w:val="32"/>
          <w:szCs w:val="32"/>
          <w:highlight w:val="yellow"/>
        </w:rPr>
        <w:fldChar w:fldCharType="separate"/>
      </w:r>
      <w:sdt>
        <w:sdtPr>
          <w:rPr>
            <w:rFonts w:ascii="TH SarabunPSK" w:hAnsi="TH SarabunPSK" w:cs="TH SarabunPSK"/>
            <w:noProof/>
            <w:sz w:val="32"/>
            <w:szCs w:val="32"/>
            <w:highlight w:val="yellow"/>
          </w:rPr>
          <w:alias w:val="ชื่อ-สกุล 1"/>
          <w:tag w:val="ชื่อ-สกุล 1"/>
          <w:id w:val="-1279099864"/>
          <w:placeholder>
            <w:docPart w:val="11642E4522F14365895F50567BAA4123"/>
          </w:placeholder>
          <w:text/>
        </w:sdtPr>
        <w:sdtContent>
          <w:r w:rsidR="00301158" w:rsidRPr="00424C88">
            <w:rPr>
              <w:rFonts w:ascii="TH SarabunPSK" w:hAnsi="TH SarabunPSK" w:cs="TH SarabunPSK"/>
              <w:noProof/>
              <w:sz w:val="32"/>
              <w:szCs w:val="32"/>
              <w:highlight w:val="yellow"/>
              <w:cs/>
            </w:rPr>
            <w:t>นาย สมควร ซื่อตรง</w:t>
          </w:r>
        </w:sdtContent>
      </w:sdt>
      <w:r w:rsidR="00EF17A2" w:rsidRPr="00424C88">
        <w:rPr>
          <w:rFonts w:ascii="TH SarabunPSK" w:hAnsi="TH SarabunPSK" w:cs="TH SarabunPSK"/>
          <w:sz w:val="32"/>
          <w:szCs w:val="32"/>
          <w:highlight w:val="yellow"/>
        </w:rPr>
        <w:fldChar w:fldCharType="end"/>
      </w:r>
    </w:p>
    <w:p w14:paraId="214A7BB7" w14:textId="77777777" w:rsidR="0035093D" w:rsidRPr="00424C88" w:rsidRDefault="0035093D" w:rsidP="00056019">
      <w:pPr>
        <w:tabs>
          <w:tab w:val="center" w:pos="6480"/>
        </w:tabs>
        <w:spacing w:before="240"/>
        <w:contextualSpacing/>
        <w:rPr>
          <w:rFonts w:ascii="TH SarabunPSK" w:hAnsi="TH SarabunPSK" w:cs="TH SarabunPSK"/>
          <w:sz w:val="32"/>
          <w:szCs w:val="32"/>
          <w:highlight w:val="yellow"/>
        </w:rPr>
      </w:pPr>
      <w:r w:rsidRPr="00424C88">
        <w:rPr>
          <w:rFonts w:ascii="TH SarabunPSK" w:hAnsi="TH SarabunPSK" w:cs="TH SarabunPSK"/>
          <w:sz w:val="32"/>
          <w:szCs w:val="32"/>
          <w:highlight w:val="yellow"/>
        </w:rPr>
        <w:tab/>
      </w:r>
      <w:r w:rsidR="00675E84" w:rsidRPr="00424C88">
        <w:rPr>
          <w:rFonts w:ascii="TH SarabunPSK" w:hAnsi="TH SarabunPSK" w:cs="TH SarabunPSK"/>
          <w:sz w:val="32"/>
          <w:szCs w:val="32"/>
          <w:highlight w:val="yellow"/>
        </w:rPr>
        <w:fldChar w:fldCharType="begin"/>
      </w:r>
      <w:r w:rsidR="00675E84" w:rsidRPr="00424C88">
        <w:rPr>
          <w:rFonts w:ascii="TH SarabunPSK" w:hAnsi="TH SarabunPSK" w:cs="TH SarabunPSK"/>
          <w:sz w:val="32"/>
          <w:szCs w:val="32"/>
          <w:highlight w:val="yellow"/>
        </w:rPr>
        <w:instrText xml:space="preserve"> REF  nName2 \h  \* MERGEFORMAT </w:instrText>
      </w:r>
      <w:r w:rsidR="00675E84" w:rsidRPr="00424C88">
        <w:rPr>
          <w:rFonts w:ascii="TH SarabunPSK" w:hAnsi="TH SarabunPSK" w:cs="TH SarabunPSK"/>
          <w:sz w:val="32"/>
          <w:szCs w:val="32"/>
          <w:highlight w:val="yellow"/>
        </w:rPr>
      </w:r>
      <w:r w:rsidR="00675E84" w:rsidRPr="00424C88">
        <w:rPr>
          <w:rFonts w:ascii="TH SarabunPSK" w:hAnsi="TH SarabunPSK" w:cs="TH SarabunPSK"/>
          <w:sz w:val="32"/>
          <w:szCs w:val="32"/>
          <w:highlight w:val="yellow"/>
        </w:rPr>
        <w:fldChar w:fldCharType="separate"/>
      </w:r>
      <w:sdt>
        <w:sdtPr>
          <w:rPr>
            <w:rFonts w:ascii="TH SarabunPSK" w:hAnsi="TH SarabunPSK" w:cs="TH SarabunPSK" w:hint="cs"/>
            <w:noProof/>
            <w:sz w:val="32"/>
            <w:szCs w:val="32"/>
            <w:highlight w:val="yellow"/>
            <w:cs/>
          </w:rPr>
          <w:alias w:val="ชื่อ-สกุล 2"/>
          <w:tag w:val="ชื่อ-สกุล 2"/>
          <w:id w:val="-804470823"/>
          <w:placeholder>
            <w:docPart w:val="D9B867440EC745DA9D946144E4EFD6F1"/>
          </w:placeholder>
          <w:text/>
        </w:sdtPr>
        <w:sdtContent>
          <w:r w:rsidR="00301158" w:rsidRPr="00424C88">
            <w:rPr>
              <w:rFonts w:ascii="TH SarabunPSK" w:hAnsi="TH SarabunPSK" w:cs="TH SarabunPSK"/>
              <w:noProof/>
              <w:sz w:val="32"/>
              <w:szCs w:val="32"/>
              <w:highlight w:val="yellow"/>
              <w:cs/>
            </w:rPr>
            <w:t>นางสาว สมหญิง ณ บ้านญวน</w:t>
          </w:r>
        </w:sdtContent>
      </w:sdt>
      <w:r w:rsidR="00675E84" w:rsidRPr="00424C88">
        <w:rPr>
          <w:rFonts w:ascii="TH SarabunPSK" w:hAnsi="TH SarabunPSK" w:cs="TH SarabunPSK"/>
          <w:sz w:val="32"/>
          <w:szCs w:val="32"/>
          <w:highlight w:val="yellow"/>
        </w:rPr>
        <w:fldChar w:fldCharType="end"/>
      </w:r>
    </w:p>
    <w:p w14:paraId="4178E31D" w14:textId="77777777" w:rsidR="00056019" w:rsidRPr="00675E84" w:rsidRDefault="0035093D" w:rsidP="00056019">
      <w:pPr>
        <w:tabs>
          <w:tab w:val="center" w:pos="6480"/>
        </w:tabs>
        <w:spacing w:before="240"/>
        <w:contextualSpacing/>
        <w:rPr>
          <w:rFonts w:ascii="TH SarabunPSK" w:hAnsi="TH SarabunPSK" w:cs="TH SarabunPSK"/>
          <w:sz w:val="32"/>
          <w:szCs w:val="32"/>
          <w:cs/>
        </w:rPr>
      </w:pPr>
      <w:r w:rsidRPr="00424C88">
        <w:rPr>
          <w:rFonts w:ascii="TH SarabunPSK" w:hAnsi="TH SarabunPSK" w:cs="TH SarabunPSK"/>
          <w:sz w:val="32"/>
          <w:szCs w:val="32"/>
          <w:highlight w:val="yellow"/>
          <w:cs/>
        </w:rPr>
        <w:tab/>
      </w:r>
      <w:sdt>
        <w:sdtPr>
          <w:rPr>
            <w:rFonts w:ascii="TH SarabunPSK" w:hAnsi="TH SarabunPSK" w:cs="TH SarabunPSK"/>
            <w:sz w:val="32"/>
            <w:szCs w:val="32"/>
            <w:highlight w:val="yellow"/>
            <w:cs/>
          </w:rPr>
          <w:alias w:val="วัน เดือน ปี"/>
          <w:tag w:val="วัน เดือน ปี"/>
          <w:id w:val="1926145244"/>
          <w:placeholder>
            <w:docPart w:val="ECFE376A410B4F1E8B84B6055F6B6A24"/>
          </w:placeholder>
          <w:date w:fullDate="2017-11-20T00:00:00Z">
            <w:dateFormat w:val="d ดดดด bbbb"/>
            <w:lid w:val="th-TH"/>
            <w:storeMappedDataAs w:val="text"/>
            <w:calendar w:val="thai"/>
          </w:date>
        </w:sdtPr>
        <w:sdtContent>
          <w:r w:rsidR="00642802" w:rsidRPr="00424C88">
            <w:rPr>
              <w:rFonts w:ascii="TH SarabunPSK" w:hAnsi="TH SarabunPSK" w:cs="TH SarabunPSK" w:hint="cs"/>
              <w:sz w:val="32"/>
              <w:szCs w:val="32"/>
              <w:highlight w:val="yellow"/>
              <w:cs/>
            </w:rPr>
            <w:t>20 พฤศจิกายน 2560</w:t>
          </w:r>
        </w:sdtContent>
      </w:sdt>
    </w:p>
    <w:p w14:paraId="55AD9BE3" w14:textId="77777777" w:rsidR="00291A49" w:rsidRPr="007663BD" w:rsidRDefault="00291A49">
      <w:p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 w:rsidRPr="007663BD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04230D4" w14:textId="77777777" w:rsidR="005E6F25" w:rsidRPr="005B7606" w:rsidRDefault="004C5520" w:rsidP="00892EC5">
      <w:pPr>
        <w:pStyle w:val="cpeHeader"/>
        <w:rPr>
          <w:highlight w:val="yellow"/>
        </w:rPr>
      </w:pPr>
      <w:bookmarkStart w:id="13" w:name="_Toc498009277"/>
      <w:r w:rsidRPr="005B7606">
        <w:rPr>
          <w:highlight w:val="yellow"/>
          <w:cs/>
        </w:rPr>
        <w:lastRenderedPageBreak/>
        <w:t>สารบัญ</w:t>
      </w:r>
      <w:bookmarkEnd w:id="13"/>
    </w:p>
    <w:p w14:paraId="0657F4EF" w14:textId="77777777" w:rsidR="00597807" w:rsidRPr="005B7606" w:rsidRDefault="00597807" w:rsidP="00597807">
      <w:pPr>
        <w:tabs>
          <w:tab w:val="center" w:pos="8460"/>
        </w:tabs>
        <w:rPr>
          <w:rFonts w:ascii="TH SarabunPSK" w:hAnsi="TH SarabunPSK" w:cs="TH SarabunPSK"/>
          <w:sz w:val="32"/>
          <w:szCs w:val="32"/>
          <w:highlight w:val="yellow"/>
        </w:rPr>
      </w:pPr>
      <w:r w:rsidRPr="005B7606">
        <w:rPr>
          <w:rFonts w:ascii="TH SarabunPSK" w:hAnsi="TH SarabunPSK" w:cs="TH SarabunPSK"/>
          <w:sz w:val="32"/>
          <w:szCs w:val="32"/>
          <w:highlight w:val="yellow"/>
          <w:cs/>
        </w:rPr>
        <w:tab/>
        <w:t>หน้า</w:t>
      </w:r>
    </w:p>
    <w:p w14:paraId="775C25FA" w14:textId="77777777" w:rsidR="00661380" w:rsidRPr="005B7606" w:rsidRDefault="003B467E">
      <w:pPr>
        <w:pStyle w:val="1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r w:rsidRPr="005B7606">
        <w:rPr>
          <w:rFonts w:ascii="TH SarabunPSK" w:hAnsi="TH SarabunPSK" w:cs="TH SarabunPSK"/>
          <w:noProof/>
          <w:highlight w:val="yellow"/>
          <w:cs/>
        </w:rPr>
        <w:fldChar w:fldCharType="begin"/>
      </w:r>
      <w:r w:rsidR="008E5F66" w:rsidRPr="005B7606">
        <w:rPr>
          <w:rFonts w:ascii="TH SarabunPSK" w:hAnsi="TH SarabunPSK" w:cs="TH SarabunPSK"/>
          <w:noProof/>
          <w:highlight w:val="yellow"/>
        </w:rPr>
        <w:instrText>TOC \o "</w:instrText>
      </w:r>
      <w:r w:rsidR="008E5F66" w:rsidRPr="005B7606">
        <w:rPr>
          <w:rFonts w:ascii="TH SarabunPSK" w:hAnsi="TH SarabunPSK" w:cs="TH SarabunPSK"/>
          <w:noProof/>
          <w:highlight w:val="yellow"/>
          <w:cs/>
        </w:rPr>
        <w:instrText xml:space="preserve">1-3" </w:instrText>
      </w:r>
      <w:r w:rsidR="008E5F66" w:rsidRPr="005B7606">
        <w:rPr>
          <w:rFonts w:ascii="TH SarabunPSK" w:hAnsi="TH SarabunPSK" w:cs="TH SarabunPSK"/>
          <w:noProof/>
          <w:highlight w:val="yellow"/>
        </w:rPr>
        <w:instrText>\h \z \t "eeHeader,</w:instrText>
      </w:r>
      <w:r w:rsidR="008E5F66" w:rsidRPr="005B7606">
        <w:rPr>
          <w:rFonts w:ascii="TH SarabunPSK" w:hAnsi="TH SarabunPSK" w:cs="TH SarabunPSK"/>
          <w:noProof/>
          <w:highlight w:val="yellow"/>
          <w:cs/>
        </w:rPr>
        <w:instrText>1</w:instrText>
      </w:r>
      <w:r w:rsidR="008E5F66" w:rsidRPr="005B7606">
        <w:rPr>
          <w:rFonts w:ascii="TH SarabunPSK" w:hAnsi="TH SarabunPSK" w:cs="TH SarabunPSK"/>
          <w:noProof/>
          <w:highlight w:val="yellow"/>
        </w:rPr>
        <w:instrText>,eeHeaderAppendix,</w:instrText>
      </w:r>
      <w:r w:rsidR="008E5F66" w:rsidRPr="005B7606">
        <w:rPr>
          <w:rFonts w:ascii="TH SarabunPSK" w:hAnsi="TH SarabunPSK" w:cs="TH SarabunPSK"/>
          <w:noProof/>
          <w:highlight w:val="yellow"/>
          <w:cs/>
        </w:rPr>
        <w:instrText>1</w:instrText>
      </w:r>
      <w:r w:rsidR="008E5F66" w:rsidRPr="005B7606">
        <w:rPr>
          <w:rFonts w:ascii="TH SarabunPSK" w:hAnsi="TH SarabunPSK" w:cs="TH SarabunPSK"/>
          <w:noProof/>
          <w:highlight w:val="yellow"/>
        </w:rPr>
        <w:instrText>,eeHeaderAppendixSub,</w:instrText>
      </w:r>
      <w:r w:rsidR="008E5F66" w:rsidRPr="005B7606">
        <w:rPr>
          <w:rFonts w:ascii="TH SarabunPSK" w:hAnsi="TH SarabunPSK" w:cs="TH SarabunPSK"/>
          <w:noProof/>
          <w:highlight w:val="yellow"/>
          <w:cs/>
        </w:rPr>
        <w:instrText xml:space="preserve">3" </w:instrText>
      </w:r>
      <w:r w:rsidRPr="005B7606">
        <w:rPr>
          <w:rFonts w:ascii="TH SarabunPSK" w:hAnsi="TH SarabunPSK" w:cs="TH SarabunPSK"/>
          <w:noProof/>
          <w:highlight w:val="yellow"/>
          <w:cs/>
        </w:rPr>
        <w:fldChar w:fldCharType="separate"/>
      </w:r>
      <w:hyperlink w:anchor="_Toc498009274" w:history="1">
        <w:r w:rsidR="00661380" w:rsidRPr="005B7606">
          <w:rPr>
            <w:rStyle w:val="af1"/>
            <w:rFonts w:cs="TH SarabunPSK"/>
            <w:noProof/>
            <w:highlight w:val="yellow"/>
            <w:cs/>
          </w:rPr>
          <w:t>บทคัดย่อ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_Toc498009274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ง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2529D607" w14:textId="77777777" w:rsidR="00661380" w:rsidRPr="005B7606" w:rsidRDefault="005B7606">
      <w:pPr>
        <w:pStyle w:val="1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75" w:history="1">
        <w:r w:rsidR="00661380" w:rsidRPr="005B7606">
          <w:rPr>
            <w:rStyle w:val="af1"/>
            <w:rFonts w:cs="TH SarabunPSK"/>
            <w:noProof/>
            <w:highlight w:val="yellow"/>
          </w:rPr>
          <w:t>ABSTRACT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_Toc498009275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จ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510494F2" w14:textId="77777777" w:rsidR="00661380" w:rsidRPr="005B7606" w:rsidRDefault="005B7606">
      <w:pPr>
        <w:pStyle w:val="1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76" w:history="1">
        <w:r w:rsidR="00661380" w:rsidRPr="005B7606">
          <w:rPr>
            <w:rStyle w:val="af1"/>
            <w:rFonts w:cs="TH SarabunPSK"/>
            <w:noProof/>
            <w:highlight w:val="yellow"/>
            <w:cs/>
          </w:rPr>
          <w:t>กิตติกรรมประกาศ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_Toc498009276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ฉ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37D2EFEA" w14:textId="77777777" w:rsidR="00661380" w:rsidRPr="005B7606" w:rsidRDefault="005B7606">
      <w:pPr>
        <w:pStyle w:val="1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77" w:history="1">
        <w:r w:rsidR="00661380" w:rsidRPr="005B7606">
          <w:rPr>
            <w:rStyle w:val="af1"/>
            <w:rFonts w:cs="TH SarabunPSK"/>
            <w:noProof/>
            <w:highlight w:val="yellow"/>
            <w:cs/>
          </w:rPr>
          <w:t>สารบัญ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_Toc498009277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ช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324AC258" w14:textId="77777777" w:rsidR="00661380" w:rsidRPr="005B7606" w:rsidRDefault="005B7606">
      <w:pPr>
        <w:pStyle w:val="1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78" w:history="1">
        <w:r w:rsidR="00661380" w:rsidRPr="005B7606">
          <w:rPr>
            <w:rStyle w:val="af1"/>
            <w:rFonts w:cs="TH SarabunPSK"/>
            <w:noProof/>
            <w:highlight w:val="yellow"/>
            <w:cs/>
          </w:rPr>
          <w:t>สารบัญภาพ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_Toc498009278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ฌ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790E77BE" w14:textId="77777777" w:rsidR="00661380" w:rsidRPr="005B7606" w:rsidRDefault="005B7606">
      <w:pPr>
        <w:pStyle w:val="1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79" w:history="1">
        <w:r w:rsidR="00661380" w:rsidRPr="005B7606">
          <w:rPr>
            <w:rStyle w:val="af1"/>
            <w:rFonts w:cs="TH SarabunPSK"/>
            <w:noProof/>
            <w:highlight w:val="yellow"/>
            <w:cs/>
          </w:rPr>
          <w:t>สารบัญตาราง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_Toc498009279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ญ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3B14A2B1" w14:textId="77777777" w:rsidR="00661380" w:rsidRPr="005B7606" w:rsidRDefault="005B7606">
      <w:pPr>
        <w:pStyle w:val="1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80" w:history="1">
        <w:r w:rsidR="00661380" w:rsidRPr="005B7606">
          <w:rPr>
            <w:rStyle w:val="af1"/>
            <w:rFonts w:cs="TH SarabunPSK"/>
            <w:noProof/>
            <w:highlight w:val="yellow"/>
            <w:cs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บทที่ </w:t>
        </w:r>
        <w:r w:rsidR="00661380" w:rsidRPr="005B7606">
          <w:rPr>
            <w:rStyle w:val="af1"/>
            <w:rFonts w:cs="TH SarabunPSK"/>
            <w:noProof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 xml:space="preserve"> บทนำ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_Toc498009280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1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21B24515" w14:textId="77777777" w:rsidR="00661380" w:rsidRPr="005B7606" w:rsidRDefault="005B7606">
      <w:pPr>
        <w:pStyle w:val="2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81" w:history="1">
        <w:r w:rsidR="00661380" w:rsidRPr="005B7606">
          <w:rPr>
            <w:rStyle w:val="af1"/>
            <w:rFonts w:cs="TH SarabunPSK"/>
            <w:noProof/>
            <w:highlight w:val="yellow"/>
            <w:cs/>
          </w:rPr>
          <w:t>1.1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ที่มาของโครงงาน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_Toc498009281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1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4F10F5DE" w14:textId="77777777" w:rsidR="00661380" w:rsidRPr="005B7606" w:rsidRDefault="005B7606">
      <w:pPr>
        <w:pStyle w:val="2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82" w:history="1">
        <w:r w:rsidR="00661380" w:rsidRPr="005B7606">
          <w:rPr>
            <w:rStyle w:val="af1"/>
            <w:rFonts w:cs="TH SarabunPSK"/>
            <w:noProof/>
            <w:highlight w:val="yellow"/>
          </w:rPr>
          <w:t>1.2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วัตถุประสงค์ของโครงงาน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_Toc498009282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1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58B52B2D" w14:textId="77777777" w:rsidR="00661380" w:rsidRPr="005B7606" w:rsidRDefault="005B7606">
      <w:pPr>
        <w:pStyle w:val="2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83" w:history="1">
        <w:r w:rsidR="00661380" w:rsidRPr="005B7606">
          <w:rPr>
            <w:rStyle w:val="af1"/>
            <w:rFonts w:cs="TH SarabunPSK"/>
            <w:noProof/>
            <w:highlight w:val="yellow"/>
          </w:rPr>
          <w:t>1.3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ขอบเขตของโครงงาน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_Toc498009283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1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39463BE8" w14:textId="77777777" w:rsidR="00661380" w:rsidRPr="005B7606" w:rsidRDefault="005B7606">
      <w:pPr>
        <w:pStyle w:val="3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84" w:history="1">
        <w:r w:rsidR="00661380" w:rsidRPr="005B7606">
          <w:rPr>
            <w:rStyle w:val="af1"/>
            <w:rFonts w:cs="TH SarabunPSK"/>
            <w:noProof/>
            <w:highlight w:val="yellow"/>
          </w:rPr>
          <w:t>1.3.1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ขอบเขตด้านฮาร์ดแวร์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_Toc498009284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1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567515F6" w14:textId="77777777" w:rsidR="00661380" w:rsidRPr="005B7606" w:rsidRDefault="005B7606">
      <w:pPr>
        <w:pStyle w:val="3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85" w:history="1">
        <w:r w:rsidR="00661380" w:rsidRPr="005B7606">
          <w:rPr>
            <w:rStyle w:val="af1"/>
            <w:rFonts w:cs="TH SarabunPSK"/>
            <w:noProof/>
            <w:highlight w:val="yellow"/>
          </w:rPr>
          <w:t>1.3.2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ขอบเขตด้านซอฟต์แวร์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_Toc498009285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1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64D860AC" w14:textId="77777777" w:rsidR="00661380" w:rsidRPr="005B7606" w:rsidRDefault="005B7606">
      <w:pPr>
        <w:pStyle w:val="2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86" w:history="1">
        <w:r w:rsidR="00661380" w:rsidRPr="005B7606">
          <w:rPr>
            <w:rStyle w:val="af1"/>
            <w:rFonts w:cs="TH SarabunPSK"/>
            <w:noProof/>
            <w:highlight w:val="yellow"/>
          </w:rPr>
          <w:t>1.4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ประโยชน์ที่ได้รับ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_Toc498009286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2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5C018C4F" w14:textId="77777777" w:rsidR="00661380" w:rsidRPr="005B7606" w:rsidRDefault="005B7606">
      <w:pPr>
        <w:pStyle w:val="2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87" w:history="1">
        <w:r w:rsidR="00661380" w:rsidRPr="005B7606">
          <w:rPr>
            <w:rStyle w:val="af1"/>
            <w:rFonts w:cs="TH SarabunPSK"/>
            <w:noProof/>
            <w:highlight w:val="yellow"/>
          </w:rPr>
          <w:t>1.5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เทคโนโลยีและเครื่องมือที่ใช้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_Toc498009287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2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4270AD22" w14:textId="77777777" w:rsidR="00661380" w:rsidRPr="005B7606" w:rsidRDefault="005B7606">
      <w:pPr>
        <w:pStyle w:val="3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88" w:history="1">
        <w:r w:rsidR="00661380" w:rsidRPr="005B7606">
          <w:rPr>
            <w:rStyle w:val="af1"/>
            <w:rFonts w:cs="TH SarabunPSK"/>
            <w:noProof/>
            <w:highlight w:val="yellow"/>
          </w:rPr>
          <w:t>1.5.1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เทคโนโลยีด้านฮาร์ดแวร์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_Toc498009288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2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77AEC38B" w14:textId="77777777" w:rsidR="00661380" w:rsidRPr="005B7606" w:rsidRDefault="005B7606">
      <w:pPr>
        <w:pStyle w:val="3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89" w:history="1">
        <w:r w:rsidR="00661380" w:rsidRPr="005B7606">
          <w:rPr>
            <w:rStyle w:val="af1"/>
            <w:rFonts w:cs="TH SarabunPSK"/>
            <w:noProof/>
            <w:highlight w:val="yellow"/>
          </w:rPr>
          <w:t>1.5.2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เทคโนโลยีด้านซอฟต์แวร์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_Toc498009289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2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0690B5AB" w14:textId="77777777" w:rsidR="00661380" w:rsidRPr="005B7606" w:rsidRDefault="005B7606">
      <w:pPr>
        <w:pStyle w:val="2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90" w:history="1">
        <w:r w:rsidR="00661380" w:rsidRPr="005B7606">
          <w:rPr>
            <w:rStyle w:val="af1"/>
            <w:rFonts w:cs="TH SarabunPSK"/>
            <w:noProof/>
            <w:highlight w:val="yellow"/>
          </w:rPr>
          <w:t>1.6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แผนการดำเนินงาน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_Toc498009290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3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7896127F" w14:textId="77777777" w:rsidR="00661380" w:rsidRPr="005B7606" w:rsidRDefault="005B7606">
      <w:pPr>
        <w:pStyle w:val="2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91" w:history="1">
        <w:r w:rsidR="00661380" w:rsidRPr="005B7606">
          <w:rPr>
            <w:rStyle w:val="af1"/>
            <w:rFonts w:cs="TH SarabunPSK"/>
            <w:noProof/>
            <w:highlight w:val="yellow"/>
          </w:rPr>
          <w:t>1.7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บทบาทและความรับผิดชอบ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_Toc498009291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3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305086E0" w14:textId="77777777" w:rsidR="00661380" w:rsidRPr="005B7606" w:rsidRDefault="005B7606">
      <w:pPr>
        <w:pStyle w:val="2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92" w:history="1">
        <w:r w:rsidR="00661380" w:rsidRPr="005B7606">
          <w:rPr>
            <w:rStyle w:val="af1"/>
            <w:rFonts w:cs="TH SarabunPSK"/>
            <w:noProof/>
            <w:highlight w:val="yellow"/>
          </w:rPr>
          <w:t>1.8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ผลกระทบด้านสังคม สุขภาพ ความปลอดภัย กฎหมาย วัฒนธรรม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_Toc498009292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3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1C531937" w14:textId="77777777" w:rsidR="00661380" w:rsidRPr="005B7606" w:rsidRDefault="005B7606">
      <w:pPr>
        <w:pStyle w:val="1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93" w:history="1">
        <w:r w:rsidR="00661380" w:rsidRPr="005B7606">
          <w:rPr>
            <w:rStyle w:val="af1"/>
            <w:rFonts w:cs="TH SarabunPSK"/>
            <w:noProof/>
            <w:highlight w:val="yellow"/>
            <w:cs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บทที่ </w:t>
        </w:r>
        <w:r w:rsidR="00661380" w:rsidRPr="005B7606">
          <w:rPr>
            <w:rStyle w:val="af1"/>
            <w:rFonts w:cs="TH SarabunPSK"/>
            <w:noProof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 xml:space="preserve"> ทฤษฎีที่เกี่ยวข้อง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_Toc498009293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4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3AFB24A7" w14:textId="77777777" w:rsidR="00661380" w:rsidRPr="005B7606" w:rsidRDefault="005B7606">
      <w:pPr>
        <w:pStyle w:val="2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94" w:history="1">
        <w:r w:rsidR="00661380" w:rsidRPr="005B7606">
          <w:rPr>
            <w:rStyle w:val="af1"/>
            <w:rFonts w:cs="TH SarabunPSK"/>
            <w:noProof/>
            <w:highlight w:val="yellow"/>
          </w:rPr>
          <w:t>2.1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การวัดกำลังไฟฟ้าและการคำนวณพลังงาน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_Toc498009294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4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4FB9F40F" w14:textId="77777777" w:rsidR="00661380" w:rsidRPr="005B7606" w:rsidRDefault="005B7606">
      <w:pPr>
        <w:pStyle w:val="3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95" w:history="1">
        <w:r w:rsidR="00661380" w:rsidRPr="005B7606">
          <w:rPr>
            <w:rStyle w:val="af1"/>
            <w:rFonts w:cs="TH SarabunPSK"/>
            <w:noProof/>
            <w:highlight w:val="yellow"/>
          </w:rPr>
          <w:t>2.1.1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 xml:space="preserve">กำลังไฟฟ้าชั่วขณะ </w:t>
        </w:r>
        <w:r w:rsidR="00661380" w:rsidRPr="005B7606">
          <w:rPr>
            <w:rStyle w:val="af1"/>
            <w:rFonts w:cs="TH SarabunPSK"/>
            <w:noProof/>
            <w:highlight w:val="yellow"/>
          </w:rPr>
          <w:t>(Instantaneous power)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_Toc498009295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4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2BD4B1AD" w14:textId="77777777" w:rsidR="00661380" w:rsidRPr="005B7606" w:rsidRDefault="005B7606">
      <w:pPr>
        <w:pStyle w:val="3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96" w:history="1">
        <w:r w:rsidR="00661380" w:rsidRPr="005B7606">
          <w:rPr>
            <w:rStyle w:val="af1"/>
            <w:rFonts w:cs="TH SarabunPSK"/>
            <w:noProof/>
            <w:highlight w:val="yellow"/>
          </w:rPr>
          <w:t>2.1.2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 xml:space="preserve">กำลังไฟฟ้าเฉลี่ย </w:t>
        </w:r>
        <w:r w:rsidR="00661380" w:rsidRPr="005B7606">
          <w:rPr>
            <w:rStyle w:val="af1"/>
            <w:rFonts w:cs="TH SarabunPSK"/>
            <w:noProof/>
            <w:highlight w:val="yellow"/>
          </w:rPr>
          <w:t>(Average power)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_Toc498009296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5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19B1059A" w14:textId="77777777" w:rsidR="00661380" w:rsidRPr="005B7606" w:rsidRDefault="005B7606">
      <w:pPr>
        <w:pStyle w:val="2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97" w:history="1">
        <w:r w:rsidR="00661380" w:rsidRPr="005B7606">
          <w:rPr>
            <w:rStyle w:val="af1"/>
            <w:rFonts w:cs="TH SarabunPSK"/>
            <w:noProof/>
            <w:highlight w:val="yellow"/>
          </w:rPr>
          <w:t>2.2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 xml:space="preserve">มาตรฐาน </w:t>
        </w:r>
        <w:r w:rsidR="00661380" w:rsidRPr="005B7606">
          <w:rPr>
            <w:rStyle w:val="af1"/>
            <w:rFonts w:cs="TH SarabunPSK"/>
            <w:noProof/>
            <w:highlight w:val="yellow"/>
          </w:rPr>
          <w:t>IEEE 802.15.4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_Toc498009297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5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3730B0EC" w14:textId="77777777" w:rsidR="00661380" w:rsidRPr="005B7606" w:rsidRDefault="005B7606">
      <w:pPr>
        <w:pStyle w:val="2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98" w:history="1">
        <w:r w:rsidR="00661380" w:rsidRPr="005B7606">
          <w:rPr>
            <w:rStyle w:val="af1"/>
            <w:rFonts w:cs="TH SarabunPSK"/>
            <w:noProof/>
            <w:highlight w:val="yellow"/>
          </w:rPr>
          <w:t>2.3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ไมโครคอนโทรลเลอร์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_Toc498009298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6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62002E9D" w14:textId="77777777" w:rsidR="00661380" w:rsidRPr="005B7606" w:rsidRDefault="005B7606">
      <w:pPr>
        <w:pStyle w:val="3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299" w:history="1">
        <w:r w:rsidR="00661380" w:rsidRPr="005B7606">
          <w:rPr>
            <w:rStyle w:val="af1"/>
            <w:rFonts w:cs="TH SarabunPSK"/>
            <w:noProof/>
            <w:highlight w:val="yellow"/>
          </w:rPr>
          <w:t>2.3.1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</w:rPr>
          <w:t>CCP (Capture, Compare, PWM)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_Toc498009299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6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3C0937EB" w14:textId="77777777" w:rsidR="00661380" w:rsidRPr="005B7606" w:rsidRDefault="005B7606">
      <w:pPr>
        <w:pStyle w:val="3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300" w:history="1">
        <w:r w:rsidR="00661380" w:rsidRPr="005B7606">
          <w:rPr>
            <w:rStyle w:val="af1"/>
            <w:rFonts w:cs="TH SarabunPSK"/>
            <w:noProof/>
            <w:highlight w:val="yellow"/>
          </w:rPr>
          <w:t>2.3.2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 xml:space="preserve">การสื่อสารแบบ </w:t>
        </w:r>
        <w:r w:rsidR="00661380" w:rsidRPr="005B7606">
          <w:rPr>
            <w:rStyle w:val="af1"/>
            <w:rFonts w:cs="TH SarabunPSK"/>
            <w:noProof/>
            <w:highlight w:val="yellow"/>
          </w:rPr>
          <w:t>SPI (Serial Peripheral Interface)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_Toc498009300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6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48B30804" w14:textId="77777777" w:rsidR="00661380" w:rsidRPr="005B7606" w:rsidRDefault="005B7606">
      <w:pPr>
        <w:pStyle w:val="2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301" w:history="1">
        <w:r w:rsidR="00661380" w:rsidRPr="005B7606">
          <w:rPr>
            <w:rStyle w:val="af1"/>
            <w:rFonts w:cs="TH SarabunPSK"/>
            <w:noProof/>
            <w:highlight w:val="yellow"/>
          </w:rPr>
          <w:t>2.4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ความรู้ตามหลักสูตรซึ่งถูกนำมาใช้หรือบูรณาการในโครงงาน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_Toc498009301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7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17474C89" w14:textId="77777777" w:rsidR="00661380" w:rsidRPr="005B7606" w:rsidRDefault="005B7606">
      <w:pPr>
        <w:pStyle w:val="2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302" w:history="1">
        <w:r w:rsidR="00661380" w:rsidRPr="005B7606">
          <w:rPr>
            <w:rStyle w:val="af1"/>
            <w:rFonts w:cs="TH SarabunPSK"/>
            <w:noProof/>
            <w:highlight w:val="yellow"/>
          </w:rPr>
          <w:t>2.5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ความรู้นอกหลักสูตรซึ่งถูกนำมาใช้หรือบูรณาการในโครงงาน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_Toc498009302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7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254FD766" w14:textId="77777777" w:rsidR="00661380" w:rsidRPr="005B7606" w:rsidRDefault="005B7606">
      <w:pPr>
        <w:pStyle w:val="1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303" w:history="1">
        <w:r w:rsidR="00661380" w:rsidRPr="005B7606">
          <w:rPr>
            <w:rStyle w:val="af1"/>
            <w:rFonts w:cs="TH SarabunPSK"/>
            <w:noProof/>
            <w:highlight w:val="yellow"/>
            <w:cs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บทที่ </w:t>
        </w:r>
        <w:r w:rsidR="00661380" w:rsidRPr="005B7606">
          <w:rPr>
            <w:rStyle w:val="af1"/>
            <w:rFonts w:cs="TH SarabunPSK"/>
            <w:noProof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 xml:space="preserve"> โครงสร้างและขั้นตอนการทำงาน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_Toc498009303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8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03071D4E" w14:textId="77777777" w:rsidR="00661380" w:rsidRPr="005B7606" w:rsidRDefault="005B7606">
      <w:pPr>
        <w:pStyle w:val="2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304" w:history="1">
        <w:r w:rsidR="00661380" w:rsidRPr="005B7606">
          <w:rPr>
            <w:rStyle w:val="af1"/>
            <w:rFonts w:cs="TH SarabunPSK"/>
            <w:noProof/>
            <w:highlight w:val="yellow"/>
          </w:rPr>
          <w:t>3.1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การออกแบบอุปกรณ์มิเตอร์วัดกำลังไฟฟ้า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_Toc498009304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8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42FBE41F" w14:textId="77777777" w:rsidR="00661380" w:rsidRPr="005B7606" w:rsidRDefault="005B7606">
      <w:pPr>
        <w:pStyle w:val="3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305" w:history="1">
        <w:r w:rsidR="00661380" w:rsidRPr="005B7606">
          <w:rPr>
            <w:rStyle w:val="af1"/>
            <w:rFonts w:cs="TH SarabunPSK"/>
            <w:noProof/>
            <w:highlight w:val="yellow"/>
          </w:rPr>
          <w:t>3.1.1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 xml:space="preserve">ส่วนวัดกำลังไฟฟ้า </w:t>
        </w:r>
        <w:r w:rsidR="00661380" w:rsidRPr="005B7606">
          <w:rPr>
            <w:rStyle w:val="af1"/>
            <w:rFonts w:cs="TH SarabunPSK"/>
            <w:noProof/>
            <w:highlight w:val="yellow"/>
          </w:rPr>
          <w:t>(P2F)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_Toc498009305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8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546B483D" w14:textId="77777777" w:rsidR="00661380" w:rsidRPr="005B7606" w:rsidRDefault="005B7606">
      <w:pPr>
        <w:pStyle w:val="1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306" w:history="1">
        <w:r w:rsidR="00661380" w:rsidRPr="005B7606">
          <w:rPr>
            <w:rStyle w:val="af1"/>
            <w:rFonts w:cs="TH SarabunPSK"/>
            <w:noProof/>
            <w:highlight w:val="yellow"/>
            <w:cs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บทที่ </w:t>
        </w:r>
        <w:r w:rsidR="00661380" w:rsidRPr="005B7606">
          <w:rPr>
            <w:rStyle w:val="af1"/>
            <w:rFonts w:cs="TH SarabunPSK"/>
            <w:noProof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 xml:space="preserve"> การทดลองและผลลัพธ์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_Toc498009306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10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32BF27E0" w14:textId="77777777" w:rsidR="00661380" w:rsidRPr="005B7606" w:rsidRDefault="005B7606">
      <w:pPr>
        <w:pStyle w:val="2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307" w:history="1">
        <w:r w:rsidR="00661380" w:rsidRPr="005B7606">
          <w:rPr>
            <w:rStyle w:val="af1"/>
            <w:rFonts w:cs="TH SarabunPSK"/>
            <w:noProof/>
            <w:highlight w:val="yellow"/>
          </w:rPr>
          <w:t>4.1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การทดสอบวัดค่ากำลังไฟฟ้าเปรียบเทียบกับมิเตอร์มาตรฐาน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_Toc498009307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10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6A697C70" w14:textId="77777777" w:rsidR="00661380" w:rsidRPr="005B7606" w:rsidRDefault="005B7606">
      <w:pPr>
        <w:pStyle w:val="2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308" w:history="1">
        <w:r w:rsidR="00661380" w:rsidRPr="005B7606">
          <w:rPr>
            <w:rStyle w:val="af1"/>
            <w:rFonts w:cs="TH SarabunPSK"/>
            <w:noProof/>
            <w:highlight w:val="yellow"/>
          </w:rPr>
          <w:t>4.2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การทดสอบการติดต่อสื่อสารแบบไร้สาย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_Toc498009308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11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6BD7BA23" w14:textId="77777777" w:rsidR="00661380" w:rsidRPr="005B7606" w:rsidRDefault="005B7606">
      <w:pPr>
        <w:pStyle w:val="1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309" w:history="1">
        <w:r w:rsidR="00661380" w:rsidRPr="005B7606">
          <w:rPr>
            <w:rStyle w:val="af1"/>
            <w:rFonts w:cs="TH SarabunPSK"/>
            <w:noProof/>
            <w:highlight w:val="yellow"/>
            <w:cs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บทที่ </w:t>
        </w:r>
        <w:r w:rsidR="00661380" w:rsidRPr="005B7606">
          <w:rPr>
            <w:rStyle w:val="af1"/>
            <w:rFonts w:cs="TH SarabunPSK"/>
            <w:noProof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</w:t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 xml:space="preserve"> บทสรุปและข้อเสนอแนะ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_Toc498009309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12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4E0CCEAB" w14:textId="77777777" w:rsidR="00661380" w:rsidRPr="005B7606" w:rsidRDefault="005B7606">
      <w:pPr>
        <w:pStyle w:val="2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310" w:history="1">
        <w:r w:rsidR="00661380" w:rsidRPr="005B7606">
          <w:rPr>
            <w:rStyle w:val="af1"/>
            <w:rFonts w:cs="TH SarabunPSK"/>
            <w:noProof/>
            <w:highlight w:val="yellow"/>
          </w:rPr>
          <w:t>5.1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สรุปผล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_Toc498009310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12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5C615CFF" w14:textId="77777777" w:rsidR="00661380" w:rsidRPr="005B7606" w:rsidRDefault="005B7606">
      <w:pPr>
        <w:pStyle w:val="2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311" w:history="1">
        <w:r w:rsidR="00661380" w:rsidRPr="005B7606">
          <w:rPr>
            <w:rStyle w:val="af1"/>
            <w:rFonts w:cs="TH SarabunPSK"/>
            <w:noProof/>
            <w:highlight w:val="yellow"/>
          </w:rPr>
          <w:t>5.2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ปัญหาที่พบและแนวทางการแก้ไข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_Toc498009311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12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1E398B8A" w14:textId="77777777" w:rsidR="00661380" w:rsidRPr="005B7606" w:rsidRDefault="005B7606">
      <w:pPr>
        <w:pStyle w:val="2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312" w:history="1">
        <w:r w:rsidR="00661380" w:rsidRPr="005B7606">
          <w:rPr>
            <w:rStyle w:val="af1"/>
            <w:rFonts w:cs="TH SarabunPSK"/>
            <w:noProof/>
            <w:highlight w:val="yellow"/>
          </w:rPr>
          <w:t>5.3</w:t>
        </w:r>
        <w:r w:rsidR="00661380" w:rsidRPr="005B7606">
          <w:rPr>
            <w:rFonts w:ascii="TH SarabunPSK" w:eastAsiaTheme="minorEastAsia" w:hAnsi="TH SarabunPSK" w:cs="TH SarabunPSK"/>
            <w:noProof/>
            <w:sz w:val="22"/>
            <w:szCs w:val="28"/>
            <w:highlight w:val="yellow"/>
          </w:rPr>
          <w:tab/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ข้อเสนอแนะและแนวทางการพัฒนาต่อ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_Toc498009312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12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20AAEC00" w14:textId="77777777" w:rsidR="00661380" w:rsidRPr="005B7606" w:rsidRDefault="005B7606">
      <w:pPr>
        <w:pStyle w:val="1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313" w:history="1">
        <w:r w:rsidR="00661380" w:rsidRPr="005B7606">
          <w:rPr>
            <w:rStyle w:val="af1"/>
            <w:rFonts w:cs="TH SarabunPSK"/>
            <w:noProof/>
            <w:highlight w:val="yellow"/>
            <w:cs/>
          </w:rPr>
          <w:t>เอกสารอ้างอิง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_Toc498009313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14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582C7EAF" w14:textId="77777777" w:rsidR="00661380" w:rsidRPr="005B7606" w:rsidRDefault="005B7606">
      <w:pPr>
        <w:pStyle w:val="1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314" w:history="1">
        <w:r w:rsidR="00661380" w:rsidRPr="005B7606">
          <w:rPr>
            <w:rStyle w:val="af1"/>
            <w:rFonts w:cs="TH SarabunPSK"/>
            <w:noProof/>
            <w:highlight w:val="yellow"/>
            <w:cs/>
          </w:rPr>
          <w:t>ภาคผนวก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_Toc498009314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15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3E04F2BD" w14:textId="77777777" w:rsidR="00661380" w:rsidRPr="005B7606" w:rsidRDefault="005B7606">
      <w:pPr>
        <w:pStyle w:val="1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315" w:history="1">
        <w:r w:rsidR="00661380" w:rsidRPr="005B7606">
          <w:rPr>
            <w:rStyle w:val="af1"/>
            <w:rFonts w:cs="TH SarabunPSK"/>
            <w:noProof/>
            <w:highlight w:val="yellow"/>
            <w:cs/>
          </w:rPr>
          <w:t>ภาคผนวก ก</w:t>
        </w:r>
        <w:r w:rsidR="00661380" w:rsidRPr="005B7606">
          <w:rPr>
            <w:rStyle w:val="af1"/>
            <w:rFonts w:cs="TH SarabunPSK"/>
            <w:noProof/>
            <w:highlight w:val="yellow"/>
          </w:rPr>
          <w:t xml:space="preserve"> </w:t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อุปกรณ์ต้นแบบ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_Toc498009315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16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5EE11D77" w14:textId="77777777" w:rsidR="00661380" w:rsidRPr="005B7606" w:rsidRDefault="005B7606">
      <w:pPr>
        <w:pStyle w:val="11"/>
        <w:rPr>
          <w:rFonts w:ascii="TH SarabunPSK" w:eastAsiaTheme="minorEastAsia" w:hAnsi="TH SarabunPSK" w:cs="TH SarabunPSK"/>
          <w:noProof/>
          <w:sz w:val="22"/>
          <w:szCs w:val="28"/>
          <w:highlight w:val="yellow"/>
        </w:rPr>
      </w:pPr>
      <w:hyperlink w:anchor="_Toc498009316" w:history="1">
        <w:r w:rsidR="00661380" w:rsidRPr="005B7606">
          <w:rPr>
            <w:rStyle w:val="af1"/>
            <w:rFonts w:cs="TH SarabunPSK"/>
            <w:noProof/>
            <w:highlight w:val="yellow"/>
            <w:cs/>
          </w:rPr>
          <w:t>ภาคผนวก ข</w:t>
        </w:r>
        <w:r w:rsidR="00661380" w:rsidRPr="005B7606">
          <w:rPr>
            <w:rStyle w:val="af1"/>
            <w:rFonts w:cs="TH SarabunPSK"/>
            <w:noProof/>
            <w:highlight w:val="yellow"/>
          </w:rPr>
          <w:t xml:space="preserve"> </w:t>
        </w:r>
        <w:r w:rsidR="00661380" w:rsidRPr="005B7606">
          <w:rPr>
            <w:rStyle w:val="af1"/>
            <w:rFonts w:cs="TH SarabunPSK"/>
            <w:noProof/>
            <w:highlight w:val="yellow"/>
            <w:cs/>
          </w:rPr>
          <w:t>คู่มือการใช้งานระบบ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_Toc498009316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17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7D345224" w14:textId="77777777" w:rsidR="00661380" w:rsidRPr="005B7606" w:rsidRDefault="005B7606">
      <w:pPr>
        <w:pStyle w:val="11"/>
        <w:rPr>
          <w:rFonts w:asciiTheme="minorHAnsi" w:eastAsiaTheme="minorEastAsia" w:hAnsiTheme="minorHAnsi" w:cstheme="minorBidi"/>
          <w:noProof/>
          <w:sz w:val="22"/>
          <w:szCs w:val="28"/>
          <w:highlight w:val="yellow"/>
        </w:rPr>
      </w:pPr>
      <w:hyperlink w:anchor="_Toc498009317" w:history="1">
        <w:r w:rsidR="00661380" w:rsidRPr="005B7606">
          <w:rPr>
            <w:rStyle w:val="af1"/>
            <w:rFonts w:cs="TH SarabunPSK"/>
            <w:noProof/>
            <w:highlight w:val="yellow"/>
            <w:cs/>
          </w:rPr>
          <w:t>ประวัติผู้เขียน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tab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begin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instrText xml:space="preserve"> PAGEREF _Toc498009317 \h </w:instrTex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separate"/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  <w:cs/>
          </w:rPr>
          <w:t>18</w:t>
        </w:r>
        <w:r w:rsidR="00661380" w:rsidRPr="005B7606">
          <w:rPr>
            <w:rFonts w:ascii="TH SarabunPSK" w:hAnsi="TH SarabunPSK" w:cs="TH SarabunPSK"/>
            <w:noProof/>
            <w:webHidden/>
            <w:highlight w:val="yellow"/>
          </w:rPr>
          <w:fldChar w:fldCharType="end"/>
        </w:r>
      </w:hyperlink>
    </w:p>
    <w:p w14:paraId="5B402F34" w14:textId="77777777" w:rsidR="00597807" w:rsidRPr="007663BD" w:rsidRDefault="003B467E">
      <w:pPr>
        <w:spacing w:after="200" w:line="276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B7606">
        <w:rPr>
          <w:rFonts w:ascii="TH SarabunPSK" w:hAnsi="TH SarabunPSK" w:cs="TH SarabunPSK"/>
          <w:noProof/>
          <w:sz w:val="32"/>
          <w:szCs w:val="32"/>
          <w:highlight w:val="yellow"/>
          <w:cs/>
        </w:rPr>
        <w:fldChar w:fldCharType="end"/>
      </w:r>
      <w:r w:rsidR="00597807" w:rsidRPr="007663BD">
        <w:rPr>
          <w:rFonts w:ascii="TH SarabunPSK" w:hAnsi="TH SarabunPSK" w:cs="TH SarabunPSK"/>
          <w:cs/>
        </w:rPr>
        <w:br w:type="page"/>
      </w:r>
    </w:p>
    <w:p w14:paraId="485FCF1B" w14:textId="77777777" w:rsidR="00597807" w:rsidRPr="00892EC5" w:rsidRDefault="00597807" w:rsidP="00892EC5">
      <w:pPr>
        <w:pStyle w:val="cpeHeader"/>
      </w:pPr>
      <w:bookmarkStart w:id="14" w:name="_Toc498009278"/>
      <w:r w:rsidRPr="00892EC5">
        <w:rPr>
          <w:cs/>
        </w:rPr>
        <w:lastRenderedPageBreak/>
        <w:t>สารบัญภาพ</w:t>
      </w:r>
      <w:bookmarkEnd w:id="14"/>
    </w:p>
    <w:p w14:paraId="1E992A42" w14:textId="77777777" w:rsidR="00597807" w:rsidRPr="007663BD" w:rsidRDefault="00597807" w:rsidP="00F46211">
      <w:pPr>
        <w:tabs>
          <w:tab w:val="center" w:pos="8190"/>
        </w:tabs>
        <w:rPr>
          <w:rFonts w:ascii="TH SarabunPSK" w:hAnsi="TH SarabunPSK" w:cs="TH SarabunPSK"/>
          <w:sz w:val="32"/>
          <w:szCs w:val="32"/>
        </w:rPr>
      </w:pPr>
      <w:r w:rsidRPr="007663BD">
        <w:rPr>
          <w:rFonts w:ascii="TH SarabunPSK" w:hAnsi="TH SarabunPSK" w:cs="TH SarabunPSK"/>
          <w:sz w:val="32"/>
          <w:szCs w:val="32"/>
          <w:cs/>
        </w:rPr>
        <w:tab/>
        <w:t>หน้า</w:t>
      </w:r>
    </w:p>
    <w:p w14:paraId="74F6EB95" w14:textId="77777777" w:rsidR="000C3E82" w:rsidRPr="005B7606" w:rsidRDefault="003B467E">
      <w:pPr>
        <w:pStyle w:val="af0"/>
        <w:rPr>
          <w:rFonts w:asciiTheme="minorHAnsi" w:eastAsiaTheme="minorEastAsia" w:hAnsiTheme="minorHAnsi" w:cstheme="minorBidi"/>
          <w:sz w:val="22"/>
          <w:szCs w:val="28"/>
          <w:highlight w:val="yellow"/>
        </w:rPr>
      </w:pPr>
      <w:r w:rsidRPr="007663BD">
        <w:rPr>
          <w:cs/>
        </w:rPr>
        <w:fldChar w:fldCharType="begin"/>
      </w:r>
      <w:r w:rsidR="001C0D3C" w:rsidRPr="007663BD">
        <w:instrText>TOC \c "</w:instrText>
      </w:r>
      <w:r w:rsidR="001C0D3C" w:rsidRPr="007663BD">
        <w:rPr>
          <w:cs/>
        </w:rPr>
        <w:instrText>รูปที่"</w:instrText>
      </w:r>
      <w:r w:rsidRPr="007663BD">
        <w:rPr>
          <w:cs/>
        </w:rPr>
        <w:fldChar w:fldCharType="separate"/>
      </w:r>
      <w:r w:rsidR="000C3E82">
        <w:rPr>
          <w:cs/>
        </w:rPr>
        <w:t>รู</w:t>
      </w:r>
      <w:r w:rsidR="000C3E82" w:rsidRPr="005B7606">
        <w:rPr>
          <w:highlight w:val="yellow"/>
          <w:cs/>
        </w:rPr>
        <w:t>ปที่ 2.1 รูปแบบการเชื่อมต่อโครงข่ายเครือข่ายเซ็นเซอร์ไร้สาย</w:t>
      </w:r>
      <w:r w:rsidR="000C3E82" w:rsidRPr="005B7606">
        <w:rPr>
          <w:highlight w:val="yellow"/>
        </w:rPr>
        <w:tab/>
      </w:r>
      <w:r w:rsidR="000C3E82" w:rsidRPr="005B7606">
        <w:rPr>
          <w:highlight w:val="yellow"/>
        </w:rPr>
        <w:fldChar w:fldCharType="begin"/>
      </w:r>
      <w:r w:rsidR="000C3E82" w:rsidRPr="005B7606">
        <w:rPr>
          <w:highlight w:val="yellow"/>
        </w:rPr>
        <w:instrText xml:space="preserve"> PAGEREF _Toc466890324 \h </w:instrText>
      </w:r>
      <w:r w:rsidR="000C3E82" w:rsidRPr="005B7606">
        <w:rPr>
          <w:highlight w:val="yellow"/>
        </w:rPr>
      </w:r>
      <w:r w:rsidR="000C3E82" w:rsidRPr="005B7606">
        <w:rPr>
          <w:highlight w:val="yellow"/>
        </w:rPr>
        <w:fldChar w:fldCharType="separate"/>
      </w:r>
      <w:r w:rsidR="001D106E" w:rsidRPr="005B7606">
        <w:rPr>
          <w:highlight w:val="yellow"/>
          <w:cs/>
        </w:rPr>
        <w:t>4</w:t>
      </w:r>
      <w:r w:rsidR="000C3E82" w:rsidRPr="005B7606">
        <w:rPr>
          <w:highlight w:val="yellow"/>
        </w:rPr>
        <w:fldChar w:fldCharType="end"/>
      </w:r>
    </w:p>
    <w:p w14:paraId="3FB8A984" w14:textId="77777777" w:rsidR="000C3E82" w:rsidRPr="005B7606" w:rsidRDefault="000C3E82">
      <w:pPr>
        <w:pStyle w:val="af0"/>
        <w:rPr>
          <w:rFonts w:asciiTheme="minorHAnsi" w:eastAsiaTheme="minorEastAsia" w:hAnsiTheme="minorHAnsi" w:cstheme="minorBidi"/>
          <w:sz w:val="22"/>
          <w:szCs w:val="28"/>
          <w:highlight w:val="yellow"/>
        </w:rPr>
      </w:pPr>
      <w:r w:rsidRPr="005B7606">
        <w:rPr>
          <w:highlight w:val="yellow"/>
          <w:cs/>
        </w:rPr>
        <w:t>รูปที่ 2.2 รูปแบบการส่งข้อมูลที่เลือกใช้</w:t>
      </w:r>
      <w:r w:rsidRPr="005B7606">
        <w:rPr>
          <w:highlight w:val="yellow"/>
        </w:rPr>
        <w:tab/>
      </w:r>
      <w:r w:rsidRPr="005B7606">
        <w:rPr>
          <w:highlight w:val="yellow"/>
        </w:rPr>
        <w:fldChar w:fldCharType="begin"/>
      </w:r>
      <w:r w:rsidRPr="005B7606">
        <w:rPr>
          <w:highlight w:val="yellow"/>
        </w:rPr>
        <w:instrText xml:space="preserve"> PAGEREF _Toc466890325 \h </w:instrText>
      </w:r>
      <w:r w:rsidRPr="005B7606">
        <w:rPr>
          <w:highlight w:val="yellow"/>
        </w:rPr>
      </w:r>
      <w:r w:rsidRPr="005B7606">
        <w:rPr>
          <w:highlight w:val="yellow"/>
        </w:rPr>
        <w:fldChar w:fldCharType="separate"/>
      </w:r>
      <w:r w:rsidR="001D106E" w:rsidRPr="005B7606">
        <w:rPr>
          <w:highlight w:val="yellow"/>
          <w:cs/>
        </w:rPr>
        <w:t>6</w:t>
      </w:r>
      <w:r w:rsidRPr="005B7606">
        <w:rPr>
          <w:highlight w:val="yellow"/>
        </w:rPr>
        <w:fldChar w:fldCharType="end"/>
      </w:r>
    </w:p>
    <w:p w14:paraId="2A4C067E" w14:textId="77777777" w:rsidR="000C3E82" w:rsidRPr="005B7606" w:rsidRDefault="000C3E82">
      <w:pPr>
        <w:pStyle w:val="af0"/>
        <w:rPr>
          <w:rFonts w:asciiTheme="minorHAnsi" w:eastAsiaTheme="minorEastAsia" w:hAnsiTheme="minorHAnsi" w:cstheme="minorBidi"/>
          <w:sz w:val="22"/>
          <w:szCs w:val="28"/>
          <w:highlight w:val="yellow"/>
        </w:rPr>
      </w:pPr>
      <w:r w:rsidRPr="005B7606">
        <w:rPr>
          <w:highlight w:val="yellow"/>
          <w:cs/>
        </w:rPr>
        <w:t>รูปที่ 3.1</w:t>
      </w:r>
      <w:r w:rsidRPr="005B7606">
        <w:rPr>
          <w:highlight w:val="yellow"/>
        </w:rPr>
        <w:t xml:space="preserve"> </w:t>
      </w:r>
      <w:r w:rsidRPr="005B7606">
        <w:rPr>
          <w:highlight w:val="yellow"/>
          <w:cs/>
        </w:rPr>
        <w:t>โครงสร้างภายในของมิเตอร์</w:t>
      </w:r>
      <w:r w:rsidRPr="005B7606">
        <w:rPr>
          <w:highlight w:val="yellow"/>
        </w:rPr>
        <w:tab/>
      </w:r>
      <w:r w:rsidRPr="005B7606">
        <w:rPr>
          <w:highlight w:val="yellow"/>
        </w:rPr>
        <w:fldChar w:fldCharType="begin"/>
      </w:r>
      <w:r w:rsidRPr="005B7606">
        <w:rPr>
          <w:highlight w:val="yellow"/>
        </w:rPr>
        <w:instrText xml:space="preserve"> PAGEREF _Toc466890326 \h </w:instrText>
      </w:r>
      <w:r w:rsidRPr="005B7606">
        <w:rPr>
          <w:highlight w:val="yellow"/>
        </w:rPr>
      </w:r>
      <w:r w:rsidRPr="005B7606">
        <w:rPr>
          <w:highlight w:val="yellow"/>
        </w:rPr>
        <w:fldChar w:fldCharType="separate"/>
      </w:r>
      <w:r w:rsidR="001D106E" w:rsidRPr="005B7606">
        <w:rPr>
          <w:highlight w:val="yellow"/>
          <w:cs/>
        </w:rPr>
        <w:t>7</w:t>
      </w:r>
      <w:r w:rsidRPr="005B7606">
        <w:rPr>
          <w:highlight w:val="yellow"/>
        </w:rPr>
        <w:fldChar w:fldCharType="end"/>
      </w:r>
    </w:p>
    <w:p w14:paraId="41A1EBEF" w14:textId="77777777" w:rsidR="000C3E82" w:rsidRDefault="000C3E82">
      <w:pPr>
        <w:pStyle w:val="af0"/>
        <w:rPr>
          <w:rFonts w:asciiTheme="minorHAnsi" w:eastAsiaTheme="minorEastAsia" w:hAnsiTheme="minorHAnsi" w:cstheme="minorBidi"/>
          <w:sz w:val="22"/>
          <w:szCs w:val="28"/>
        </w:rPr>
      </w:pPr>
      <w:r w:rsidRPr="005B7606">
        <w:rPr>
          <w:highlight w:val="yellow"/>
          <w:cs/>
        </w:rPr>
        <w:t>รูปที่ 3.2 ผังวงจรอย่างง่ายของส่วนวัดกำลังไฟฟ้า</w:t>
      </w:r>
      <w:r w:rsidRPr="005B7606">
        <w:rPr>
          <w:highlight w:val="yellow"/>
        </w:rPr>
        <w:tab/>
      </w:r>
      <w:r w:rsidRPr="005B7606">
        <w:rPr>
          <w:highlight w:val="yellow"/>
        </w:rPr>
        <w:fldChar w:fldCharType="begin"/>
      </w:r>
      <w:r w:rsidRPr="005B7606">
        <w:rPr>
          <w:highlight w:val="yellow"/>
        </w:rPr>
        <w:instrText xml:space="preserve"> PAGEREF _Toc466890327 \h </w:instrText>
      </w:r>
      <w:r w:rsidRPr="005B7606">
        <w:rPr>
          <w:highlight w:val="yellow"/>
        </w:rPr>
      </w:r>
      <w:r w:rsidRPr="005B7606">
        <w:rPr>
          <w:highlight w:val="yellow"/>
        </w:rPr>
        <w:fldChar w:fldCharType="separate"/>
      </w:r>
      <w:r w:rsidR="001D106E" w:rsidRPr="005B7606">
        <w:rPr>
          <w:highlight w:val="yellow"/>
          <w:cs/>
        </w:rPr>
        <w:t>8</w:t>
      </w:r>
      <w:r w:rsidRPr="005B7606">
        <w:rPr>
          <w:highlight w:val="yellow"/>
        </w:rPr>
        <w:fldChar w:fldCharType="end"/>
      </w:r>
    </w:p>
    <w:p w14:paraId="7BE519B2" w14:textId="77777777" w:rsidR="001C0D3C" w:rsidRPr="007663BD" w:rsidRDefault="003B467E" w:rsidP="00597807">
      <w:pPr>
        <w:tabs>
          <w:tab w:val="center" w:pos="8460"/>
        </w:tabs>
        <w:rPr>
          <w:rFonts w:ascii="TH SarabunPSK" w:hAnsi="TH SarabunPSK" w:cs="TH SarabunPSK"/>
          <w:sz w:val="32"/>
          <w:szCs w:val="32"/>
        </w:rPr>
      </w:pPr>
      <w:r w:rsidRPr="007663BD">
        <w:rPr>
          <w:rFonts w:ascii="TH SarabunPSK" w:hAnsi="TH SarabunPSK" w:cs="TH SarabunPSK"/>
          <w:sz w:val="32"/>
          <w:szCs w:val="32"/>
          <w:cs/>
        </w:rPr>
        <w:fldChar w:fldCharType="end"/>
      </w:r>
    </w:p>
    <w:p w14:paraId="1F17B4C2" w14:textId="77777777" w:rsidR="00597807" w:rsidRPr="007663BD" w:rsidRDefault="00597807">
      <w:p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 w:rsidRPr="007663BD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B7E29F3" w14:textId="77777777" w:rsidR="00597807" w:rsidRPr="007663BD" w:rsidRDefault="00597807" w:rsidP="00892EC5">
      <w:pPr>
        <w:pStyle w:val="cpeHeader"/>
      </w:pPr>
      <w:bookmarkStart w:id="15" w:name="_Toc498009279"/>
      <w:r w:rsidRPr="007663BD">
        <w:rPr>
          <w:cs/>
        </w:rPr>
        <w:lastRenderedPageBreak/>
        <w:t>สารบัญตาราง</w:t>
      </w:r>
      <w:bookmarkEnd w:id="15"/>
    </w:p>
    <w:p w14:paraId="621C4750" w14:textId="77777777" w:rsidR="00597807" w:rsidRPr="007663BD" w:rsidRDefault="00597807" w:rsidP="00CF169E">
      <w:pPr>
        <w:tabs>
          <w:tab w:val="center" w:pos="8222"/>
        </w:tabs>
        <w:rPr>
          <w:rFonts w:ascii="TH SarabunPSK" w:hAnsi="TH SarabunPSK" w:cs="TH SarabunPSK"/>
          <w:sz w:val="32"/>
          <w:szCs w:val="32"/>
        </w:rPr>
      </w:pPr>
      <w:r w:rsidRPr="007663BD">
        <w:rPr>
          <w:rFonts w:ascii="TH SarabunPSK" w:hAnsi="TH SarabunPSK" w:cs="TH SarabunPSK"/>
          <w:sz w:val="32"/>
          <w:szCs w:val="32"/>
          <w:cs/>
        </w:rPr>
        <w:tab/>
        <w:t>หน้า</w:t>
      </w:r>
    </w:p>
    <w:p w14:paraId="71E8A199" w14:textId="77777777" w:rsidR="00DE3645" w:rsidRPr="007663BD" w:rsidRDefault="003B467E" w:rsidP="00C00682">
      <w:pPr>
        <w:pStyle w:val="af0"/>
        <w:rPr>
          <w:rFonts w:eastAsiaTheme="minorEastAsia"/>
          <w:sz w:val="22"/>
          <w:szCs w:val="28"/>
        </w:rPr>
      </w:pPr>
      <w:r w:rsidRPr="007663BD">
        <w:rPr>
          <w:cs/>
        </w:rPr>
        <w:fldChar w:fldCharType="begin"/>
      </w:r>
      <w:r w:rsidR="00086CDE" w:rsidRPr="007663BD">
        <w:instrText>TOC \c "</w:instrText>
      </w:r>
      <w:r w:rsidR="00086CDE" w:rsidRPr="007663BD">
        <w:rPr>
          <w:cs/>
        </w:rPr>
        <w:instrText xml:space="preserve">ตารางที่" </w:instrText>
      </w:r>
      <w:r w:rsidRPr="007663BD">
        <w:rPr>
          <w:cs/>
        </w:rPr>
        <w:fldChar w:fldCharType="separate"/>
      </w:r>
      <w:r w:rsidR="00DE3645" w:rsidRPr="007663BD">
        <w:rPr>
          <w:cs/>
        </w:rPr>
        <w:t xml:space="preserve">ตารางที่ </w:t>
      </w:r>
      <w:r w:rsidR="00DE3645" w:rsidRPr="007663BD">
        <w:t>2</w:t>
      </w:r>
      <w:r w:rsidR="00DE3645" w:rsidRPr="007663BD">
        <w:rPr>
          <w:cs/>
        </w:rPr>
        <w:t>.</w:t>
      </w:r>
      <w:r w:rsidR="00DE3645" w:rsidRPr="007663BD">
        <w:t>1</w:t>
      </w:r>
      <w:r w:rsidR="00DE3645" w:rsidRPr="007663BD">
        <w:rPr>
          <w:cs/>
        </w:rPr>
        <w:t xml:space="preserve"> สายสัญญาณทั้ง </w:t>
      </w:r>
      <w:r w:rsidR="00DE3645" w:rsidRPr="007663BD">
        <w:t>4</w:t>
      </w:r>
      <w:r w:rsidR="00DE3645" w:rsidRPr="007663BD">
        <w:rPr>
          <w:cs/>
        </w:rPr>
        <w:t xml:space="preserve"> ของการสื่อสารแบบ </w:t>
      </w:r>
      <w:r w:rsidR="00DE3645" w:rsidRPr="007663BD">
        <w:t>SPI</w:t>
      </w:r>
      <w:r w:rsidR="00DE3645" w:rsidRPr="007663BD">
        <w:tab/>
      </w:r>
      <w:r w:rsidR="00DE3645" w:rsidRPr="007663BD">
        <w:fldChar w:fldCharType="begin"/>
      </w:r>
      <w:r w:rsidR="00DE3645" w:rsidRPr="007663BD">
        <w:instrText xml:space="preserve"> PAGEREF _Toc462926629 \h </w:instrText>
      </w:r>
      <w:r w:rsidR="00DE3645" w:rsidRPr="007663BD">
        <w:fldChar w:fldCharType="separate"/>
      </w:r>
      <w:r w:rsidR="000C3E82">
        <w:rPr>
          <w:cs/>
        </w:rPr>
        <w:t>6</w:t>
      </w:r>
      <w:r w:rsidR="00DE3645" w:rsidRPr="007663BD">
        <w:fldChar w:fldCharType="end"/>
      </w:r>
    </w:p>
    <w:p w14:paraId="048C6D1C" w14:textId="77777777" w:rsidR="00DE3645" w:rsidRPr="007663BD" w:rsidRDefault="00DE3645" w:rsidP="00C00682">
      <w:pPr>
        <w:pStyle w:val="af0"/>
        <w:rPr>
          <w:rFonts w:eastAsiaTheme="minorEastAsia"/>
          <w:sz w:val="22"/>
          <w:szCs w:val="28"/>
        </w:rPr>
      </w:pPr>
      <w:r w:rsidRPr="007663BD">
        <w:rPr>
          <w:cs/>
        </w:rPr>
        <w:t xml:space="preserve">ตารางที่ </w:t>
      </w:r>
      <w:r w:rsidRPr="007663BD">
        <w:t>4</w:t>
      </w:r>
      <w:r w:rsidRPr="007663BD">
        <w:rPr>
          <w:cs/>
        </w:rPr>
        <w:t>.</w:t>
      </w:r>
      <w:r w:rsidRPr="007663BD">
        <w:t>1</w:t>
      </w:r>
      <w:r w:rsidRPr="007663BD">
        <w:rPr>
          <w:cs/>
        </w:rPr>
        <w:t xml:space="preserve"> เปรียบเทียบค่าที่วัดได้จากมิเตอร์โครงงานกับมิเตอร์มาตรฐาน</w:t>
      </w:r>
      <w:r w:rsidRPr="007663BD">
        <w:tab/>
      </w:r>
      <w:r w:rsidRPr="007663BD">
        <w:fldChar w:fldCharType="begin"/>
      </w:r>
      <w:r w:rsidRPr="007663BD">
        <w:instrText xml:space="preserve"> PAGEREF _Toc462926630 \h </w:instrText>
      </w:r>
      <w:r w:rsidRPr="007663BD">
        <w:fldChar w:fldCharType="separate"/>
      </w:r>
      <w:r w:rsidR="000C3E82">
        <w:rPr>
          <w:cs/>
        </w:rPr>
        <w:t>9</w:t>
      </w:r>
      <w:r w:rsidRPr="007663BD">
        <w:fldChar w:fldCharType="end"/>
      </w:r>
    </w:p>
    <w:p w14:paraId="1A428ED6" w14:textId="77777777" w:rsidR="00C61BEE" w:rsidRPr="007663BD" w:rsidRDefault="003B467E" w:rsidP="00EE05D2">
      <w:pPr>
        <w:tabs>
          <w:tab w:val="center" w:pos="8460"/>
        </w:tabs>
        <w:rPr>
          <w:rFonts w:ascii="TH SarabunPSK" w:hAnsi="TH SarabunPSK" w:cs="TH SarabunPSK"/>
        </w:rPr>
      </w:pPr>
      <w:r w:rsidRPr="007663BD">
        <w:rPr>
          <w:rFonts w:ascii="TH SarabunPSK" w:hAnsi="TH SarabunPSK" w:cs="TH SarabunPSK"/>
          <w:sz w:val="32"/>
          <w:szCs w:val="32"/>
          <w:cs/>
        </w:rPr>
        <w:fldChar w:fldCharType="end"/>
      </w:r>
    </w:p>
    <w:p w14:paraId="066E5C0C" w14:textId="77777777" w:rsidR="005E6F25" w:rsidRPr="007663BD" w:rsidRDefault="005E6F25" w:rsidP="00517A18">
      <w:pPr>
        <w:rPr>
          <w:rFonts w:ascii="TH SarabunPSK" w:hAnsi="TH SarabunPSK" w:cs="TH SarabunPSK"/>
        </w:rPr>
        <w:sectPr w:rsidR="005E6F25" w:rsidRPr="007663BD" w:rsidSect="00226E00">
          <w:headerReference w:type="default" r:id="rId11"/>
          <w:footerReference w:type="default" r:id="rId12"/>
          <w:footerReference w:type="first" r:id="rId13"/>
          <w:pgSz w:w="11907" w:h="16839" w:code="9"/>
          <w:pgMar w:top="1702" w:right="1440" w:bottom="1440" w:left="2160" w:header="1440" w:footer="720" w:gutter="0"/>
          <w:pgNumType w:fmt="thaiLetters" w:start="1"/>
          <w:cols w:space="720"/>
          <w:titlePg/>
          <w:docGrid w:linePitch="381"/>
        </w:sectPr>
      </w:pPr>
    </w:p>
    <w:p w14:paraId="52CDE398" w14:textId="77777777" w:rsidR="005E6F25" w:rsidRPr="007663BD" w:rsidRDefault="002A108A" w:rsidP="00B14254">
      <w:pPr>
        <w:pStyle w:val="1"/>
      </w:pPr>
      <w:r w:rsidRPr="007663BD">
        <w:rPr>
          <w:cs/>
        </w:rPr>
        <w:lastRenderedPageBreak/>
        <w:br/>
      </w:r>
      <w:bookmarkStart w:id="16" w:name="_Toc498009280"/>
      <w:r w:rsidRPr="007663BD">
        <w:rPr>
          <w:cs/>
        </w:rPr>
        <w:t>บทนำ</w:t>
      </w:r>
      <w:bookmarkEnd w:id="16"/>
    </w:p>
    <w:p w14:paraId="3FA110A4" w14:textId="77777777" w:rsidR="00B10D75" w:rsidRPr="007663BD" w:rsidRDefault="003C3885" w:rsidP="00424C88">
      <w:pPr>
        <w:pStyle w:val="2"/>
        <w:spacing w:line="276" w:lineRule="auto"/>
        <w:rPr>
          <w:cs/>
        </w:rPr>
      </w:pPr>
      <w:bookmarkStart w:id="17" w:name="_Toc498009281"/>
      <w:r w:rsidRPr="007663BD">
        <w:rPr>
          <w:cs/>
        </w:rPr>
        <w:t>ที่มาของ</w:t>
      </w:r>
      <w:r w:rsidRPr="00844E49">
        <w:rPr>
          <w:cs/>
        </w:rPr>
        <w:t>โครงงาน</w:t>
      </w:r>
      <w:bookmarkEnd w:id="17"/>
    </w:p>
    <w:p w14:paraId="108649CF" w14:textId="04A15AA5" w:rsidR="00424C88" w:rsidRDefault="00424C88" w:rsidP="00424C88">
      <w:pPr>
        <w:ind w:firstLine="576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proofErr w:type="spellStart"/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ฟอ</w:t>
      </w:r>
      <w:proofErr w:type="spellEnd"/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เร็กซ์(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Forex)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คือ </w:t>
      </w:r>
      <w:r w:rsidRPr="00BE6776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ตลาดที่ทำการซื้อขายอัตราแลกเปลี่ยนเงินตรา โดยราคานั้นจะแปรผันตาม</w:t>
      </w:r>
      <w:proofErr w:type="spellStart"/>
      <w:r w:rsidRPr="00BE6776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อุป</w:t>
      </w:r>
      <w:proofErr w:type="spellEnd"/>
      <w:r w:rsidRPr="00BE6776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สงค์และอุปทาน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BE6776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ของแต่ละสกุลเงิน ซึ่งทั้งนี้อาจจะขึ้นอยู่กับหลายปัจจัย ไม่ว่าจะเป็นอัตราดอกเบี้ย อัตราเงินเฟ้อ สภาพเศรษฐกิจ สถานการณ์บ้านเมือง เหตุการณ์ทั้งในและต่างประเทศ </w:t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br/>
      </w:r>
      <w:r w:rsidRPr="00BE6776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เรียกได้ว่า อัตราแลกเปลี่ยนเงินตรามีความอ่อนไหวต่อปัจจัยรอบข้างค่อนข้างมาก</w:t>
      </w:r>
    </w:p>
    <w:p w14:paraId="40F38E54" w14:textId="74E38E0D" w:rsidR="00424C88" w:rsidRDefault="00424C88" w:rsidP="00424C88">
      <w:pPr>
        <w:ind w:firstLine="576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  <w:cs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ปัจจุบัน </w:t>
      </w:r>
      <w:r w:rsidRPr="00424C88">
        <w:rPr>
          <w:rFonts w:ascii="TH SarabunPSK" w:eastAsia="Times New Roman" w:hAnsi="TH SarabunPSK" w:cs="TH SarabunPSK"/>
          <w:color w:val="000000"/>
          <w:sz w:val="32"/>
          <w:szCs w:val="32"/>
        </w:rPr>
        <w:t>Artificial Intelligence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(AI) </w:t>
      </w:r>
      <w:r w:rsidR="0068254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หรือ </w:t>
      </w:r>
      <w:r w:rsidR="00682549" w:rsidRPr="0068254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ปัญญาประดิษฐ์</w:t>
      </w:r>
      <w:r w:rsidR="0068254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เป็นเทคโนโลยีที่รู้จักอย่างกว้างขวาง</w:t>
      </w:r>
      <w:r w:rsidR="0068254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682549" w:rsidRPr="0068254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มีประโยชน์ต่อเทคโนโลยีกับชีวิตประจำวันเป็นอย่างมาก โดย</w:t>
      </w:r>
      <w:r w:rsidR="0068254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สามารถแบ่ง </w:t>
      </w:r>
      <w:r w:rsidR="00682549" w:rsidRPr="0068254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ด้านการคมนาคมอัจฉริยะ</w:t>
      </w:r>
      <w:r w:rsidR="0068254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,</w:t>
      </w:r>
      <w:r w:rsidR="00682549" w:rsidRPr="0068254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ด้านการประมวลผลภาษา</w:t>
      </w:r>
      <w:r w:rsidR="0068254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68254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="00682549" w:rsidRPr="0068254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ด้านการแพทย์หรือด้านสุขภาพต่าง</w:t>
      </w:r>
      <w:r w:rsidR="0068254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ๆ เป็นต้น</w:t>
      </w:r>
    </w:p>
    <w:p w14:paraId="715567A8" w14:textId="595AB732" w:rsidR="00424C88" w:rsidRDefault="00424C88" w:rsidP="00424C88">
      <w:pPr>
        <w:ind w:firstLine="576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424C8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ผู้จัดทำได้สร้างระบบทำนายตลาด</w:t>
      </w:r>
      <w:proofErr w:type="spellStart"/>
      <w:r w:rsidRPr="00424C8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ฟอ</w:t>
      </w:r>
      <w:proofErr w:type="spellEnd"/>
      <w:r w:rsidRPr="00424C8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เร็กซ์ที่มีความผันผวนรสูงโดยใช้ การเรียนรู้ของเครื่องคอมพิวเตอร์(</w:t>
      </w:r>
      <w:r w:rsidRPr="00424C8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Machine Learning) </w:t>
      </w:r>
      <w:r w:rsidRPr="00424C8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และตรรกศาสตร์คลุมเครือ(</w:t>
      </w:r>
      <w:r w:rsidRPr="00424C8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Fuzzy Logic) </w:t>
      </w:r>
      <w:r w:rsidRPr="00424C8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มาประยุกต์ใช้เพื่อเพิ่มโอกาสให้ผู้ลงทุนได้กำไรและเพิ่มความมั่นใจในการลงทุนบนตลาด</w:t>
      </w:r>
      <w:proofErr w:type="spellStart"/>
      <w:r w:rsidRPr="00424C8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ฟอ</w:t>
      </w:r>
      <w:proofErr w:type="spellEnd"/>
      <w:r w:rsidRPr="00424C88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เร็กซ์มากขึ้น โดยผลลัพธ์ของระบบทำนายจะแสดงผลลัพธ์ผ่านบนเว็บไซต์เพื่อสะดวกต่อการใช้งาน</w:t>
      </w:r>
    </w:p>
    <w:p w14:paraId="30F867D2" w14:textId="77777777" w:rsidR="00154600" w:rsidRPr="007663BD" w:rsidRDefault="003C3885" w:rsidP="00844E49">
      <w:pPr>
        <w:pStyle w:val="2"/>
      </w:pPr>
      <w:bookmarkStart w:id="18" w:name="_Toc498009282"/>
      <w:r w:rsidRPr="007663BD">
        <w:rPr>
          <w:cs/>
        </w:rPr>
        <w:t>วัตถุประสงค์ของโครงงาน</w:t>
      </w:r>
      <w:bookmarkEnd w:id="18"/>
    </w:p>
    <w:p w14:paraId="44B3B26A" w14:textId="0449A0C3" w:rsidR="003C3885" w:rsidRPr="007663BD" w:rsidRDefault="006670EA" w:rsidP="00844E49">
      <w:pPr>
        <w:pStyle w:val="a"/>
      </w:pPr>
      <w:r w:rsidRPr="007663BD">
        <w:rPr>
          <w:cs/>
        </w:rPr>
        <w:t>เพื่อ</w:t>
      </w:r>
      <w:r w:rsidR="00B2765B">
        <w:rPr>
          <w:rFonts w:hint="cs"/>
          <w:cs/>
        </w:rPr>
        <w:t>เป็นตัวช่วยในการตัดสินใจในการลงทุนบนตลาด</w:t>
      </w:r>
      <w:proofErr w:type="spellStart"/>
      <w:r w:rsidR="00B2765B">
        <w:rPr>
          <w:rFonts w:hint="cs"/>
          <w:cs/>
        </w:rPr>
        <w:t>ฟอ</w:t>
      </w:r>
      <w:proofErr w:type="spellEnd"/>
      <w:r w:rsidR="00B2765B">
        <w:rPr>
          <w:rFonts w:hint="cs"/>
          <w:cs/>
        </w:rPr>
        <w:t>เร็กซ์</w:t>
      </w:r>
    </w:p>
    <w:p w14:paraId="3CD05F27" w14:textId="1832F2CC" w:rsidR="003C3885" w:rsidRPr="007663BD" w:rsidRDefault="006670EA" w:rsidP="00844E49">
      <w:pPr>
        <w:pStyle w:val="a"/>
      </w:pPr>
      <w:r w:rsidRPr="007663BD">
        <w:rPr>
          <w:cs/>
        </w:rPr>
        <w:t>เพื่อ</w:t>
      </w:r>
      <w:r w:rsidR="00B2765B">
        <w:rPr>
          <w:rFonts w:hint="cs"/>
          <w:cs/>
        </w:rPr>
        <w:t>ลดโอกาสผิดพลาดในการลงทุนบนตลาด</w:t>
      </w:r>
      <w:proofErr w:type="spellStart"/>
      <w:r w:rsidR="00B2765B">
        <w:rPr>
          <w:rFonts w:hint="cs"/>
          <w:cs/>
        </w:rPr>
        <w:t>ฟอ</w:t>
      </w:r>
      <w:proofErr w:type="spellEnd"/>
      <w:r w:rsidR="00B2765B">
        <w:rPr>
          <w:rFonts w:hint="cs"/>
          <w:cs/>
        </w:rPr>
        <w:t>เร็กซ์</w:t>
      </w:r>
    </w:p>
    <w:p w14:paraId="3003E840" w14:textId="77777777" w:rsidR="003C3885" w:rsidRDefault="003C3885" w:rsidP="00844E49">
      <w:pPr>
        <w:pStyle w:val="2"/>
      </w:pPr>
      <w:bookmarkStart w:id="19" w:name="_Toc498009283"/>
      <w:r w:rsidRPr="007663BD">
        <w:rPr>
          <w:cs/>
        </w:rPr>
        <w:t>ขอบเขตของโครงงาน</w:t>
      </w:r>
      <w:bookmarkEnd w:id="19"/>
    </w:p>
    <w:p w14:paraId="20F1AFE0" w14:textId="77777777" w:rsidR="005961A4" w:rsidRPr="005961A4" w:rsidRDefault="005961A4" w:rsidP="005961A4">
      <w:pPr>
        <w:pStyle w:val="3"/>
      </w:pPr>
      <w:bookmarkStart w:id="20" w:name="_Toc498009284"/>
      <w:r>
        <w:rPr>
          <w:rFonts w:hint="cs"/>
          <w:cs/>
        </w:rPr>
        <w:t>ขอบเขตด้านฮาร์ดแวร์</w:t>
      </w:r>
      <w:bookmarkEnd w:id="20"/>
    </w:p>
    <w:p w14:paraId="72F4E8EE" w14:textId="662A3224" w:rsidR="00D06785" w:rsidRPr="007814B2" w:rsidRDefault="007814B2" w:rsidP="00844E49">
      <w:pPr>
        <w:pStyle w:val="a"/>
        <w:numPr>
          <w:ilvl w:val="0"/>
          <w:numId w:val="3"/>
        </w:numPr>
        <w:rPr>
          <w:highlight w:val="yellow"/>
        </w:rPr>
      </w:pPr>
      <w:r w:rsidRPr="007814B2">
        <w:rPr>
          <w:rFonts w:hint="cs"/>
          <w:highlight w:val="yellow"/>
          <w:cs/>
        </w:rPr>
        <w:t>สามารถดูผลลัพธ์ผ่านเว็บไซต์โดยใช้คอมพิวเตอร์ของผู้ใช้เป็นตัว</w:t>
      </w:r>
      <w:proofErr w:type="spellStart"/>
      <w:r w:rsidRPr="007814B2">
        <w:rPr>
          <w:rFonts w:hint="cs"/>
          <w:highlight w:val="yellow"/>
          <w:cs/>
        </w:rPr>
        <w:t>เซิฟเวอร์</w:t>
      </w:r>
      <w:proofErr w:type="spellEnd"/>
    </w:p>
    <w:p w14:paraId="191DE197" w14:textId="77777777" w:rsidR="005961A4" w:rsidRDefault="005961A4" w:rsidP="005961A4">
      <w:pPr>
        <w:pStyle w:val="3"/>
      </w:pPr>
      <w:bookmarkStart w:id="21" w:name="_Toc498009285"/>
      <w:r>
        <w:rPr>
          <w:rFonts w:hint="cs"/>
          <w:cs/>
        </w:rPr>
        <w:t>ขอบเขตด้านซอฟต์แวร์</w:t>
      </w:r>
      <w:bookmarkEnd w:id="21"/>
    </w:p>
    <w:p w14:paraId="2A6418FA" w14:textId="05EF4C85" w:rsidR="005961A4" w:rsidRDefault="005961A4" w:rsidP="007046BA">
      <w:pPr>
        <w:pStyle w:val="a"/>
        <w:numPr>
          <w:ilvl w:val="0"/>
          <w:numId w:val="9"/>
        </w:numPr>
      </w:pPr>
      <w:r>
        <w:rPr>
          <w:rFonts w:hint="cs"/>
          <w:cs/>
        </w:rPr>
        <w:t>สามารถ</w:t>
      </w:r>
      <w:r w:rsidR="007814B2">
        <w:rPr>
          <w:rFonts w:hint="cs"/>
          <w:cs/>
        </w:rPr>
        <w:t>แสดงผลลัพธ์ของระบบ</w:t>
      </w:r>
      <w:r>
        <w:rPr>
          <w:rFonts w:hint="cs"/>
          <w:cs/>
        </w:rPr>
        <w:t>ที่</w:t>
      </w:r>
      <w:r w:rsidR="007814B2">
        <w:rPr>
          <w:rFonts w:hint="cs"/>
          <w:cs/>
        </w:rPr>
        <w:t>ทำนาย</w:t>
      </w:r>
      <w:r>
        <w:rPr>
          <w:rFonts w:hint="cs"/>
          <w:cs/>
        </w:rPr>
        <w:t>ได้ผ่านทางเว็บไซต์</w:t>
      </w:r>
    </w:p>
    <w:p w14:paraId="5D1EEE5C" w14:textId="34799BC2" w:rsidR="00844E8A" w:rsidRPr="005961A4" w:rsidRDefault="007814B2" w:rsidP="007046BA">
      <w:pPr>
        <w:pStyle w:val="a"/>
        <w:numPr>
          <w:ilvl w:val="0"/>
          <w:numId w:val="9"/>
        </w:numPr>
        <w:spacing w:after="200" w:line="276" w:lineRule="auto"/>
        <w:rPr>
          <w:rFonts w:eastAsiaTheme="majorEastAsia"/>
          <w:b/>
          <w:bCs/>
          <w:cs/>
        </w:rPr>
      </w:pPr>
      <w:r>
        <w:rPr>
          <w:rFonts w:hint="cs"/>
          <w:cs/>
        </w:rPr>
        <w:t xml:space="preserve">ระบบทำนายสามารถทำนายล่วงหน้าได้ </w:t>
      </w:r>
      <w:r>
        <w:t xml:space="preserve">24 </w:t>
      </w:r>
      <w:r>
        <w:rPr>
          <w:rFonts w:hint="cs"/>
          <w:cs/>
        </w:rPr>
        <w:t>ชั่วโมง</w:t>
      </w:r>
      <w:r w:rsidR="00C62334">
        <w:rPr>
          <w:rFonts w:hint="cs"/>
          <w:cs/>
        </w:rPr>
        <w:t xml:space="preserve"> ประกอบไปด้วยสกุลเงิน </w:t>
      </w:r>
      <w:r w:rsidR="00C62334">
        <w:t xml:space="preserve">EUR/USD ,USD/JPY </w:t>
      </w:r>
      <w:r w:rsidR="00C62334">
        <w:rPr>
          <w:rFonts w:hint="cs"/>
          <w:cs/>
        </w:rPr>
        <w:t>และ</w:t>
      </w:r>
      <w:r w:rsidR="00C62334">
        <w:t xml:space="preserve"> GBP/USD</w:t>
      </w:r>
      <w:r w:rsidR="00844E8A" w:rsidRPr="005961A4">
        <w:rPr>
          <w:cs/>
        </w:rPr>
        <w:br w:type="page"/>
      </w:r>
    </w:p>
    <w:p w14:paraId="06AB1A77" w14:textId="77777777" w:rsidR="00993A0C" w:rsidRPr="007663BD" w:rsidRDefault="00993A0C" w:rsidP="00993A0C">
      <w:pPr>
        <w:pStyle w:val="2"/>
      </w:pPr>
      <w:bookmarkStart w:id="22" w:name="_Toc498009286"/>
      <w:r w:rsidRPr="007663BD">
        <w:rPr>
          <w:cs/>
        </w:rPr>
        <w:lastRenderedPageBreak/>
        <w:t>ประโยชน์ที่ได้รับ</w:t>
      </w:r>
      <w:bookmarkEnd w:id="22"/>
    </w:p>
    <w:p w14:paraId="6D22EEF1" w14:textId="71DD2069" w:rsidR="00993A0C" w:rsidRPr="007663BD" w:rsidRDefault="007814B2" w:rsidP="007046BA">
      <w:pPr>
        <w:pStyle w:val="a"/>
        <w:numPr>
          <w:ilvl w:val="0"/>
          <w:numId w:val="4"/>
        </w:numPr>
      </w:pPr>
      <w:r>
        <w:rPr>
          <w:rFonts w:hint="cs"/>
          <w:cs/>
        </w:rPr>
        <w:t>เพิ่มความมั่นใจในการลงทุนบนตลาด</w:t>
      </w:r>
      <w:proofErr w:type="spellStart"/>
      <w:r>
        <w:rPr>
          <w:rFonts w:hint="cs"/>
          <w:cs/>
        </w:rPr>
        <w:t>ฟอ</w:t>
      </w:r>
      <w:proofErr w:type="spellEnd"/>
      <w:r>
        <w:rPr>
          <w:rFonts w:hint="cs"/>
          <w:cs/>
        </w:rPr>
        <w:t>เร็กซ์จากผลลัพธ์ของระบบทำนาย</w:t>
      </w:r>
    </w:p>
    <w:p w14:paraId="703577BA" w14:textId="1F00FA59" w:rsidR="00993A0C" w:rsidRDefault="007814B2" w:rsidP="007046BA">
      <w:pPr>
        <w:pStyle w:val="a"/>
        <w:numPr>
          <w:ilvl w:val="0"/>
          <w:numId w:val="4"/>
        </w:numPr>
      </w:pPr>
      <w:r>
        <w:rPr>
          <w:rFonts w:hint="cs"/>
          <w:cs/>
        </w:rPr>
        <w:t>เป็นตัวช่วยตัดสินใจในการลงทุนบนตลาด</w:t>
      </w:r>
      <w:proofErr w:type="spellStart"/>
      <w:r>
        <w:rPr>
          <w:rFonts w:hint="cs"/>
          <w:cs/>
        </w:rPr>
        <w:t>ฟอ</w:t>
      </w:r>
      <w:proofErr w:type="spellEnd"/>
      <w:r>
        <w:rPr>
          <w:rFonts w:hint="cs"/>
          <w:cs/>
        </w:rPr>
        <w:t>เร็กซ์</w:t>
      </w:r>
    </w:p>
    <w:p w14:paraId="651E393F" w14:textId="77777777" w:rsidR="00695A59" w:rsidRDefault="00695A59" w:rsidP="00695A59">
      <w:pPr>
        <w:pStyle w:val="2"/>
      </w:pPr>
      <w:bookmarkStart w:id="23" w:name="_Toc498009287"/>
      <w:r>
        <w:rPr>
          <w:rFonts w:hint="cs"/>
          <w:cs/>
        </w:rPr>
        <w:t>เทคโนโลยีและเครื่องมือที่ใช้</w:t>
      </w:r>
      <w:bookmarkEnd w:id="23"/>
    </w:p>
    <w:p w14:paraId="5387044C" w14:textId="77777777" w:rsidR="00695A59" w:rsidRDefault="00695A59" w:rsidP="00695A59">
      <w:pPr>
        <w:pStyle w:val="3"/>
      </w:pPr>
      <w:bookmarkStart w:id="24" w:name="_Toc498009288"/>
      <w:r>
        <w:rPr>
          <w:rFonts w:hint="cs"/>
          <w:cs/>
        </w:rPr>
        <w:t>เทคโนโลยีด้านฮาร์ดแวร์</w:t>
      </w:r>
      <w:bookmarkEnd w:id="24"/>
    </w:p>
    <w:p w14:paraId="7DBCAC5A" w14:textId="77777777" w:rsidR="00695A59" w:rsidRPr="007814B2" w:rsidRDefault="00695A59" w:rsidP="007046BA">
      <w:pPr>
        <w:pStyle w:val="a"/>
        <w:numPr>
          <w:ilvl w:val="0"/>
          <w:numId w:val="10"/>
        </w:numPr>
        <w:rPr>
          <w:highlight w:val="yellow"/>
        </w:rPr>
      </w:pPr>
      <w:r w:rsidRPr="007814B2">
        <w:rPr>
          <w:highlight w:val="yellow"/>
        </w:rPr>
        <w:t xml:space="preserve">Arduino UNO R3: </w:t>
      </w:r>
      <w:r w:rsidRPr="007814B2">
        <w:rPr>
          <w:rFonts w:hint="cs"/>
          <w:highlight w:val="yellow"/>
          <w:cs/>
        </w:rPr>
        <w:t>แพลต์ฟอร์มที่ใช้ในการพัฒนาระบบ ซึ่งคุณสมบัติที่จำเป็นได้แก่...</w:t>
      </w:r>
    </w:p>
    <w:p w14:paraId="4A2CE33E" w14:textId="77777777" w:rsidR="00695A59" w:rsidRPr="007814B2" w:rsidRDefault="00695A59" w:rsidP="007046BA">
      <w:pPr>
        <w:pStyle w:val="a"/>
        <w:numPr>
          <w:ilvl w:val="0"/>
          <w:numId w:val="10"/>
        </w:numPr>
        <w:rPr>
          <w:highlight w:val="yellow"/>
        </w:rPr>
      </w:pPr>
      <w:r w:rsidRPr="007814B2">
        <w:rPr>
          <w:highlight w:val="yellow"/>
        </w:rPr>
        <w:t>Power sensor XXX:</w:t>
      </w:r>
      <w:r w:rsidRPr="007814B2">
        <w:rPr>
          <w:rFonts w:hint="cs"/>
          <w:highlight w:val="yellow"/>
          <w:cs/>
        </w:rPr>
        <w:t xml:space="preserve"> เซนเซอร์สำหรับการวัดการใช้กระแสไฟฟ้าแบบไม่มีการสัมผัส...</w:t>
      </w:r>
    </w:p>
    <w:p w14:paraId="3716A6C1" w14:textId="77777777" w:rsidR="00695A59" w:rsidRDefault="00695A59" w:rsidP="00695A59">
      <w:pPr>
        <w:pStyle w:val="3"/>
      </w:pPr>
      <w:bookmarkStart w:id="25" w:name="_Toc498009289"/>
      <w:r>
        <w:rPr>
          <w:rFonts w:hint="cs"/>
          <w:cs/>
        </w:rPr>
        <w:t>เทคโนโลยีด้านซอฟต์แวร์</w:t>
      </w:r>
      <w:bookmarkEnd w:id="25"/>
    </w:p>
    <w:p w14:paraId="7B07FCCC" w14:textId="6539B923" w:rsidR="00695A59" w:rsidRDefault="00695A59" w:rsidP="007046BA">
      <w:pPr>
        <w:pStyle w:val="a"/>
        <w:numPr>
          <w:ilvl w:val="0"/>
          <w:numId w:val="11"/>
        </w:numPr>
      </w:pPr>
      <w:r>
        <w:t xml:space="preserve">Python: </w:t>
      </w:r>
      <w:r>
        <w:rPr>
          <w:rFonts w:hint="cs"/>
          <w:cs/>
        </w:rPr>
        <w:t>ใช้ในการพัฒนาระบบส่วน</w:t>
      </w:r>
      <w:r w:rsidR="007814B2">
        <w:rPr>
          <w:rFonts w:hint="cs"/>
          <w:cs/>
        </w:rPr>
        <w:t>ของระบบทำนาย</w:t>
      </w:r>
      <w:r w:rsidR="00E92063">
        <w:rPr>
          <w:rFonts w:hint="cs"/>
          <w:cs/>
        </w:rPr>
        <w:t>ต</w:t>
      </w:r>
      <w:r w:rsidR="000552C2">
        <w:rPr>
          <w:rFonts w:hint="cs"/>
          <w:cs/>
        </w:rPr>
        <w:t>ลาด</w:t>
      </w:r>
      <w:proofErr w:type="spellStart"/>
      <w:r w:rsidR="000552C2">
        <w:rPr>
          <w:rFonts w:hint="cs"/>
          <w:cs/>
        </w:rPr>
        <w:t>ฟอ</w:t>
      </w:r>
      <w:proofErr w:type="spellEnd"/>
      <w:r w:rsidR="000552C2">
        <w:rPr>
          <w:rFonts w:hint="cs"/>
          <w:cs/>
        </w:rPr>
        <w:t>เร็กซ์</w:t>
      </w:r>
    </w:p>
    <w:p w14:paraId="7C7A1145" w14:textId="633666D7" w:rsidR="00695A59" w:rsidRDefault="000552C2" w:rsidP="007046BA">
      <w:pPr>
        <w:pStyle w:val="a"/>
        <w:numPr>
          <w:ilvl w:val="0"/>
          <w:numId w:val="11"/>
        </w:numPr>
      </w:pPr>
      <w:r>
        <w:t>Nuxt.js</w:t>
      </w:r>
      <w:r w:rsidR="00695A59">
        <w:t xml:space="preserve">: </w:t>
      </w:r>
      <w:r w:rsidR="00695A59">
        <w:rPr>
          <w:rFonts w:hint="cs"/>
          <w:cs/>
        </w:rPr>
        <w:t>ใช้ในการพัฒนา</w:t>
      </w:r>
      <w:r w:rsidR="006A4666">
        <w:rPr>
          <w:rFonts w:hint="cs"/>
          <w:cs/>
        </w:rPr>
        <w:t>เว็บแอพพลิเคชั่นที่สามารถรองรับผลลัพธ์จากระบบทำนายได้</w:t>
      </w:r>
    </w:p>
    <w:p w14:paraId="73EE50A7" w14:textId="77777777" w:rsidR="007E7600" w:rsidRDefault="007E7600">
      <w:pPr>
        <w:spacing w:after="200" w:line="276" w:lineRule="auto"/>
        <w:rPr>
          <w:rFonts w:ascii="TH SarabunPSK" w:eastAsiaTheme="majorEastAsia" w:hAnsi="TH SarabunPSK" w:cs="TH SarabunPSK"/>
          <w:b/>
          <w:bCs/>
          <w:sz w:val="32"/>
          <w:szCs w:val="32"/>
          <w:cs/>
        </w:rPr>
      </w:pPr>
      <w:r>
        <w:rPr>
          <w:cs/>
        </w:rPr>
        <w:br w:type="page"/>
      </w:r>
    </w:p>
    <w:p w14:paraId="189919B8" w14:textId="77777777" w:rsidR="003C3885" w:rsidRPr="007663BD" w:rsidRDefault="00B60C82" w:rsidP="00844E49">
      <w:pPr>
        <w:pStyle w:val="2"/>
      </w:pPr>
      <w:bookmarkStart w:id="26" w:name="_Toc498009290"/>
      <w:r>
        <w:rPr>
          <w:rFonts w:hint="cs"/>
          <w:cs/>
        </w:rPr>
        <w:lastRenderedPageBreak/>
        <w:t>แผน</w:t>
      </w:r>
      <w:r w:rsidR="003C3885" w:rsidRPr="007663BD">
        <w:rPr>
          <w:cs/>
        </w:rPr>
        <w:t>การดำเนินงาน</w:t>
      </w:r>
      <w:bookmarkEnd w:id="26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91"/>
        <w:gridCol w:w="564"/>
        <w:gridCol w:w="571"/>
        <w:gridCol w:w="583"/>
        <w:gridCol w:w="553"/>
        <w:gridCol w:w="574"/>
        <w:gridCol w:w="587"/>
        <w:gridCol w:w="574"/>
      </w:tblGrid>
      <w:tr w:rsidR="00426144" w:rsidRPr="007663BD" w14:paraId="000FFC0F" w14:textId="77777777" w:rsidTr="00426144">
        <w:tc>
          <w:tcPr>
            <w:tcW w:w="0" w:type="auto"/>
            <w:vMerge w:val="restart"/>
            <w:vAlign w:val="center"/>
          </w:tcPr>
          <w:p w14:paraId="447C75D8" w14:textId="77777777" w:rsidR="00426144" w:rsidRPr="007663BD" w:rsidRDefault="00426144" w:rsidP="00426144">
            <w:pPr>
              <w:pStyle w:val="cpeTitleTable"/>
              <w:jc w:val="center"/>
              <w:rPr>
                <w:cs/>
              </w:rPr>
            </w:pPr>
            <w:r w:rsidRPr="007663BD">
              <w:rPr>
                <w:cs/>
              </w:rPr>
              <w:t>ขั้นตอนการดำเนินงาน</w:t>
            </w:r>
          </w:p>
        </w:tc>
        <w:tc>
          <w:tcPr>
            <w:tcW w:w="2271" w:type="dxa"/>
            <w:gridSpan w:val="4"/>
            <w:vAlign w:val="center"/>
          </w:tcPr>
          <w:p w14:paraId="5296676B" w14:textId="77777777" w:rsidR="00426144" w:rsidRPr="007663BD" w:rsidRDefault="00426144" w:rsidP="00426144">
            <w:pPr>
              <w:pStyle w:val="cpeTitleTable"/>
              <w:jc w:val="center"/>
            </w:pPr>
            <w:r w:rsidRPr="007663BD">
              <w:t>25</w:t>
            </w:r>
            <w:r>
              <w:t>63</w:t>
            </w:r>
          </w:p>
        </w:tc>
        <w:tc>
          <w:tcPr>
            <w:tcW w:w="1735" w:type="dxa"/>
            <w:gridSpan w:val="3"/>
            <w:vAlign w:val="center"/>
          </w:tcPr>
          <w:p w14:paraId="2470378E" w14:textId="41075D63" w:rsidR="00426144" w:rsidRPr="007663BD" w:rsidRDefault="00426144" w:rsidP="00426144">
            <w:pPr>
              <w:pStyle w:val="cpeTitleTable"/>
              <w:jc w:val="center"/>
            </w:pPr>
            <w:r>
              <w:t>2564</w:t>
            </w:r>
          </w:p>
        </w:tc>
      </w:tr>
      <w:tr w:rsidR="00426144" w:rsidRPr="007663BD" w14:paraId="7B734379" w14:textId="77777777" w:rsidTr="00426144">
        <w:tc>
          <w:tcPr>
            <w:tcW w:w="0" w:type="auto"/>
            <w:vMerge/>
            <w:vAlign w:val="center"/>
          </w:tcPr>
          <w:p w14:paraId="00458B24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vAlign w:val="center"/>
          </w:tcPr>
          <w:p w14:paraId="06F7A6B2" w14:textId="74717187" w:rsidR="00426144" w:rsidRPr="007663BD" w:rsidRDefault="00426144" w:rsidP="00426144">
            <w:pPr>
              <w:pStyle w:val="cpeTitleTable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ก</w:t>
            </w:r>
            <w:r>
              <w:t>.</w:t>
            </w:r>
            <w:r>
              <w:rPr>
                <w:rFonts w:hint="cs"/>
                <w:cs/>
              </w:rPr>
              <w:t>ย.</w:t>
            </w:r>
          </w:p>
        </w:tc>
        <w:tc>
          <w:tcPr>
            <w:tcW w:w="0" w:type="auto"/>
            <w:vAlign w:val="center"/>
          </w:tcPr>
          <w:p w14:paraId="65C2A7CA" w14:textId="2BC6866F" w:rsidR="00426144" w:rsidRPr="007663BD" w:rsidRDefault="00426144" w:rsidP="00426144">
            <w:pPr>
              <w:pStyle w:val="cpeTitleTable"/>
              <w:rPr>
                <w:rFonts w:hint="cs"/>
              </w:rPr>
            </w:pPr>
            <w:r>
              <w:rPr>
                <w:rFonts w:hint="cs"/>
                <w:cs/>
              </w:rPr>
              <w:t>ต.ค.</w:t>
            </w:r>
          </w:p>
        </w:tc>
        <w:tc>
          <w:tcPr>
            <w:tcW w:w="0" w:type="auto"/>
            <w:vAlign w:val="center"/>
          </w:tcPr>
          <w:p w14:paraId="77ABCCD5" w14:textId="69B9A493" w:rsidR="00426144" w:rsidRPr="007663BD" w:rsidRDefault="00426144" w:rsidP="00426144">
            <w:pPr>
              <w:pStyle w:val="cpeTitleTable"/>
            </w:pPr>
            <w:r>
              <w:rPr>
                <w:rFonts w:hint="cs"/>
                <w:cs/>
              </w:rPr>
              <w:t>พ</w:t>
            </w:r>
            <w:r w:rsidRPr="007663BD">
              <w:rPr>
                <w:cs/>
              </w:rPr>
              <w:t>.</w:t>
            </w:r>
            <w:r>
              <w:rPr>
                <w:rFonts w:hint="cs"/>
                <w:cs/>
              </w:rPr>
              <w:t>ย</w:t>
            </w:r>
            <w:r w:rsidRPr="007663BD">
              <w:rPr>
                <w:cs/>
              </w:rPr>
              <w:t>.</w:t>
            </w:r>
          </w:p>
        </w:tc>
        <w:tc>
          <w:tcPr>
            <w:tcW w:w="0" w:type="auto"/>
            <w:vAlign w:val="center"/>
          </w:tcPr>
          <w:p w14:paraId="14DDFDD8" w14:textId="65FF4880" w:rsidR="00426144" w:rsidRPr="007663BD" w:rsidRDefault="00426144" w:rsidP="00426144">
            <w:pPr>
              <w:pStyle w:val="cpeTitleTable"/>
            </w:pPr>
            <w:r>
              <w:rPr>
                <w:rFonts w:hint="cs"/>
                <w:cs/>
              </w:rPr>
              <w:t>ธ</w:t>
            </w:r>
            <w:r w:rsidRPr="007663BD">
              <w:rPr>
                <w:cs/>
              </w:rPr>
              <w:t>.</w:t>
            </w:r>
            <w:r>
              <w:rPr>
                <w:rFonts w:hint="cs"/>
                <w:cs/>
              </w:rPr>
              <w:t>ค</w:t>
            </w:r>
            <w:r w:rsidRPr="007663BD">
              <w:rPr>
                <w:cs/>
              </w:rPr>
              <w:t>.</w:t>
            </w:r>
          </w:p>
        </w:tc>
        <w:tc>
          <w:tcPr>
            <w:tcW w:w="0" w:type="auto"/>
            <w:vAlign w:val="center"/>
          </w:tcPr>
          <w:p w14:paraId="236001B1" w14:textId="00725E04" w:rsidR="00426144" w:rsidRPr="007663BD" w:rsidRDefault="00426144" w:rsidP="00426144">
            <w:pPr>
              <w:pStyle w:val="cpeTitleTable"/>
            </w:pPr>
            <w:r>
              <w:rPr>
                <w:rFonts w:hint="cs"/>
                <w:cs/>
              </w:rPr>
              <w:t>ม</w:t>
            </w:r>
            <w:r w:rsidRPr="007663BD">
              <w:rPr>
                <w:cs/>
              </w:rPr>
              <w:t>.ค.</w:t>
            </w:r>
          </w:p>
        </w:tc>
        <w:tc>
          <w:tcPr>
            <w:tcW w:w="0" w:type="auto"/>
            <w:vAlign w:val="center"/>
          </w:tcPr>
          <w:p w14:paraId="352D9BF3" w14:textId="3AFD3786" w:rsidR="00426144" w:rsidRPr="007663BD" w:rsidRDefault="00426144" w:rsidP="00426144">
            <w:pPr>
              <w:pStyle w:val="cpeTitleTable"/>
            </w:pPr>
            <w:r>
              <w:rPr>
                <w:rFonts w:hint="cs"/>
                <w:cs/>
              </w:rPr>
              <w:t>ก.พ</w:t>
            </w:r>
            <w:r w:rsidRPr="007663BD">
              <w:rPr>
                <w:cs/>
              </w:rPr>
              <w:t>.</w:t>
            </w:r>
          </w:p>
        </w:tc>
        <w:tc>
          <w:tcPr>
            <w:tcW w:w="0" w:type="auto"/>
            <w:vAlign w:val="center"/>
          </w:tcPr>
          <w:p w14:paraId="59646493" w14:textId="1A44B9DB" w:rsidR="00426144" w:rsidRPr="007663BD" w:rsidRDefault="00426144" w:rsidP="00426144">
            <w:pPr>
              <w:pStyle w:val="cpeTitleTable"/>
            </w:pPr>
            <w:r>
              <w:rPr>
                <w:rFonts w:hint="cs"/>
                <w:cs/>
              </w:rPr>
              <w:t>มี</w:t>
            </w:r>
            <w:r w:rsidRPr="007663BD">
              <w:rPr>
                <w:cs/>
              </w:rPr>
              <w:t>.ค.</w:t>
            </w:r>
          </w:p>
        </w:tc>
      </w:tr>
      <w:tr w:rsidR="00426144" w:rsidRPr="007663BD" w14:paraId="29C04D57" w14:textId="77777777" w:rsidTr="00426144">
        <w:tc>
          <w:tcPr>
            <w:tcW w:w="0" w:type="auto"/>
          </w:tcPr>
          <w:p w14:paraId="0FF084A0" w14:textId="7554F600" w:rsidR="00426144" w:rsidRPr="007663BD" w:rsidRDefault="00426144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7663BD">
              <w:rPr>
                <w:cs/>
              </w:rPr>
              <w:t>ศึกษาทฤษฎีที่เกี่ยวข้องกับ</w:t>
            </w:r>
            <w:r>
              <w:t xml:space="preserve"> Machine Learning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Fuzzy Logic </w:t>
            </w:r>
            <w:r>
              <w:rPr>
                <w:rFonts w:hint="cs"/>
                <w:cs/>
              </w:rPr>
              <w:t>สำหรับระบบทำนาย</w:t>
            </w:r>
          </w:p>
        </w:tc>
        <w:tc>
          <w:tcPr>
            <w:tcW w:w="0" w:type="auto"/>
            <w:shd w:val="clear" w:color="auto" w:fill="A6A6A6" w:themeFill="background1" w:themeFillShade="A6"/>
            <w:vAlign w:val="center"/>
          </w:tcPr>
          <w:p w14:paraId="191CB7C8" w14:textId="69F14BA4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6A6A6" w:themeFill="background1" w:themeFillShade="A6"/>
            <w:vAlign w:val="center"/>
          </w:tcPr>
          <w:p w14:paraId="7DC33C55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6A6A6" w:themeFill="background1" w:themeFillShade="A6"/>
            <w:vAlign w:val="center"/>
          </w:tcPr>
          <w:p w14:paraId="45EE906D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C276FB3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FF51885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8BA6EC6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6E8BDA6" w14:textId="77777777" w:rsidR="00426144" w:rsidRPr="007663BD" w:rsidRDefault="00426144" w:rsidP="00426144">
            <w:pPr>
              <w:pStyle w:val="cpeTitleTable"/>
            </w:pPr>
          </w:p>
        </w:tc>
      </w:tr>
      <w:tr w:rsidR="00426144" w:rsidRPr="007663BD" w14:paraId="5756A761" w14:textId="77777777" w:rsidTr="00426144">
        <w:tc>
          <w:tcPr>
            <w:tcW w:w="0" w:type="auto"/>
          </w:tcPr>
          <w:p w14:paraId="5163D9BF" w14:textId="36D8CA7C" w:rsidR="00426144" w:rsidRPr="007663BD" w:rsidRDefault="00426144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>
              <w:rPr>
                <w:rFonts w:hint="cs"/>
                <w:cs/>
              </w:rPr>
              <w:t>เตรียมข้อมูล(</w:t>
            </w:r>
            <w:r>
              <w:t>Preprocessing)</w:t>
            </w:r>
            <w:r>
              <w:rPr>
                <w:cs/>
              </w:rPr>
              <w:br/>
            </w:r>
            <w:r>
              <w:rPr>
                <w:rFonts w:hint="cs"/>
                <w:cs/>
              </w:rPr>
              <w:t>เพื่อเป็นอินพุต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สำหรับระบบทำนาย </w:t>
            </w:r>
          </w:p>
        </w:tc>
        <w:tc>
          <w:tcPr>
            <w:tcW w:w="0" w:type="auto"/>
            <w:shd w:val="clear" w:color="auto" w:fill="A6A6A6" w:themeFill="background1" w:themeFillShade="A6"/>
            <w:vAlign w:val="center"/>
          </w:tcPr>
          <w:p w14:paraId="7EA557BD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823E852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494529B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931BC5B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413C3CE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54B7A05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CD08A4E" w14:textId="77777777" w:rsidR="00426144" w:rsidRPr="007663BD" w:rsidRDefault="00426144" w:rsidP="00426144">
            <w:pPr>
              <w:pStyle w:val="cpeTitleTable"/>
            </w:pPr>
          </w:p>
        </w:tc>
      </w:tr>
      <w:tr w:rsidR="00426144" w:rsidRPr="007663BD" w14:paraId="5C877A2D" w14:textId="77777777" w:rsidTr="00426144">
        <w:tc>
          <w:tcPr>
            <w:tcW w:w="0" w:type="auto"/>
          </w:tcPr>
          <w:p w14:paraId="3260144C" w14:textId="274D5FC5" w:rsidR="00426144" w:rsidRPr="007663BD" w:rsidRDefault="00426144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>
              <w:rPr>
                <w:rFonts w:hint="cs"/>
                <w:cs/>
              </w:rPr>
              <w:t xml:space="preserve">ทดลองป้อนข้อมูลให้ </w:t>
            </w:r>
            <w:r>
              <w:t xml:space="preserve">Machine Learning </w:t>
            </w:r>
            <w:r>
              <w:rPr>
                <w:rFonts w:hint="cs"/>
                <w:cs/>
              </w:rPr>
              <w:t>เพื่อหาระบบทำนายที่ดีที่สุด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F77C34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6A6A6" w:themeFill="background1" w:themeFillShade="A6"/>
            <w:vAlign w:val="center"/>
          </w:tcPr>
          <w:p w14:paraId="7364B380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6A6A6" w:themeFill="background1" w:themeFillShade="A6"/>
            <w:vAlign w:val="center"/>
          </w:tcPr>
          <w:p w14:paraId="794722D1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6A6A6" w:themeFill="background1" w:themeFillShade="A6"/>
            <w:vAlign w:val="center"/>
          </w:tcPr>
          <w:p w14:paraId="390FACBA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6A6A6" w:themeFill="background1" w:themeFillShade="A6"/>
            <w:vAlign w:val="center"/>
          </w:tcPr>
          <w:p w14:paraId="29623EB4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90C3EC8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95427CB" w14:textId="77777777" w:rsidR="00426144" w:rsidRPr="007663BD" w:rsidRDefault="00426144" w:rsidP="00426144">
            <w:pPr>
              <w:pStyle w:val="cpeTitleTable"/>
            </w:pPr>
          </w:p>
        </w:tc>
      </w:tr>
      <w:tr w:rsidR="00426144" w:rsidRPr="007663BD" w14:paraId="55319E0D" w14:textId="77777777" w:rsidTr="00426144">
        <w:tc>
          <w:tcPr>
            <w:tcW w:w="0" w:type="auto"/>
          </w:tcPr>
          <w:p w14:paraId="5466EB9C" w14:textId="79856E95" w:rsidR="00426144" w:rsidRPr="007663BD" w:rsidRDefault="00426144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>
              <w:rPr>
                <w:rFonts w:hint="cs"/>
                <w:cs/>
              </w:rPr>
              <w:t xml:space="preserve">ออกแบบ </w:t>
            </w:r>
            <w:r>
              <w:t xml:space="preserve">UX/UI </w:t>
            </w:r>
            <w:r>
              <w:rPr>
                <w:rFonts w:hint="cs"/>
                <w:cs/>
              </w:rPr>
              <w:t>เว็บไซต์ และพัฒนาเว็บไซต์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69A2A8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E91B87B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6A6A6" w:themeFill="background1" w:themeFillShade="A6"/>
            <w:vAlign w:val="center"/>
          </w:tcPr>
          <w:p w14:paraId="675F4263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6A6A6" w:themeFill="background1" w:themeFillShade="A6"/>
            <w:vAlign w:val="center"/>
          </w:tcPr>
          <w:p w14:paraId="4C82CBF9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6A6A6" w:themeFill="background1" w:themeFillShade="A6"/>
            <w:vAlign w:val="center"/>
          </w:tcPr>
          <w:p w14:paraId="50D7DA89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3E793C3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8927223" w14:textId="77777777" w:rsidR="00426144" w:rsidRPr="007663BD" w:rsidRDefault="00426144" w:rsidP="00426144">
            <w:pPr>
              <w:pStyle w:val="cpeTitleTable"/>
            </w:pPr>
          </w:p>
        </w:tc>
      </w:tr>
      <w:tr w:rsidR="00426144" w:rsidRPr="007663BD" w14:paraId="7A4F6894" w14:textId="77777777" w:rsidTr="00426144">
        <w:tc>
          <w:tcPr>
            <w:tcW w:w="0" w:type="auto"/>
          </w:tcPr>
          <w:p w14:paraId="6B8943CB" w14:textId="40FDF8D6" w:rsidR="00426144" w:rsidRPr="007663BD" w:rsidRDefault="00426144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>
              <w:rPr>
                <w:rFonts w:hint="cs"/>
                <w:cs/>
              </w:rPr>
              <w:t>เชื่อมระบบในส่วนของ เว็บไซต์ และระบบทำนาย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FAB23E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B94B2CA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29BC70E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D300521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6A6A6" w:themeFill="background1" w:themeFillShade="A6"/>
            <w:vAlign w:val="center"/>
          </w:tcPr>
          <w:p w14:paraId="2641A0CE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6A6A6" w:themeFill="background1" w:themeFillShade="A6"/>
            <w:vAlign w:val="center"/>
          </w:tcPr>
          <w:p w14:paraId="3EC2B2D6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6A6A6" w:themeFill="background1" w:themeFillShade="A6"/>
            <w:vAlign w:val="center"/>
          </w:tcPr>
          <w:p w14:paraId="77F482EB" w14:textId="77777777" w:rsidR="00426144" w:rsidRPr="007663BD" w:rsidRDefault="00426144" w:rsidP="00426144">
            <w:pPr>
              <w:pStyle w:val="cpeTitleTable"/>
            </w:pPr>
          </w:p>
        </w:tc>
      </w:tr>
      <w:tr w:rsidR="00426144" w:rsidRPr="007663BD" w14:paraId="469FE2F9" w14:textId="77777777" w:rsidTr="00426144">
        <w:tc>
          <w:tcPr>
            <w:tcW w:w="0" w:type="auto"/>
          </w:tcPr>
          <w:p w14:paraId="536BF5AB" w14:textId="77777777" w:rsidR="00426144" w:rsidRPr="007663BD" w:rsidRDefault="00426144" w:rsidP="00426144">
            <w:pPr>
              <w:pStyle w:val="cpeTitleTable"/>
              <w:numPr>
                <w:ilvl w:val="0"/>
                <w:numId w:val="8"/>
              </w:numPr>
              <w:ind w:left="317" w:hanging="219"/>
              <w:rPr>
                <w:cs/>
              </w:rPr>
            </w:pPr>
            <w:r w:rsidRPr="007663BD">
              <w:rPr>
                <w:cs/>
              </w:rPr>
              <w:t>เขียนรายงาน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BC7D5B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D21FCE7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BEFF2AD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F3D98A3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9156B1F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5BB7028" w14:textId="77777777" w:rsidR="00426144" w:rsidRPr="007663BD" w:rsidRDefault="00426144" w:rsidP="00426144">
            <w:pPr>
              <w:pStyle w:val="cpeTitleTable"/>
            </w:pPr>
          </w:p>
        </w:tc>
        <w:tc>
          <w:tcPr>
            <w:tcW w:w="0" w:type="auto"/>
            <w:shd w:val="clear" w:color="auto" w:fill="A6A6A6" w:themeFill="background1" w:themeFillShade="A6"/>
            <w:vAlign w:val="center"/>
          </w:tcPr>
          <w:p w14:paraId="021A50F1" w14:textId="77777777" w:rsidR="00426144" w:rsidRPr="007663BD" w:rsidRDefault="00426144" w:rsidP="00426144">
            <w:pPr>
              <w:pStyle w:val="cpeTitleTable"/>
            </w:pPr>
          </w:p>
        </w:tc>
      </w:tr>
    </w:tbl>
    <w:p w14:paraId="7ED357DA" w14:textId="77777777" w:rsidR="00D069D1" w:rsidRPr="007663BD" w:rsidRDefault="00D069D1" w:rsidP="00B53218">
      <w:pPr>
        <w:rPr>
          <w:rFonts w:ascii="TH SarabunPSK" w:hAnsi="TH SarabunPSK" w:cs="TH SarabunPSK"/>
        </w:rPr>
      </w:pPr>
    </w:p>
    <w:p w14:paraId="0CDE3E89" w14:textId="77777777" w:rsidR="007E7600" w:rsidRDefault="007E7600" w:rsidP="007E7600">
      <w:pPr>
        <w:pStyle w:val="2"/>
      </w:pPr>
      <w:bookmarkStart w:id="27" w:name="_Toc498009291"/>
      <w:r>
        <w:rPr>
          <w:rFonts w:hint="cs"/>
          <w:cs/>
        </w:rPr>
        <w:t>บทบาทและความรับผิดชอบ</w:t>
      </w:r>
      <w:bookmarkEnd w:id="27"/>
    </w:p>
    <w:p w14:paraId="4511B675" w14:textId="4973B7B8" w:rsidR="007E7600" w:rsidRPr="0039680B" w:rsidRDefault="0059391A" w:rsidP="007E7600">
      <w:pPr>
        <w:pStyle w:val="cpeBodyText"/>
        <w:rPr>
          <w:rFonts w:hint="cs"/>
        </w:rPr>
      </w:pPr>
      <w:r>
        <w:rPr>
          <w:rFonts w:hint="cs"/>
          <w:cs/>
        </w:rPr>
        <w:t>นาย</w:t>
      </w:r>
      <w:proofErr w:type="spellStart"/>
      <w:r>
        <w:rPr>
          <w:rFonts w:hint="cs"/>
          <w:cs/>
        </w:rPr>
        <w:t>ปั</w:t>
      </w:r>
      <w:proofErr w:type="spellEnd"/>
      <w:r>
        <w:rPr>
          <w:rFonts w:hint="cs"/>
          <w:cs/>
        </w:rPr>
        <w:t>ณ</w:t>
      </w:r>
      <w:proofErr w:type="spellStart"/>
      <w:r>
        <w:rPr>
          <w:rFonts w:hint="cs"/>
          <w:cs/>
        </w:rPr>
        <w:t>ณ</w:t>
      </w:r>
      <w:proofErr w:type="spellEnd"/>
      <w:r>
        <w:rPr>
          <w:rFonts w:hint="cs"/>
          <w:cs/>
        </w:rPr>
        <w:t xml:space="preserve">วิชญ์ พันธ์วงศ์ รหัส </w:t>
      </w:r>
      <w:r>
        <w:t xml:space="preserve">600610752 </w:t>
      </w:r>
      <w:r>
        <w:rPr>
          <w:rFonts w:hint="cs"/>
          <w:cs/>
        </w:rPr>
        <w:t xml:space="preserve">ทำหน้าพัฒนาระบบทั้งหมด ตั้งแต่ระบบทำนายจนไปถึงพัฒนาเว็บไซต์เพื่อให้รองรับผลลัพธ์ของระบบทำนาย ซึ่งจะต้องใช้ความรู้ในด้าน </w:t>
      </w:r>
      <w:r>
        <w:t xml:space="preserve">AI </w:t>
      </w:r>
      <w:r>
        <w:rPr>
          <w:rFonts w:hint="cs"/>
          <w:cs/>
        </w:rPr>
        <w:t xml:space="preserve">และการพัฒนา </w:t>
      </w:r>
      <w:r>
        <w:t>Web application</w:t>
      </w:r>
    </w:p>
    <w:p w14:paraId="6E7F1CA1" w14:textId="6AE40517" w:rsidR="00154600" w:rsidRPr="007663BD" w:rsidRDefault="00DC4BAF" w:rsidP="0059391A">
      <w:pPr>
        <w:pStyle w:val="2"/>
      </w:pPr>
      <w:bookmarkStart w:id="28" w:name="_Toc498009292"/>
      <w:r w:rsidRPr="00BB4CFF">
        <w:rPr>
          <w:rFonts w:hint="cs"/>
          <w:cs/>
        </w:rPr>
        <w:t>ผลกระทบด้านสังคม สุขภาพ ความปลอดภัย กฎหมาย วัฒนธรรม</w:t>
      </w:r>
      <w:bookmarkEnd w:id="28"/>
    </w:p>
    <w:p w14:paraId="1D7A4700" w14:textId="2036F6E6" w:rsidR="00154600" w:rsidRPr="007663BD" w:rsidRDefault="0059391A" w:rsidP="0065114C">
      <w:pPr>
        <w:pStyle w:val="cpeBodyText"/>
        <w:sectPr w:rsidR="00154600" w:rsidRPr="007663BD" w:rsidSect="00EA5031">
          <w:headerReference w:type="default" r:id="rId14"/>
          <w:footerReference w:type="default" r:id="rId15"/>
          <w:pgSz w:w="11907" w:h="16839" w:code="9"/>
          <w:pgMar w:top="1702" w:right="1440" w:bottom="1440" w:left="2160" w:header="1440" w:footer="720" w:gutter="0"/>
          <w:pgNumType w:start="1"/>
          <w:cols w:space="720"/>
          <w:docGrid w:linePitch="381"/>
        </w:sectPr>
      </w:pPr>
      <w:r w:rsidRPr="0059391A">
        <w:rPr>
          <w:cs/>
        </w:rPr>
        <w:t>การที่บุคคลทั่วไปหรือบุคคลธรรมดา</w:t>
      </w:r>
      <w:r>
        <w:rPr>
          <w:rFonts w:hint="cs"/>
          <w:cs/>
        </w:rPr>
        <w:t xml:space="preserve">ลงทุน </w:t>
      </w:r>
      <w:r w:rsidRPr="0059391A">
        <w:t xml:space="preserve">Forex </w:t>
      </w:r>
      <w:r w:rsidRPr="0059391A">
        <w:rPr>
          <w:cs/>
        </w:rPr>
        <w:t xml:space="preserve">ผ่าน </w:t>
      </w:r>
      <w:r w:rsidRPr="0059391A">
        <w:t xml:space="preserve">Broker </w:t>
      </w:r>
      <w:r w:rsidRPr="0059391A">
        <w:rPr>
          <w:cs/>
        </w:rPr>
        <w:t xml:space="preserve">ในประเทศนั้นไม่ผิดกฎหมาย แต่หากเกิดความเสียหาย โดนฉ้อโกง จากโบรกเกอร์ </w:t>
      </w:r>
      <w:r w:rsidRPr="0059391A">
        <w:t xml:space="preserve">Forex </w:t>
      </w:r>
      <w:r w:rsidRPr="0059391A">
        <w:rPr>
          <w:cs/>
        </w:rPr>
        <w:t xml:space="preserve">จะไม่สามารถฟ้องร้องเรียกค่าเสียหายในประเทศไทยได้ แต่สามารถฟ้องร้องไปที่หน่วยงานที่จดทะเบียนของโบรกเกอร์ที่อยู่ต่างประเทศได้ ดังนั้นจะต้องพิจารณาเลือกโบรกเกอร์ </w:t>
      </w:r>
      <w:r w:rsidRPr="0059391A">
        <w:t xml:space="preserve">Forex </w:t>
      </w:r>
      <w:r w:rsidRPr="0059391A">
        <w:rPr>
          <w:cs/>
        </w:rPr>
        <w:t>ที่มีความมั่นคง มีใบอนุญาต มีความน่าเชื่อ ทั่วโลกให้การยอมรับ และหากมีการระดุมทุนหรือเปิดโบรกเกอร์ในประเทศไทยนั้น เป็นสิ่งที่ทำไม่ได้และยังผิดกฎหมายอยู่</w:t>
      </w:r>
    </w:p>
    <w:p w14:paraId="77027DE0" w14:textId="77777777" w:rsidR="00154600" w:rsidRPr="000C4C25" w:rsidRDefault="00561C1E" w:rsidP="00B14254">
      <w:pPr>
        <w:pStyle w:val="1"/>
        <w:rPr>
          <w:highlight w:val="yellow"/>
        </w:rPr>
      </w:pPr>
      <w:r w:rsidRPr="007663BD">
        <w:rPr>
          <w:cs/>
        </w:rPr>
        <w:lastRenderedPageBreak/>
        <w:br/>
      </w:r>
      <w:bookmarkStart w:id="29" w:name="_Toc498009293"/>
      <w:r w:rsidRPr="000C4C25">
        <w:rPr>
          <w:highlight w:val="yellow"/>
          <w:cs/>
        </w:rPr>
        <w:t>ท</w:t>
      </w:r>
      <w:r w:rsidR="00B61F49" w:rsidRPr="000C4C25">
        <w:rPr>
          <w:highlight w:val="yellow"/>
          <w:cs/>
        </w:rPr>
        <w:t>ฤษฎีที่เกี่ยวข้อง</w:t>
      </w:r>
      <w:bookmarkEnd w:id="29"/>
    </w:p>
    <w:p w14:paraId="35A3E107" w14:textId="77777777" w:rsidR="004F0BC0" w:rsidRPr="000C4C25" w:rsidRDefault="00B61F49" w:rsidP="0065114C">
      <w:pPr>
        <w:pStyle w:val="cpeBodyText"/>
        <w:rPr>
          <w:highlight w:val="yellow"/>
        </w:rPr>
      </w:pPr>
      <w:r w:rsidRPr="000C4C25">
        <w:rPr>
          <w:highlight w:val="yellow"/>
          <w:cs/>
        </w:rPr>
        <w:t xml:space="preserve">การทำโครงงาน </w:t>
      </w:r>
      <w:r w:rsidR="00D069D1" w:rsidRPr="000C4C25">
        <w:rPr>
          <w:highlight w:val="yellow"/>
          <w:cs/>
        </w:rPr>
        <w:t xml:space="preserve">เริ่มต้นด้วยการศึกษาค้นคว้า ทฤษฎีที่เกี่ยวข้อง หรือ งานวิจัย/โครงงาน ที่เคยมีผู้นำเสนอไว้แล้ว </w:t>
      </w:r>
      <w:r w:rsidR="00BA7F67" w:rsidRPr="000C4C25">
        <w:rPr>
          <w:highlight w:val="yellow"/>
          <w:cs/>
        </w:rPr>
        <w:t xml:space="preserve">ซึ่งเนื้อหาในบทนี้ก็จะเกี่ยวกับการอธิบายถึงสิ่งที่เกี่ยวข้องกับโครงงาน เพื่อให้ผู้อ่านเข้าใจเนื้อหาในบทถัดๆไปได้ง่ายขึ้น </w:t>
      </w:r>
      <w:r w:rsidR="0014501E" w:rsidRPr="000C4C25">
        <w:rPr>
          <w:highlight w:val="yellow"/>
          <w:cs/>
        </w:rPr>
        <w:t>เน</w:t>
      </w:r>
      <w:r w:rsidR="00556535" w:rsidRPr="000C4C25">
        <w:rPr>
          <w:highlight w:val="yellow"/>
          <w:cs/>
        </w:rPr>
        <w:t>ื้อหาในบทนี้จะแบ่งออกเป็นสามส่วน</w:t>
      </w:r>
      <w:r w:rsidR="0014501E" w:rsidRPr="000C4C25">
        <w:rPr>
          <w:highlight w:val="yellow"/>
          <w:cs/>
        </w:rPr>
        <w:t>หลักๆค</w:t>
      </w:r>
      <w:r w:rsidR="00556535" w:rsidRPr="000C4C25">
        <w:rPr>
          <w:highlight w:val="yellow"/>
          <w:cs/>
        </w:rPr>
        <w:t xml:space="preserve">ือส่วนที่เป็นการวัดกำลังไฟฟ้า </w:t>
      </w:r>
      <w:r w:rsidR="0014501E" w:rsidRPr="000C4C25">
        <w:rPr>
          <w:highlight w:val="yellow"/>
          <w:cs/>
        </w:rPr>
        <w:t>ส่วนติดต่อสื่อสาร</w:t>
      </w:r>
      <w:r w:rsidR="00556535" w:rsidRPr="000C4C25">
        <w:rPr>
          <w:highlight w:val="yellow"/>
          <w:cs/>
        </w:rPr>
        <w:t xml:space="preserve"> และส่วนอุปกรณ์ที่นำมาใช้งาน</w:t>
      </w:r>
      <w:r w:rsidR="0014501E" w:rsidRPr="000C4C25">
        <w:rPr>
          <w:highlight w:val="yellow"/>
          <w:cs/>
        </w:rPr>
        <w:t xml:space="preserve"> ดังนี้</w:t>
      </w:r>
    </w:p>
    <w:p w14:paraId="6AFC9DAF" w14:textId="600BA21C" w:rsidR="0014501E" w:rsidRPr="000C4C25" w:rsidRDefault="000C4C25" w:rsidP="00844E49">
      <w:pPr>
        <w:pStyle w:val="2"/>
        <w:rPr>
          <w:highlight w:val="yellow"/>
        </w:rPr>
      </w:pPr>
      <w:r w:rsidRPr="000C4C25">
        <w:rPr>
          <w:highlight w:val="yellow"/>
        </w:rPr>
        <w:t xml:space="preserve">Support Vector </w:t>
      </w:r>
      <w:r w:rsidRPr="000C4C25">
        <w:rPr>
          <w:highlight w:val="yellow"/>
        </w:rPr>
        <w:t>Machine (SVM)</w:t>
      </w:r>
    </w:p>
    <w:p w14:paraId="783A4219" w14:textId="77777777" w:rsidR="0014501E" w:rsidRPr="000C4C25" w:rsidRDefault="002A53C6" w:rsidP="0065114C">
      <w:pPr>
        <w:pStyle w:val="cpeBodyText"/>
        <w:rPr>
          <w:highlight w:val="yellow"/>
          <w:cs/>
        </w:rPr>
      </w:pPr>
      <w:r w:rsidRPr="000C4C25">
        <w:rPr>
          <w:highlight w:val="yellow"/>
          <w:cs/>
        </w:rPr>
        <w:t>กำลังไฟฟ้าของเครื่องใช้ไฟฟ้าแต่ละชนิดหาได้จากพลังงานไฟฟ้าที่เครื่องใช้ไฟฟ้านั้นใช้ไปในเวลา 1 วินาที</w:t>
      </w:r>
      <w:r w:rsidR="001047B1" w:rsidRPr="000C4C25">
        <w:rPr>
          <w:highlight w:val="yellow"/>
          <w:cs/>
        </w:rPr>
        <w:t xml:space="preserve"> ซึ่งเขียนเป็นความสัมพันธ์ได้ดัง </w:t>
      </w:r>
      <w:r w:rsidR="00A3496C" w:rsidRPr="000C4C25">
        <w:rPr>
          <w:highlight w:val="yellow"/>
          <w:cs/>
        </w:rPr>
        <w:fldChar w:fldCharType="begin"/>
      </w:r>
      <w:r w:rsidR="00A3496C" w:rsidRPr="000C4C25">
        <w:rPr>
          <w:highlight w:val="yellow"/>
          <w:cs/>
        </w:rPr>
        <w:instrText xml:space="preserve"> </w:instrText>
      </w:r>
      <w:r w:rsidR="00A3496C" w:rsidRPr="000C4C25">
        <w:rPr>
          <w:highlight w:val="yellow"/>
        </w:rPr>
        <w:instrText>REF  _Ref</w:instrText>
      </w:r>
      <w:r w:rsidR="00A3496C" w:rsidRPr="000C4C25">
        <w:rPr>
          <w:highlight w:val="yellow"/>
          <w:cs/>
        </w:rPr>
        <w:instrText xml:space="preserve">377993638 </w:instrText>
      </w:r>
      <w:r w:rsidR="00A3496C" w:rsidRPr="000C4C25">
        <w:rPr>
          <w:highlight w:val="yellow"/>
        </w:rPr>
        <w:instrText>\h  \* MERGEFORMAT</w:instrText>
      </w:r>
      <w:r w:rsidR="00A3496C" w:rsidRPr="000C4C25">
        <w:rPr>
          <w:highlight w:val="yellow"/>
          <w:cs/>
        </w:rPr>
        <w:instrText xml:space="preserve"> </w:instrText>
      </w:r>
      <w:r w:rsidR="00A3496C" w:rsidRPr="000C4C25">
        <w:rPr>
          <w:highlight w:val="yellow"/>
          <w:cs/>
        </w:rPr>
      </w:r>
      <w:r w:rsidR="00A3496C" w:rsidRPr="000C4C25">
        <w:rPr>
          <w:highlight w:val="yellow"/>
          <w:cs/>
        </w:rPr>
        <w:fldChar w:fldCharType="separate"/>
      </w:r>
      <w:r w:rsidR="00301158" w:rsidRPr="000C4C25">
        <w:rPr>
          <w:highlight w:val="yellow"/>
        </w:rPr>
        <w:t>(</w:t>
      </w:r>
      <w:r w:rsidR="00301158" w:rsidRPr="000C4C25">
        <w:rPr>
          <w:rFonts w:hint="cs"/>
          <w:highlight w:val="yellow"/>
          <w:cs/>
        </w:rPr>
        <w:t xml:space="preserve"> </w:t>
      </w:r>
      <w:r w:rsidR="00301158" w:rsidRPr="000C4C25">
        <w:rPr>
          <w:noProof/>
          <w:highlight w:val="yellow"/>
        </w:rPr>
        <w:t>2.1</w:t>
      </w:r>
      <w:r w:rsidR="00301158" w:rsidRPr="000C4C25">
        <w:rPr>
          <w:rFonts w:hint="cs"/>
          <w:highlight w:val="yellow"/>
          <w:cs/>
        </w:rPr>
        <w:t xml:space="preserve"> </w:t>
      </w:r>
      <w:r w:rsidR="00301158" w:rsidRPr="000C4C25">
        <w:rPr>
          <w:highlight w:val="yellow"/>
        </w:rPr>
        <w:t>)</w:t>
      </w:r>
      <w:r w:rsidR="00A3496C" w:rsidRPr="000C4C25">
        <w:rPr>
          <w:highlight w:val="yellow"/>
          <w:cs/>
        </w:rPr>
        <w:fldChar w:fldCharType="end"/>
      </w:r>
    </w:p>
    <w:tbl>
      <w:tblPr>
        <w:tblStyle w:val="ae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189"/>
        <w:gridCol w:w="900"/>
      </w:tblGrid>
      <w:tr w:rsidR="002A53C6" w:rsidRPr="000C4C25" w14:paraId="565D3C02" w14:textId="77777777" w:rsidTr="001E571D">
        <w:tc>
          <w:tcPr>
            <w:tcW w:w="774" w:type="dxa"/>
          </w:tcPr>
          <w:p w14:paraId="6E06BF47" w14:textId="77777777" w:rsidR="002A53C6" w:rsidRPr="000C4C25" w:rsidRDefault="002A53C6" w:rsidP="002A53C6">
            <w:pPr>
              <w:rPr>
                <w:rFonts w:ascii="TH SarabunPSK" w:hAnsi="TH SarabunPSK" w:cs="TH SarabunPSK"/>
                <w:highlight w:val="yellow"/>
              </w:rPr>
            </w:pPr>
          </w:p>
        </w:tc>
        <w:tc>
          <w:tcPr>
            <w:tcW w:w="7189" w:type="dxa"/>
            <w:vAlign w:val="center"/>
          </w:tcPr>
          <w:p w14:paraId="13E4ECEC" w14:textId="77777777" w:rsidR="002A53C6" w:rsidRPr="000C4C25" w:rsidRDefault="001E571D" w:rsidP="001E571D">
            <w:pPr>
              <w:jc w:val="center"/>
              <w:rPr>
                <w:rFonts w:ascii="TH SarabunPSK" w:hAnsi="TH SarabunPSK" w:cs="TH SarabunPSK"/>
                <w:sz w:val="32"/>
                <w:szCs w:val="32"/>
                <w:highlight w:val="yellow"/>
              </w:rPr>
            </w:pPr>
            <m:oMathPara>
              <m:oMath>
                <m:r>
                  <w:rPr>
                    <w:rFonts w:ascii="Cambria Math" w:hAnsi="Cambria Math" w:cs="TH SarabunPSK"/>
                    <w:sz w:val="24"/>
                    <w:szCs w:val="24"/>
                    <w:highlight w:val="yellow"/>
                  </w:rPr>
                  <m:t xml:space="preserve">P= </m:t>
                </m:r>
                <m:f>
                  <m:fPr>
                    <m:ctrlPr>
                      <w:rPr>
                        <w:rFonts w:ascii="Cambria Math" w:hAnsi="Cambria Math" w:cs="TH SarabunPSK"/>
                        <w:i/>
                        <w:sz w:val="24"/>
                        <w:szCs w:val="24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TH SarabunPSK"/>
                        <w:sz w:val="24"/>
                        <w:szCs w:val="24"/>
                        <w:highlight w:val="yellow"/>
                      </w:rPr>
                      <m:t>E</m:t>
                    </m:r>
                  </m:num>
                  <m:den>
                    <m:r>
                      <w:rPr>
                        <w:rFonts w:ascii="Cambria Math" w:hAnsi="Cambria Math" w:cs="TH SarabunPSK"/>
                        <w:sz w:val="24"/>
                        <w:szCs w:val="24"/>
                        <w:highlight w:val="yellow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900" w:type="dxa"/>
            <w:vAlign w:val="center"/>
          </w:tcPr>
          <w:p w14:paraId="5061E363" w14:textId="77777777" w:rsidR="00DA729C" w:rsidRPr="000C4C25" w:rsidRDefault="001047B1" w:rsidP="00A3496C">
            <w:pPr>
              <w:rPr>
                <w:rFonts w:ascii="TH SarabunPSK" w:hAnsi="TH SarabunPSK" w:cs="TH SarabunPSK"/>
                <w:highlight w:val="yellow"/>
              </w:rPr>
            </w:pPr>
            <w:bookmarkStart w:id="30" w:name="_Ref377993638"/>
            <w:r w:rsidRPr="000C4C25">
              <w:rPr>
                <w:rFonts w:ascii="TH SarabunPSK" w:hAnsi="TH SarabunPSK" w:cs="TH SarabunPSK"/>
                <w:sz w:val="32"/>
                <w:szCs w:val="32"/>
                <w:highlight w:val="yellow"/>
              </w:rPr>
              <w:t>(</w:t>
            </w:r>
            <w:r w:rsidR="00A3496C" w:rsidRPr="000C4C25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 xml:space="preserve"> </w:t>
            </w:r>
            <w:r w:rsidR="003B467E" w:rsidRPr="000C4C25">
              <w:rPr>
                <w:rFonts w:ascii="TH SarabunPSK" w:hAnsi="TH SarabunPSK" w:cs="TH SarabunPSK"/>
                <w:sz w:val="32"/>
                <w:szCs w:val="32"/>
                <w:highlight w:val="yellow"/>
              </w:rPr>
              <w:fldChar w:fldCharType="begin"/>
            </w:r>
            <w:r w:rsidR="0064025E" w:rsidRPr="000C4C25">
              <w:rPr>
                <w:rFonts w:ascii="TH SarabunPSK" w:hAnsi="TH SarabunPSK" w:cs="TH SarabunPSK"/>
                <w:sz w:val="32"/>
                <w:szCs w:val="32"/>
                <w:highlight w:val="yellow"/>
              </w:rPr>
              <w:instrText xml:space="preserve"> STYLEREF 1 \s </w:instrText>
            </w:r>
            <w:r w:rsidR="003B467E" w:rsidRPr="000C4C25">
              <w:rPr>
                <w:rFonts w:ascii="TH SarabunPSK" w:hAnsi="TH SarabunPSK" w:cs="TH SarabunPSK"/>
                <w:sz w:val="32"/>
                <w:szCs w:val="32"/>
                <w:highlight w:val="yellow"/>
              </w:rPr>
              <w:fldChar w:fldCharType="separate"/>
            </w:r>
            <w:r w:rsidR="00301158" w:rsidRPr="000C4C25">
              <w:rPr>
                <w:rFonts w:ascii="TH SarabunPSK" w:hAnsi="TH SarabunPSK" w:cs="TH SarabunPSK"/>
                <w:noProof/>
                <w:sz w:val="32"/>
                <w:szCs w:val="32"/>
                <w:highlight w:val="yellow"/>
              </w:rPr>
              <w:t>2</w:t>
            </w:r>
            <w:r w:rsidR="003B467E" w:rsidRPr="000C4C25">
              <w:rPr>
                <w:rFonts w:ascii="TH SarabunPSK" w:hAnsi="TH SarabunPSK" w:cs="TH SarabunPSK"/>
                <w:sz w:val="32"/>
                <w:szCs w:val="32"/>
                <w:highlight w:val="yellow"/>
              </w:rPr>
              <w:fldChar w:fldCharType="end"/>
            </w:r>
            <w:r w:rsidR="0064025E" w:rsidRPr="000C4C25">
              <w:rPr>
                <w:rFonts w:ascii="TH SarabunPSK" w:hAnsi="TH SarabunPSK" w:cs="TH SarabunPSK"/>
                <w:sz w:val="32"/>
                <w:szCs w:val="32"/>
                <w:highlight w:val="yellow"/>
              </w:rPr>
              <w:t>.</w:t>
            </w:r>
            <w:r w:rsidR="003B467E" w:rsidRPr="000C4C25">
              <w:rPr>
                <w:rFonts w:ascii="TH SarabunPSK" w:hAnsi="TH SarabunPSK" w:cs="TH SarabunPSK"/>
                <w:sz w:val="32"/>
                <w:szCs w:val="32"/>
                <w:highlight w:val="yellow"/>
              </w:rPr>
              <w:fldChar w:fldCharType="begin"/>
            </w:r>
            <w:r w:rsidR="0064025E" w:rsidRPr="000C4C25">
              <w:rPr>
                <w:rFonts w:ascii="TH SarabunPSK" w:hAnsi="TH SarabunPSK" w:cs="TH SarabunPSK"/>
                <w:sz w:val="32"/>
                <w:szCs w:val="32"/>
                <w:highlight w:val="yellow"/>
              </w:rPr>
              <w:instrText xml:space="preserve"> SEQ ( \* ARABIC \s 1 </w:instrText>
            </w:r>
            <w:r w:rsidR="003B467E" w:rsidRPr="000C4C25">
              <w:rPr>
                <w:rFonts w:ascii="TH SarabunPSK" w:hAnsi="TH SarabunPSK" w:cs="TH SarabunPSK"/>
                <w:sz w:val="32"/>
                <w:szCs w:val="32"/>
                <w:highlight w:val="yellow"/>
              </w:rPr>
              <w:fldChar w:fldCharType="separate"/>
            </w:r>
            <w:r w:rsidR="00301158" w:rsidRPr="000C4C25">
              <w:rPr>
                <w:rFonts w:ascii="TH SarabunPSK" w:hAnsi="TH SarabunPSK" w:cs="TH SarabunPSK"/>
                <w:noProof/>
                <w:sz w:val="32"/>
                <w:szCs w:val="32"/>
                <w:highlight w:val="yellow"/>
              </w:rPr>
              <w:t>1</w:t>
            </w:r>
            <w:r w:rsidR="003B467E" w:rsidRPr="000C4C25">
              <w:rPr>
                <w:rFonts w:ascii="TH SarabunPSK" w:hAnsi="TH SarabunPSK" w:cs="TH SarabunPSK"/>
                <w:sz w:val="32"/>
                <w:szCs w:val="32"/>
                <w:highlight w:val="yellow"/>
              </w:rPr>
              <w:fldChar w:fldCharType="end"/>
            </w:r>
            <w:r w:rsidR="00A3496C" w:rsidRPr="000C4C25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 xml:space="preserve"> </w:t>
            </w:r>
            <w:r w:rsidRPr="000C4C25">
              <w:rPr>
                <w:rFonts w:ascii="TH SarabunPSK" w:hAnsi="TH SarabunPSK" w:cs="TH SarabunPSK"/>
                <w:sz w:val="32"/>
                <w:szCs w:val="32"/>
                <w:highlight w:val="yellow"/>
              </w:rPr>
              <w:t>)</w:t>
            </w:r>
            <w:bookmarkEnd w:id="30"/>
          </w:p>
        </w:tc>
      </w:tr>
    </w:tbl>
    <w:p w14:paraId="51D3F9E8" w14:textId="77777777" w:rsidR="001E571D" w:rsidRPr="000C4C25" w:rsidRDefault="001E571D" w:rsidP="0065114C">
      <w:pPr>
        <w:pStyle w:val="cpeBodyText"/>
        <w:rPr>
          <w:highlight w:val="yellow"/>
        </w:rPr>
      </w:pPr>
      <w:r w:rsidRPr="000C4C25">
        <w:rPr>
          <w:highlight w:val="yellow"/>
          <w:cs/>
        </w:rPr>
        <w:t>เมื่อ</w:t>
      </w:r>
    </w:p>
    <w:p w14:paraId="4C2729AC" w14:textId="77777777" w:rsidR="001E571D" w:rsidRPr="000C4C25" w:rsidRDefault="001E571D" w:rsidP="001E14FC">
      <w:pPr>
        <w:pStyle w:val="cpeBodyTextNext"/>
        <w:rPr>
          <w:highlight w:val="yellow"/>
        </w:rPr>
      </w:pPr>
      <w:r w:rsidRPr="000C4C25">
        <w:rPr>
          <w:highlight w:val="yellow"/>
        </w:rPr>
        <w:tab/>
      </w:r>
      <m:oMath>
        <m:r>
          <w:rPr>
            <w:rFonts w:ascii="Cambria Math" w:hAnsi="Cambria Math"/>
            <w:sz w:val="24"/>
            <w:szCs w:val="24"/>
            <w:highlight w:val="yellow"/>
          </w:rPr>
          <m:t>P</m:t>
        </m:r>
      </m:oMath>
      <w:r w:rsidRPr="000C4C25">
        <w:rPr>
          <w:highlight w:val="yellow"/>
        </w:rPr>
        <w:tab/>
      </w:r>
      <w:r w:rsidRPr="000C4C25">
        <w:rPr>
          <w:highlight w:val="yellow"/>
          <w:cs/>
        </w:rPr>
        <w:t>คือ</w:t>
      </w:r>
      <w:r w:rsidRPr="000C4C25">
        <w:rPr>
          <w:highlight w:val="yellow"/>
          <w:cs/>
        </w:rPr>
        <w:tab/>
        <w:t xml:space="preserve">กำลังไฟฟ้าจริง </w:t>
      </w:r>
      <w:r w:rsidRPr="000C4C25">
        <w:rPr>
          <w:highlight w:val="yellow"/>
        </w:rPr>
        <w:t>[W]</w:t>
      </w:r>
    </w:p>
    <w:p w14:paraId="15769702" w14:textId="77777777" w:rsidR="001E571D" w:rsidRPr="000C4C25" w:rsidRDefault="001E571D" w:rsidP="001E14FC">
      <w:pPr>
        <w:pStyle w:val="cpeBodyTextNext"/>
        <w:rPr>
          <w:highlight w:val="yellow"/>
        </w:rPr>
      </w:pPr>
      <w:r w:rsidRPr="000C4C25">
        <w:rPr>
          <w:highlight w:val="yellow"/>
        </w:rPr>
        <w:tab/>
      </w:r>
      <m:oMath>
        <m:r>
          <w:rPr>
            <w:rFonts w:ascii="Cambria Math" w:hAnsi="Cambria Math"/>
            <w:sz w:val="24"/>
            <w:szCs w:val="24"/>
            <w:highlight w:val="yellow"/>
          </w:rPr>
          <m:t>E</m:t>
        </m:r>
      </m:oMath>
      <w:r w:rsidRPr="000C4C25">
        <w:rPr>
          <w:highlight w:val="yellow"/>
        </w:rPr>
        <w:tab/>
      </w:r>
      <w:r w:rsidRPr="000C4C25">
        <w:rPr>
          <w:highlight w:val="yellow"/>
          <w:cs/>
        </w:rPr>
        <w:t>คือ</w:t>
      </w:r>
      <w:r w:rsidRPr="000C4C25">
        <w:rPr>
          <w:highlight w:val="yellow"/>
          <w:cs/>
        </w:rPr>
        <w:tab/>
        <w:t xml:space="preserve">พลังงานไฟฟ้า </w:t>
      </w:r>
      <w:r w:rsidRPr="000C4C25">
        <w:rPr>
          <w:highlight w:val="yellow"/>
        </w:rPr>
        <w:t>[J]</w:t>
      </w:r>
    </w:p>
    <w:p w14:paraId="018BF44F" w14:textId="77777777" w:rsidR="001E571D" w:rsidRPr="000C4C25" w:rsidRDefault="001E571D" w:rsidP="001E14FC">
      <w:pPr>
        <w:pStyle w:val="cpeBodyTextNext"/>
        <w:rPr>
          <w:highlight w:val="yellow"/>
        </w:rPr>
      </w:pPr>
      <w:r w:rsidRPr="000C4C25">
        <w:rPr>
          <w:highlight w:val="yellow"/>
        </w:rPr>
        <w:tab/>
      </w:r>
      <m:oMath>
        <m:r>
          <w:rPr>
            <w:rFonts w:ascii="Cambria Math" w:hAnsi="Cambria Math"/>
            <w:sz w:val="24"/>
            <w:szCs w:val="24"/>
            <w:highlight w:val="yellow"/>
          </w:rPr>
          <m:t>T</m:t>
        </m:r>
      </m:oMath>
      <w:r w:rsidRPr="000C4C25">
        <w:rPr>
          <w:highlight w:val="yellow"/>
        </w:rPr>
        <w:tab/>
      </w:r>
      <w:r w:rsidRPr="000C4C25">
        <w:rPr>
          <w:highlight w:val="yellow"/>
          <w:cs/>
        </w:rPr>
        <w:t>คือ</w:t>
      </w:r>
      <w:r w:rsidRPr="000C4C25">
        <w:rPr>
          <w:highlight w:val="yellow"/>
          <w:cs/>
        </w:rPr>
        <w:tab/>
        <w:t xml:space="preserve">เวลา </w:t>
      </w:r>
      <w:r w:rsidRPr="000C4C25">
        <w:rPr>
          <w:highlight w:val="yellow"/>
        </w:rPr>
        <w:t>[s]</w:t>
      </w:r>
    </w:p>
    <w:p w14:paraId="7128203C" w14:textId="77777777" w:rsidR="00EF6EDB" w:rsidRPr="000C4C25" w:rsidRDefault="00EF6EDB" w:rsidP="00844E49">
      <w:pPr>
        <w:pStyle w:val="3"/>
        <w:rPr>
          <w:highlight w:val="yellow"/>
        </w:rPr>
      </w:pPr>
      <w:bookmarkStart w:id="31" w:name="_Toc498009295"/>
      <w:r w:rsidRPr="000C4C25">
        <w:rPr>
          <w:highlight w:val="yellow"/>
          <w:cs/>
        </w:rPr>
        <w:t xml:space="preserve">กำลังไฟฟ้าชั่วขณะ </w:t>
      </w:r>
      <w:r w:rsidRPr="000C4C25">
        <w:rPr>
          <w:highlight w:val="yellow"/>
        </w:rPr>
        <w:t>(Instantaneous power)</w:t>
      </w:r>
      <w:bookmarkEnd w:id="31"/>
    </w:p>
    <w:p w14:paraId="2B699E14" w14:textId="77777777" w:rsidR="00EF6EDB" w:rsidRPr="000C4C25" w:rsidRDefault="00EF6EDB" w:rsidP="0065114C">
      <w:pPr>
        <w:pStyle w:val="cpeBodyText"/>
        <w:rPr>
          <w:highlight w:val="yellow"/>
        </w:rPr>
      </w:pPr>
      <w:r w:rsidRPr="000C4C25">
        <w:rPr>
          <w:highlight w:val="yellow"/>
          <w:cs/>
        </w:rPr>
        <w:t>กำลังไฟฟ้าชั่วขณะ</w:t>
      </w:r>
      <w:r w:rsidRPr="000C4C25">
        <w:rPr>
          <w:highlight w:val="yellow"/>
        </w:rPr>
        <w:t xml:space="preserve">[1] </w:t>
      </w:r>
      <w:r w:rsidRPr="000C4C25">
        <w:rPr>
          <w:highlight w:val="yellow"/>
          <w:cs/>
        </w:rPr>
        <w:t>คือกำลังไฟฟ้า ณ เวลาหนึ่งๆ จะมีค่าดัง</w:t>
      </w:r>
      <w:r w:rsidR="00277D3F" w:rsidRPr="000C4C25">
        <w:rPr>
          <w:rFonts w:hint="cs"/>
          <w:highlight w:val="yellow"/>
          <w:cs/>
        </w:rPr>
        <w:t xml:space="preserve"> </w:t>
      </w:r>
      <w:r w:rsidR="003B467E" w:rsidRPr="000C4C25">
        <w:rPr>
          <w:highlight w:val="yellow"/>
          <w:cs/>
        </w:rPr>
        <w:fldChar w:fldCharType="begin"/>
      </w:r>
      <w:r w:rsidR="0064025E" w:rsidRPr="000C4C25">
        <w:rPr>
          <w:highlight w:val="yellow"/>
        </w:rPr>
        <w:instrText>REF _Ref</w:instrText>
      </w:r>
      <w:r w:rsidR="0064025E" w:rsidRPr="000C4C25">
        <w:rPr>
          <w:highlight w:val="yellow"/>
          <w:cs/>
        </w:rPr>
        <w:instrText xml:space="preserve">381191609 </w:instrText>
      </w:r>
      <w:r w:rsidR="0064025E" w:rsidRPr="000C4C25">
        <w:rPr>
          <w:highlight w:val="yellow"/>
        </w:rPr>
        <w:instrText>\h</w:instrText>
      </w:r>
      <w:r w:rsidR="007663BD" w:rsidRPr="000C4C25">
        <w:rPr>
          <w:highlight w:val="yellow"/>
        </w:rPr>
        <w:instrText xml:space="preserve"> \* MERGEFORMAT </w:instrText>
      </w:r>
      <w:r w:rsidR="003B467E" w:rsidRPr="000C4C25">
        <w:rPr>
          <w:highlight w:val="yellow"/>
          <w:cs/>
        </w:rPr>
      </w:r>
      <w:r w:rsidR="003B467E" w:rsidRPr="000C4C25">
        <w:rPr>
          <w:highlight w:val="yellow"/>
          <w:cs/>
        </w:rPr>
        <w:fldChar w:fldCharType="separate"/>
      </w:r>
      <w:r w:rsidR="00301158" w:rsidRPr="000C4C25">
        <w:rPr>
          <w:highlight w:val="yellow"/>
        </w:rPr>
        <w:t>(</w:t>
      </w:r>
      <w:r w:rsidR="00301158" w:rsidRPr="000C4C25">
        <w:rPr>
          <w:noProof/>
          <w:highlight w:val="yellow"/>
        </w:rPr>
        <w:t xml:space="preserve"> </w:t>
      </w:r>
      <w:r w:rsidR="00301158" w:rsidRPr="000C4C25">
        <w:rPr>
          <w:highlight w:val="yellow"/>
        </w:rPr>
        <w:t>2.2 )</w:t>
      </w:r>
      <w:r w:rsidR="003B467E" w:rsidRPr="000C4C25">
        <w:rPr>
          <w:highlight w:val="yellow"/>
          <w:cs/>
        </w:rPr>
        <w:fldChar w:fldCharType="end"/>
      </w:r>
    </w:p>
    <w:tbl>
      <w:tblPr>
        <w:tblStyle w:val="ae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189"/>
        <w:gridCol w:w="900"/>
      </w:tblGrid>
      <w:tr w:rsidR="00EF6EDB" w:rsidRPr="000C4C25" w14:paraId="52A9634B" w14:textId="77777777" w:rsidTr="00B6185E">
        <w:tc>
          <w:tcPr>
            <w:tcW w:w="774" w:type="dxa"/>
          </w:tcPr>
          <w:p w14:paraId="0DE22316" w14:textId="77777777" w:rsidR="00EF6EDB" w:rsidRPr="000C4C25" w:rsidRDefault="00EF6EDB" w:rsidP="00B6185E">
            <w:pPr>
              <w:rPr>
                <w:rFonts w:ascii="TH SarabunPSK" w:hAnsi="TH SarabunPSK" w:cs="TH SarabunPSK"/>
                <w:highlight w:val="yellow"/>
              </w:rPr>
            </w:pPr>
          </w:p>
        </w:tc>
        <w:tc>
          <w:tcPr>
            <w:tcW w:w="7189" w:type="dxa"/>
            <w:vAlign w:val="center"/>
          </w:tcPr>
          <w:p w14:paraId="3768B0D9" w14:textId="77777777" w:rsidR="00EF6EDB" w:rsidRPr="000C4C25" w:rsidRDefault="00EF6EDB" w:rsidP="00EF6EDB">
            <w:pPr>
              <w:jc w:val="center"/>
              <w:rPr>
                <w:rFonts w:ascii="TH SarabunPSK" w:hAnsi="TH SarabunPSK" w:cs="TH SarabunPSK"/>
                <w:sz w:val="32"/>
                <w:szCs w:val="32"/>
                <w:highlight w:val="yellow"/>
              </w:rPr>
            </w:pPr>
            <m:oMathPara>
              <m:oMath>
                <m:r>
                  <w:rPr>
                    <w:rFonts w:ascii="Cambria Math" w:hAnsi="Cambria Math" w:cs="TH SarabunPSK"/>
                    <w:sz w:val="24"/>
                    <w:szCs w:val="24"/>
                    <w:highlight w:val="yellow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4"/>
                        <w:szCs w:val="24"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 w:cs="TH SarabunPSK"/>
                        <w:sz w:val="24"/>
                        <w:szCs w:val="24"/>
                        <w:highlight w:val="yellow"/>
                      </w:rPr>
                      <m:t>t</m:t>
                    </m:r>
                  </m:e>
                </m:d>
                <m:r>
                  <w:rPr>
                    <w:rFonts w:ascii="Cambria Math" w:hAnsi="Cambria Math" w:cs="TH SarabunPSK"/>
                    <w:sz w:val="24"/>
                    <w:szCs w:val="24"/>
                    <w:highlight w:val="yellow"/>
                  </w:rPr>
                  <m:t xml:space="preserve">=v </m:t>
                </m:r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4"/>
                        <w:szCs w:val="24"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 w:cs="TH SarabunPSK"/>
                        <w:sz w:val="24"/>
                        <w:szCs w:val="24"/>
                        <w:highlight w:val="yellow"/>
                      </w:rPr>
                      <m:t>t</m:t>
                    </m:r>
                  </m:e>
                </m:d>
                <m:r>
                  <w:rPr>
                    <w:rFonts w:ascii="Cambria Math" w:hAnsi="Cambria Math" w:cs="TH SarabunPSK"/>
                    <w:sz w:val="24"/>
                    <w:szCs w:val="24"/>
                    <w:highlight w:val="yellow"/>
                  </w:rPr>
                  <m:t>×i(t)</m:t>
                </m:r>
              </m:oMath>
            </m:oMathPara>
          </w:p>
        </w:tc>
        <w:tc>
          <w:tcPr>
            <w:tcW w:w="900" w:type="dxa"/>
            <w:vAlign w:val="center"/>
          </w:tcPr>
          <w:p w14:paraId="465554F7" w14:textId="77777777" w:rsidR="00EF6EDB" w:rsidRPr="000C4C25" w:rsidRDefault="0064025E" w:rsidP="0064025E">
            <w:pPr>
              <w:rPr>
                <w:rFonts w:ascii="TH SarabunPSK" w:hAnsi="TH SarabunPSK" w:cs="TH SarabunPSK"/>
                <w:highlight w:val="yellow"/>
              </w:rPr>
            </w:pPr>
            <w:bookmarkStart w:id="32" w:name="_Ref381191609"/>
            <w:r w:rsidRPr="000C4C25">
              <w:rPr>
                <w:rFonts w:ascii="TH SarabunPSK" w:hAnsi="TH SarabunPSK" w:cs="TH SarabunPSK"/>
                <w:highlight w:val="yellow"/>
              </w:rPr>
              <w:t xml:space="preserve">( </w:t>
            </w:r>
            <w:r w:rsidR="003B467E" w:rsidRPr="000C4C25">
              <w:rPr>
                <w:rFonts w:ascii="TH SarabunPSK" w:hAnsi="TH SarabunPSK" w:cs="TH SarabunPSK"/>
                <w:highlight w:val="yellow"/>
              </w:rPr>
              <w:fldChar w:fldCharType="begin"/>
            </w:r>
            <w:r w:rsidRPr="000C4C25">
              <w:rPr>
                <w:rFonts w:ascii="TH SarabunPSK" w:hAnsi="TH SarabunPSK" w:cs="TH SarabunPSK"/>
                <w:highlight w:val="yellow"/>
              </w:rPr>
              <w:instrText xml:space="preserve"> STYLEREF 1 \s </w:instrText>
            </w:r>
            <w:r w:rsidR="003B467E" w:rsidRPr="000C4C25">
              <w:rPr>
                <w:rFonts w:ascii="TH SarabunPSK" w:hAnsi="TH SarabunPSK" w:cs="TH SarabunPSK"/>
                <w:highlight w:val="yellow"/>
              </w:rPr>
              <w:fldChar w:fldCharType="separate"/>
            </w:r>
            <w:r w:rsidR="00301158" w:rsidRPr="000C4C25">
              <w:rPr>
                <w:rFonts w:ascii="TH SarabunPSK" w:hAnsi="TH SarabunPSK" w:cs="TH SarabunPSK"/>
                <w:noProof/>
                <w:highlight w:val="yellow"/>
              </w:rPr>
              <w:t>2</w:t>
            </w:r>
            <w:r w:rsidR="003B467E" w:rsidRPr="000C4C25">
              <w:rPr>
                <w:rFonts w:ascii="TH SarabunPSK" w:hAnsi="TH SarabunPSK" w:cs="TH SarabunPSK"/>
                <w:highlight w:val="yellow"/>
              </w:rPr>
              <w:fldChar w:fldCharType="end"/>
            </w:r>
            <w:r w:rsidRPr="000C4C25">
              <w:rPr>
                <w:rFonts w:ascii="TH SarabunPSK" w:hAnsi="TH SarabunPSK" w:cs="TH SarabunPSK"/>
                <w:highlight w:val="yellow"/>
              </w:rPr>
              <w:t>.</w:t>
            </w:r>
            <w:r w:rsidR="003B467E" w:rsidRPr="000C4C25">
              <w:rPr>
                <w:rFonts w:ascii="TH SarabunPSK" w:hAnsi="TH SarabunPSK" w:cs="TH SarabunPSK"/>
                <w:highlight w:val="yellow"/>
              </w:rPr>
              <w:fldChar w:fldCharType="begin"/>
            </w:r>
            <w:r w:rsidRPr="000C4C25">
              <w:rPr>
                <w:rFonts w:ascii="TH SarabunPSK" w:hAnsi="TH SarabunPSK" w:cs="TH SarabunPSK"/>
                <w:highlight w:val="yellow"/>
              </w:rPr>
              <w:instrText xml:space="preserve"> SEQ ( \* ARABIC \s 1 </w:instrText>
            </w:r>
            <w:r w:rsidR="003B467E" w:rsidRPr="000C4C25">
              <w:rPr>
                <w:rFonts w:ascii="TH SarabunPSK" w:hAnsi="TH SarabunPSK" w:cs="TH SarabunPSK"/>
                <w:highlight w:val="yellow"/>
              </w:rPr>
              <w:fldChar w:fldCharType="separate"/>
            </w:r>
            <w:r w:rsidR="00301158" w:rsidRPr="000C4C25">
              <w:rPr>
                <w:rFonts w:ascii="TH SarabunPSK" w:hAnsi="TH SarabunPSK" w:cs="TH SarabunPSK"/>
                <w:noProof/>
                <w:highlight w:val="yellow"/>
              </w:rPr>
              <w:t>2</w:t>
            </w:r>
            <w:r w:rsidR="003B467E" w:rsidRPr="000C4C25">
              <w:rPr>
                <w:rFonts w:ascii="TH SarabunPSK" w:hAnsi="TH SarabunPSK" w:cs="TH SarabunPSK"/>
                <w:highlight w:val="yellow"/>
              </w:rPr>
              <w:fldChar w:fldCharType="end"/>
            </w:r>
            <w:r w:rsidRPr="000C4C25">
              <w:rPr>
                <w:rFonts w:ascii="TH SarabunPSK" w:hAnsi="TH SarabunPSK" w:cs="TH SarabunPSK"/>
                <w:highlight w:val="yellow"/>
              </w:rPr>
              <w:t xml:space="preserve"> )</w:t>
            </w:r>
            <w:bookmarkEnd w:id="32"/>
          </w:p>
        </w:tc>
      </w:tr>
    </w:tbl>
    <w:p w14:paraId="47530CBC" w14:textId="77777777" w:rsidR="0064025E" w:rsidRPr="000C4C25" w:rsidRDefault="0064025E" w:rsidP="0065114C">
      <w:pPr>
        <w:pStyle w:val="cpeBodyText"/>
        <w:rPr>
          <w:highlight w:val="yellow"/>
        </w:rPr>
      </w:pPr>
      <w:r w:rsidRPr="000C4C25">
        <w:rPr>
          <w:highlight w:val="yellow"/>
          <w:cs/>
        </w:rPr>
        <w:t>เมื่อ</w:t>
      </w:r>
    </w:p>
    <w:p w14:paraId="581C75FE" w14:textId="77777777" w:rsidR="0064025E" w:rsidRPr="000C4C25" w:rsidRDefault="0064025E" w:rsidP="001E14FC">
      <w:pPr>
        <w:pStyle w:val="cpeBodyTextNext"/>
        <w:rPr>
          <w:highlight w:val="yellow"/>
        </w:rPr>
      </w:pPr>
      <w:r w:rsidRPr="000C4C25">
        <w:rPr>
          <w:highlight w:val="yellow"/>
        </w:rPr>
        <w:tab/>
      </w:r>
      <m:oMath>
        <m:r>
          <w:rPr>
            <w:rFonts w:ascii="Cambria Math" w:hAnsi="Cambria Math"/>
            <w:sz w:val="24"/>
            <w:szCs w:val="24"/>
            <w:highlight w:val="yellow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highlight w:val="yellow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highlight w:val="yellow"/>
              </w:rPr>
              <m:t>t</m:t>
            </m:r>
          </m:e>
        </m:d>
      </m:oMath>
      <w:r w:rsidRPr="000C4C25">
        <w:rPr>
          <w:highlight w:val="yellow"/>
        </w:rPr>
        <w:tab/>
      </w:r>
      <w:r w:rsidRPr="000C4C25">
        <w:rPr>
          <w:highlight w:val="yellow"/>
          <w:cs/>
        </w:rPr>
        <w:t>คือ</w:t>
      </w:r>
      <w:r w:rsidRPr="000C4C25">
        <w:rPr>
          <w:highlight w:val="yellow"/>
          <w:cs/>
        </w:rPr>
        <w:tab/>
        <w:t xml:space="preserve">กำลังไฟฟ้า ณ เวลา </w:t>
      </w:r>
      <m:oMath>
        <m:r>
          <w:rPr>
            <w:rFonts w:ascii="Cambria Math" w:hAnsi="Cambria Math"/>
            <w:highlight w:val="yellow"/>
          </w:rPr>
          <m:t>t</m:t>
        </m:r>
      </m:oMath>
      <w:r w:rsidRPr="000C4C25">
        <w:rPr>
          <w:highlight w:val="yellow"/>
        </w:rPr>
        <w:t>[W]</w:t>
      </w:r>
    </w:p>
    <w:p w14:paraId="56E7681D" w14:textId="77777777" w:rsidR="0064025E" w:rsidRPr="000C4C25" w:rsidRDefault="0064025E" w:rsidP="001E14FC">
      <w:pPr>
        <w:pStyle w:val="cpeBodyTextNext"/>
        <w:rPr>
          <w:highlight w:val="yellow"/>
        </w:rPr>
      </w:pPr>
      <w:r w:rsidRPr="000C4C25">
        <w:rPr>
          <w:highlight w:val="yellow"/>
        </w:rPr>
        <w:tab/>
      </w:r>
      <m:oMath>
        <m:r>
          <w:rPr>
            <w:rFonts w:ascii="Cambria Math" w:hAnsi="Cambria Math"/>
            <w:sz w:val="24"/>
            <w:szCs w:val="24"/>
            <w:highlight w:val="yellow"/>
          </w:rPr>
          <m:t xml:space="preserve">v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highlight w:val="yellow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highlight w:val="yellow"/>
              </w:rPr>
              <m:t>t</m:t>
            </m:r>
          </m:e>
        </m:d>
      </m:oMath>
      <w:r w:rsidRPr="000C4C25">
        <w:rPr>
          <w:highlight w:val="yellow"/>
        </w:rPr>
        <w:tab/>
      </w:r>
      <w:r w:rsidRPr="000C4C25">
        <w:rPr>
          <w:highlight w:val="yellow"/>
          <w:cs/>
        </w:rPr>
        <w:t>คือ</w:t>
      </w:r>
      <w:r w:rsidRPr="000C4C25">
        <w:rPr>
          <w:highlight w:val="yellow"/>
          <w:cs/>
        </w:rPr>
        <w:tab/>
        <w:t xml:space="preserve">แรงดันไฟฟ้า ณ เวลา </w:t>
      </w:r>
      <m:oMath>
        <m:r>
          <w:rPr>
            <w:rFonts w:ascii="Cambria Math" w:hAnsi="Cambria Math"/>
            <w:highlight w:val="yellow"/>
          </w:rPr>
          <m:t>t</m:t>
        </m:r>
      </m:oMath>
      <w:r w:rsidRPr="000C4C25">
        <w:rPr>
          <w:highlight w:val="yellow"/>
        </w:rPr>
        <w:t>[V]</w:t>
      </w:r>
    </w:p>
    <w:p w14:paraId="06920E62" w14:textId="77777777" w:rsidR="0064025E" w:rsidRPr="000C4C25" w:rsidRDefault="0064025E" w:rsidP="001E14FC">
      <w:pPr>
        <w:pStyle w:val="cpeBodyTextNext"/>
        <w:rPr>
          <w:highlight w:val="yellow"/>
        </w:rPr>
      </w:pPr>
      <w:r w:rsidRPr="000C4C25">
        <w:rPr>
          <w:highlight w:val="yellow"/>
        </w:rPr>
        <w:tab/>
      </w:r>
      <m:oMath>
        <m:r>
          <w:rPr>
            <w:rFonts w:ascii="Cambria Math" w:hAnsi="Cambria Math"/>
            <w:sz w:val="24"/>
            <w:szCs w:val="24"/>
            <w:highlight w:val="yellow"/>
          </w:rPr>
          <m:t>i(t)</m:t>
        </m:r>
      </m:oMath>
      <w:r w:rsidRPr="000C4C25">
        <w:rPr>
          <w:highlight w:val="yellow"/>
        </w:rPr>
        <w:tab/>
      </w:r>
      <w:r w:rsidRPr="000C4C25">
        <w:rPr>
          <w:highlight w:val="yellow"/>
          <w:cs/>
        </w:rPr>
        <w:t>คือ</w:t>
      </w:r>
      <w:r w:rsidRPr="000C4C25">
        <w:rPr>
          <w:highlight w:val="yellow"/>
          <w:cs/>
        </w:rPr>
        <w:tab/>
        <w:t xml:space="preserve">กระแสไฟฟ้า ณ เวลา </w:t>
      </w:r>
      <m:oMath>
        <m:r>
          <w:rPr>
            <w:rFonts w:ascii="Cambria Math" w:hAnsi="Cambria Math"/>
            <w:highlight w:val="yellow"/>
          </w:rPr>
          <m:t>t</m:t>
        </m:r>
      </m:oMath>
      <w:r w:rsidRPr="000C4C25">
        <w:rPr>
          <w:highlight w:val="yellow"/>
        </w:rPr>
        <w:t>[s]</w:t>
      </w:r>
    </w:p>
    <w:p w14:paraId="2C3E8405" w14:textId="77777777" w:rsidR="007E2181" w:rsidRPr="000C4C25" w:rsidRDefault="0064025E" w:rsidP="0065114C">
      <w:pPr>
        <w:pStyle w:val="cpeBodyText"/>
        <w:rPr>
          <w:highlight w:val="yellow"/>
          <w:cs/>
        </w:rPr>
      </w:pPr>
      <w:r w:rsidRPr="000C4C25">
        <w:rPr>
          <w:highlight w:val="yellow"/>
          <w:cs/>
        </w:rPr>
        <w:t>เมื่อคำนวณได้กำลังไฟฟ้าชั่วขณะ จะ</w:t>
      </w:r>
      <w:r w:rsidR="007E2181" w:rsidRPr="000C4C25">
        <w:rPr>
          <w:highlight w:val="yellow"/>
          <w:cs/>
        </w:rPr>
        <w:t>พบว่า</w:t>
      </w:r>
      <w:r w:rsidRPr="000C4C25">
        <w:rPr>
          <w:highlight w:val="yellow"/>
          <w:cs/>
        </w:rPr>
        <w:t>มีความถี่เป็นสองเท่าของความถี่กระแสและแรงดัน</w:t>
      </w:r>
      <w:r w:rsidR="007E2181" w:rsidRPr="000C4C25">
        <w:rPr>
          <w:highlight w:val="yellow"/>
          <w:cs/>
        </w:rPr>
        <w:br w:type="page"/>
      </w:r>
    </w:p>
    <w:p w14:paraId="755B730E" w14:textId="77777777" w:rsidR="00EF6EDB" w:rsidRPr="000C4C25" w:rsidRDefault="007E2181" w:rsidP="00844E49">
      <w:pPr>
        <w:pStyle w:val="3"/>
        <w:rPr>
          <w:highlight w:val="yellow"/>
        </w:rPr>
      </w:pPr>
      <w:bookmarkStart w:id="33" w:name="_Toc498009296"/>
      <w:r w:rsidRPr="000C4C25">
        <w:rPr>
          <w:highlight w:val="yellow"/>
          <w:cs/>
        </w:rPr>
        <w:lastRenderedPageBreak/>
        <w:t xml:space="preserve">กำลังไฟฟ้าเฉลี่ย </w:t>
      </w:r>
      <w:r w:rsidRPr="000C4C25">
        <w:rPr>
          <w:highlight w:val="yellow"/>
        </w:rPr>
        <w:t>(Average power)</w:t>
      </w:r>
      <w:bookmarkEnd w:id="33"/>
    </w:p>
    <w:p w14:paraId="5059C59D" w14:textId="77777777" w:rsidR="007E2181" w:rsidRPr="000C4C25" w:rsidRDefault="007E2181" w:rsidP="0065114C">
      <w:pPr>
        <w:pStyle w:val="cpeBodyText"/>
        <w:rPr>
          <w:highlight w:val="yellow"/>
        </w:rPr>
      </w:pPr>
      <w:r w:rsidRPr="000C4C25">
        <w:rPr>
          <w:highlight w:val="yellow"/>
          <w:cs/>
        </w:rPr>
        <w:t xml:space="preserve">จากการคำนวณหากำลังไฟฟ้าชั่วขณะ จะพบว่าค่าที่ได้มีมีการเปลี่ยนแปลงค่าอยู่ตลอดเวลา และสามารถแยกออกได้เป็นสองส่วน คือ ส่วนที่ </w:t>
      </w:r>
      <w:r w:rsidRPr="000C4C25">
        <w:rPr>
          <w:highlight w:val="yellow"/>
        </w:rPr>
        <w:t>1</w:t>
      </w:r>
      <w:r w:rsidRPr="000C4C25">
        <w:rPr>
          <w:highlight w:val="yellow"/>
          <w:cs/>
        </w:rPr>
        <w:t xml:space="preserve"> มีลักษณะเป็นสัญญาณรายคาบรูปซายน์ และส่วนที่ </w:t>
      </w:r>
      <w:r w:rsidRPr="000C4C25">
        <w:rPr>
          <w:highlight w:val="yellow"/>
        </w:rPr>
        <w:t xml:space="preserve">2 </w:t>
      </w:r>
      <w:r w:rsidRPr="000C4C25">
        <w:rPr>
          <w:highlight w:val="yellow"/>
          <w:cs/>
        </w:rPr>
        <w:t xml:space="preserve">มีลักษณะเป็นค่าคงที่ ในส่วนที่มีค่าคงที่นี้จะเรียกว่า กำลังไฟฟ้าเฉลี่ย </w:t>
      </w:r>
      <w:r w:rsidRPr="000C4C25">
        <w:rPr>
          <w:highlight w:val="yellow"/>
        </w:rPr>
        <w:t xml:space="preserve">(Average power) </w:t>
      </w:r>
      <w:r w:rsidRPr="000C4C25">
        <w:rPr>
          <w:highlight w:val="yellow"/>
          <w:cs/>
        </w:rPr>
        <w:t xml:space="preserve">ซึ่งจะสามารถหาได้จากการเฉลี่ยกำลังไฟฟ้าในช่วงหนึ่งคาบ </w:t>
      </w:r>
      <w:r w:rsidRPr="000C4C25">
        <w:rPr>
          <w:highlight w:val="yellow"/>
        </w:rPr>
        <w:t xml:space="preserve">T </w:t>
      </w:r>
      <w:r w:rsidRPr="000C4C25">
        <w:rPr>
          <w:highlight w:val="yellow"/>
          <w:cs/>
        </w:rPr>
        <w:t>ดังสมการ</w:t>
      </w:r>
    </w:p>
    <w:tbl>
      <w:tblPr>
        <w:tblStyle w:val="ae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7189"/>
        <w:gridCol w:w="900"/>
      </w:tblGrid>
      <w:tr w:rsidR="007E2181" w:rsidRPr="000C4C25" w14:paraId="4CD301F4" w14:textId="77777777" w:rsidTr="00B6185E">
        <w:tc>
          <w:tcPr>
            <w:tcW w:w="964" w:type="dxa"/>
          </w:tcPr>
          <w:p w14:paraId="1EFEF6AC" w14:textId="77777777" w:rsidR="007E2181" w:rsidRPr="000C4C25" w:rsidRDefault="007E2181" w:rsidP="00B6185E">
            <w:pPr>
              <w:rPr>
                <w:rFonts w:ascii="TH SarabunPSK" w:hAnsi="TH SarabunPSK" w:cs="TH SarabunPSK"/>
                <w:highlight w:val="yellow"/>
              </w:rPr>
            </w:pPr>
          </w:p>
        </w:tc>
        <w:tc>
          <w:tcPr>
            <w:tcW w:w="9639" w:type="dxa"/>
            <w:vAlign w:val="center"/>
          </w:tcPr>
          <w:p w14:paraId="3649E7C5" w14:textId="77777777" w:rsidR="007E2181" w:rsidRPr="000C4C25" w:rsidRDefault="007E2181" w:rsidP="007E2181">
            <w:pPr>
              <w:jc w:val="center"/>
              <w:rPr>
                <w:rFonts w:ascii="TH SarabunPSK" w:hAnsi="TH SarabunPSK" w:cs="TH SarabunPSK"/>
                <w:sz w:val="32"/>
                <w:szCs w:val="32"/>
                <w:highlight w:val="yellow"/>
              </w:rPr>
            </w:pPr>
            <m:oMathPara>
              <m:oMath>
                <m:r>
                  <w:rPr>
                    <w:rFonts w:ascii="Cambria Math" w:hAnsi="Cambria Math" w:cs="TH SarabunPSK"/>
                    <w:sz w:val="24"/>
                    <w:szCs w:val="24"/>
                    <w:highlight w:val="yellow"/>
                  </w:rPr>
                  <m:t xml:space="preserve">P= </m:t>
                </m:r>
                <m:f>
                  <m:fPr>
                    <m:ctrlPr>
                      <w:rPr>
                        <w:rFonts w:ascii="Cambria Math" w:hAnsi="Cambria Math" w:cs="TH SarabunPSK"/>
                        <w:i/>
                        <w:sz w:val="24"/>
                        <w:szCs w:val="24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TH SarabunPSK"/>
                        <w:sz w:val="24"/>
                        <w:szCs w:val="24"/>
                        <w:highlight w:val="yellow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H SarabunPSK"/>
                        <w:sz w:val="24"/>
                        <w:szCs w:val="24"/>
                        <w:highlight w:val="yellow"/>
                      </w:rPr>
                      <m:t>T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 w:cs="TH SarabunPSK"/>
                        <w:i/>
                        <w:sz w:val="24"/>
                        <w:szCs w:val="24"/>
                        <w:highlight w:val="yellow"/>
                      </w:rPr>
                    </m:ctrlPr>
                  </m:naryPr>
                  <m:sub>
                    <m:r>
                      <w:rPr>
                        <w:rFonts w:ascii="Cambria Math" w:hAnsi="Cambria Math" w:cs="TH SarabunPSK"/>
                        <w:sz w:val="24"/>
                        <w:szCs w:val="24"/>
                        <w:highlight w:val="yellow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H SarabunPSK"/>
                        <w:sz w:val="24"/>
                        <w:szCs w:val="24"/>
                        <w:highlight w:val="yellow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 w:cs="TH SarabunPSK"/>
                        <w:sz w:val="24"/>
                        <w:szCs w:val="24"/>
                        <w:highlight w:val="yellow"/>
                      </w:rPr>
                      <m:t>v(t)×i</m:t>
                    </m:r>
                    <m:d>
                      <m:dPr>
                        <m:ctrlPr>
                          <w:rPr>
                            <w:rFonts w:ascii="Cambria Math" w:hAnsi="Cambria Math" w:cs="TH SarabunPSK"/>
                            <w:i/>
                            <w:sz w:val="24"/>
                            <w:szCs w:val="24"/>
                            <w:highlight w:val="yellow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H SarabunPSK"/>
                            <w:sz w:val="24"/>
                            <w:szCs w:val="24"/>
                            <w:highlight w:val="yellow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TH SarabunPSK"/>
                        <w:sz w:val="24"/>
                        <w:szCs w:val="24"/>
                        <w:highlight w:val="yellow"/>
                      </w:rPr>
                      <m:t>dt</m:t>
                    </m:r>
                  </m:e>
                </m:nary>
              </m:oMath>
            </m:oMathPara>
          </w:p>
        </w:tc>
        <w:tc>
          <w:tcPr>
            <w:tcW w:w="1134" w:type="dxa"/>
            <w:vAlign w:val="center"/>
          </w:tcPr>
          <w:p w14:paraId="4C4D4EC0" w14:textId="77777777" w:rsidR="007E2181" w:rsidRPr="000C4C25" w:rsidRDefault="007E2181" w:rsidP="00B6185E">
            <w:pPr>
              <w:rPr>
                <w:rFonts w:ascii="TH SarabunPSK" w:hAnsi="TH SarabunPSK" w:cs="TH SarabunPSK"/>
                <w:highlight w:val="yellow"/>
              </w:rPr>
            </w:pPr>
            <w:r w:rsidRPr="000C4C25">
              <w:rPr>
                <w:rFonts w:ascii="TH SarabunPSK" w:hAnsi="TH SarabunPSK" w:cs="TH SarabunPSK"/>
                <w:sz w:val="32"/>
                <w:szCs w:val="32"/>
                <w:highlight w:val="yellow"/>
              </w:rPr>
              <w:t xml:space="preserve">( </w:t>
            </w:r>
            <w:r w:rsidR="003B467E" w:rsidRPr="000C4C25">
              <w:rPr>
                <w:rFonts w:ascii="TH SarabunPSK" w:hAnsi="TH SarabunPSK" w:cs="TH SarabunPSK"/>
                <w:sz w:val="32"/>
                <w:szCs w:val="32"/>
                <w:highlight w:val="yellow"/>
              </w:rPr>
              <w:fldChar w:fldCharType="begin"/>
            </w:r>
            <w:r w:rsidRPr="000C4C25">
              <w:rPr>
                <w:rFonts w:ascii="TH SarabunPSK" w:hAnsi="TH SarabunPSK" w:cs="TH SarabunPSK"/>
                <w:sz w:val="32"/>
                <w:szCs w:val="32"/>
                <w:highlight w:val="yellow"/>
              </w:rPr>
              <w:instrText xml:space="preserve"> STYLEREF 1 \s </w:instrText>
            </w:r>
            <w:r w:rsidR="003B467E" w:rsidRPr="000C4C25">
              <w:rPr>
                <w:rFonts w:ascii="TH SarabunPSK" w:hAnsi="TH SarabunPSK" w:cs="TH SarabunPSK"/>
                <w:sz w:val="32"/>
                <w:szCs w:val="32"/>
                <w:highlight w:val="yellow"/>
              </w:rPr>
              <w:fldChar w:fldCharType="separate"/>
            </w:r>
            <w:r w:rsidR="00301158" w:rsidRPr="000C4C25">
              <w:rPr>
                <w:rFonts w:ascii="TH SarabunPSK" w:hAnsi="TH SarabunPSK" w:cs="TH SarabunPSK"/>
                <w:noProof/>
                <w:sz w:val="32"/>
                <w:szCs w:val="32"/>
                <w:highlight w:val="yellow"/>
              </w:rPr>
              <w:t>2</w:t>
            </w:r>
            <w:r w:rsidR="003B467E" w:rsidRPr="000C4C25">
              <w:rPr>
                <w:rFonts w:ascii="TH SarabunPSK" w:hAnsi="TH SarabunPSK" w:cs="TH SarabunPSK"/>
                <w:sz w:val="32"/>
                <w:szCs w:val="32"/>
                <w:highlight w:val="yellow"/>
              </w:rPr>
              <w:fldChar w:fldCharType="end"/>
            </w:r>
            <w:r w:rsidRPr="000C4C25">
              <w:rPr>
                <w:rFonts w:ascii="TH SarabunPSK" w:hAnsi="TH SarabunPSK" w:cs="TH SarabunPSK"/>
                <w:sz w:val="32"/>
                <w:szCs w:val="32"/>
                <w:highlight w:val="yellow"/>
              </w:rPr>
              <w:t>.</w:t>
            </w:r>
            <w:r w:rsidR="003B467E" w:rsidRPr="000C4C25">
              <w:rPr>
                <w:rFonts w:ascii="TH SarabunPSK" w:hAnsi="TH SarabunPSK" w:cs="TH SarabunPSK"/>
                <w:sz w:val="32"/>
                <w:szCs w:val="32"/>
                <w:highlight w:val="yellow"/>
              </w:rPr>
              <w:fldChar w:fldCharType="begin"/>
            </w:r>
            <w:r w:rsidRPr="000C4C25">
              <w:rPr>
                <w:rFonts w:ascii="TH SarabunPSK" w:hAnsi="TH SarabunPSK" w:cs="TH SarabunPSK"/>
                <w:sz w:val="32"/>
                <w:szCs w:val="32"/>
                <w:highlight w:val="yellow"/>
              </w:rPr>
              <w:instrText xml:space="preserve"> SEQ ( \* ARABIC \s 1 </w:instrText>
            </w:r>
            <w:r w:rsidR="003B467E" w:rsidRPr="000C4C25">
              <w:rPr>
                <w:rFonts w:ascii="TH SarabunPSK" w:hAnsi="TH SarabunPSK" w:cs="TH SarabunPSK"/>
                <w:sz w:val="32"/>
                <w:szCs w:val="32"/>
                <w:highlight w:val="yellow"/>
              </w:rPr>
              <w:fldChar w:fldCharType="separate"/>
            </w:r>
            <w:r w:rsidR="00301158" w:rsidRPr="000C4C25">
              <w:rPr>
                <w:rFonts w:ascii="TH SarabunPSK" w:hAnsi="TH SarabunPSK" w:cs="TH SarabunPSK"/>
                <w:noProof/>
                <w:sz w:val="32"/>
                <w:szCs w:val="32"/>
                <w:highlight w:val="yellow"/>
              </w:rPr>
              <w:t>3</w:t>
            </w:r>
            <w:r w:rsidR="003B467E" w:rsidRPr="000C4C25">
              <w:rPr>
                <w:rFonts w:ascii="TH SarabunPSK" w:hAnsi="TH SarabunPSK" w:cs="TH SarabunPSK"/>
                <w:sz w:val="32"/>
                <w:szCs w:val="32"/>
                <w:highlight w:val="yellow"/>
              </w:rPr>
              <w:fldChar w:fldCharType="end"/>
            </w:r>
            <w:r w:rsidRPr="000C4C25">
              <w:rPr>
                <w:rFonts w:ascii="TH SarabunPSK" w:hAnsi="TH SarabunPSK" w:cs="TH SarabunPSK"/>
                <w:sz w:val="32"/>
                <w:szCs w:val="32"/>
                <w:highlight w:val="yellow"/>
              </w:rPr>
              <w:t xml:space="preserve"> )</w:t>
            </w:r>
          </w:p>
        </w:tc>
      </w:tr>
    </w:tbl>
    <w:p w14:paraId="55FEBE30" w14:textId="77777777" w:rsidR="006067B6" w:rsidRPr="000C4C25" w:rsidRDefault="006067B6" w:rsidP="001E14FC">
      <w:pPr>
        <w:pStyle w:val="cpeBodyTextNext"/>
        <w:rPr>
          <w:highlight w:val="yellow"/>
        </w:rPr>
      </w:pPr>
    </w:p>
    <w:p w14:paraId="28D31B65" w14:textId="77777777" w:rsidR="006067B6" w:rsidRPr="000C4C25" w:rsidRDefault="006760D9" w:rsidP="00844E49">
      <w:pPr>
        <w:pStyle w:val="2"/>
        <w:rPr>
          <w:highlight w:val="yellow"/>
        </w:rPr>
      </w:pPr>
      <w:bookmarkStart w:id="34" w:name="_Toc498009297"/>
      <w:r w:rsidRPr="000C4C25">
        <w:rPr>
          <w:highlight w:val="yellow"/>
          <w:cs/>
        </w:rPr>
        <w:t xml:space="preserve">มาตรฐาน </w:t>
      </w:r>
      <w:r w:rsidRPr="000C4C25">
        <w:rPr>
          <w:highlight w:val="yellow"/>
        </w:rPr>
        <w:t>IEEE 802.15.4</w:t>
      </w:r>
      <w:bookmarkEnd w:id="34"/>
    </w:p>
    <w:p w14:paraId="45CEB101" w14:textId="77777777" w:rsidR="003268E7" w:rsidRPr="000C4C25" w:rsidRDefault="006760D9" w:rsidP="0065114C">
      <w:pPr>
        <w:pStyle w:val="cpeBodyText"/>
        <w:rPr>
          <w:highlight w:val="yellow"/>
        </w:rPr>
      </w:pPr>
      <w:r w:rsidRPr="000C4C25">
        <w:rPr>
          <w:highlight w:val="yellow"/>
          <w:cs/>
        </w:rPr>
        <w:t xml:space="preserve">มาตรฐาน </w:t>
      </w:r>
      <w:r w:rsidRPr="000C4C25">
        <w:rPr>
          <w:highlight w:val="yellow"/>
        </w:rPr>
        <w:t xml:space="preserve">IEEE </w:t>
      </w:r>
      <w:r w:rsidR="00234A4C" w:rsidRPr="000C4C25">
        <w:rPr>
          <w:highlight w:val="yellow"/>
        </w:rPr>
        <w:t>802.15.4</w:t>
      </w:r>
      <w:r w:rsidR="00EF6EDB" w:rsidRPr="000C4C25">
        <w:rPr>
          <w:highlight w:val="yellow"/>
        </w:rPr>
        <w:t>[2</w:t>
      </w:r>
      <w:r w:rsidR="006B2167" w:rsidRPr="000C4C25">
        <w:rPr>
          <w:highlight w:val="yellow"/>
        </w:rPr>
        <w:t>]</w:t>
      </w:r>
      <w:r w:rsidR="001E4B98" w:rsidRPr="000C4C25">
        <w:rPr>
          <w:highlight w:val="yellow"/>
        </w:rPr>
        <w:t>[</w:t>
      </w:r>
      <w:r w:rsidR="00EF6EDB" w:rsidRPr="000C4C25">
        <w:rPr>
          <w:highlight w:val="yellow"/>
        </w:rPr>
        <w:t>3</w:t>
      </w:r>
      <w:r w:rsidR="001E4B98" w:rsidRPr="000C4C25">
        <w:rPr>
          <w:highlight w:val="yellow"/>
        </w:rPr>
        <w:t>]</w:t>
      </w:r>
      <w:r w:rsidRPr="000C4C25">
        <w:rPr>
          <w:highlight w:val="yellow"/>
          <w:cs/>
        </w:rPr>
        <w:t>เป็นมาตรฐานสำหรับการติดต่อสื่อสารแบบไร้สายระยะใ</w:t>
      </w:r>
      <w:r w:rsidR="004C7BB6" w:rsidRPr="000C4C25">
        <w:rPr>
          <w:highlight w:val="yellow"/>
          <w:cs/>
        </w:rPr>
        <w:t>กล้ มีข้อดีคือใช้พลังงานต่ำ อัตราข้อมูลต่ำ</w:t>
      </w:r>
      <w:r w:rsidRPr="000C4C25">
        <w:rPr>
          <w:highlight w:val="yellow"/>
          <w:cs/>
        </w:rPr>
        <w:t xml:space="preserve"> มีรูปแบบการส่งที่ไม่ซับซ้อน มีความน่าเชื่อถือ และอุปกรณ์มีราคาถูก</w:t>
      </w:r>
      <w:r w:rsidR="00E85B7B" w:rsidRPr="000C4C25">
        <w:rPr>
          <w:highlight w:val="yellow"/>
          <w:cs/>
        </w:rPr>
        <w:t xml:space="preserve"> ด</w:t>
      </w:r>
      <w:r w:rsidR="00F5650B" w:rsidRPr="000C4C25">
        <w:rPr>
          <w:highlight w:val="yellow"/>
          <w:cs/>
        </w:rPr>
        <w:t>้วยเหตุนี้จึงนิยมที่จะถูกนำไปติดตั้ง</w:t>
      </w:r>
      <w:r w:rsidR="00E85B7B" w:rsidRPr="000C4C25">
        <w:rPr>
          <w:highlight w:val="yellow"/>
          <w:cs/>
        </w:rPr>
        <w:t xml:space="preserve">ร่วมกับอุปกรณ์เซนเซอร์ชนิดต่างๆ แล้วประยุกต์เป็นระบบเครือข่ายเซนเซอร์ไร้สาย ระบบมอนิเตอร์ </w:t>
      </w:r>
      <w:r w:rsidR="00F5650B" w:rsidRPr="000C4C25">
        <w:rPr>
          <w:highlight w:val="yellow"/>
          <w:cs/>
        </w:rPr>
        <w:t>ระบบควบคุมในบ้านอัจฉริยะ</w:t>
      </w:r>
    </w:p>
    <w:p w14:paraId="25695FDD" w14:textId="77777777" w:rsidR="004C7BB6" w:rsidRPr="000C4C25" w:rsidRDefault="004C7BB6" w:rsidP="0065114C">
      <w:pPr>
        <w:pStyle w:val="cpeBodyText"/>
        <w:rPr>
          <w:highlight w:val="yellow"/>
        </w:rPr>
      </w:pPr>
      <w:r w:rsidRPr="000C4C25">
        <w:rPr>
          <w:highlight w:val="yellow"/>
          <w:cs/>
        </w:rPr>
        <w:t xml:space="preserve">การสื่อสารโดยมาตรฐานนี้จะใช้คลื่นวิทยุที่ความถี่ 2.4 </w:t>
      </w:r>
      <w:r w:rsidR="00AE3BEB" w:rsidRPr="000C4C25">
        <w:rPr>
          <w:highlight w:val="yellow"/>
        </w:rPr>
        <w:t>[GHz]</w:t>
      </w:r>
      <w:r w:rsidR="00AE3BEB" w:rsidRPr="000C4C25">
        <w:rPr>
          <w:highlight w:val="yellow"/>
          <w:cs/>
        </w:rPr>
        <w:t xml:space="preserve">แบ่งออกเป็น 16 ช่องสัญญาณๆ ละ </w:t>
      </w:r>
      <w:r w:rsidR="00AE3BEB" w:rsidRPr="000C4C25">
        <w:rPr>
          <w:highlight w:val="yellow"/>
        </w:rPr>
        <w:t>5[MHz]</w:t>
      </w:r>
      <w:r w:rsidR="003A5799" w:rsidRPr="000C4C25">
        <w:rPr>
          <w:highlight w:val="yellow"/>
          <w:cs/>
        </w:rPr>
        <w:t xml:space="preserve"> ในการเชื่</w:t>
      </w:r>
      <w:r w:rsidR="000410B4" w:rsidRPr="000C4C25">
        <w:rPr>
          <w:highlight w:val="yellow"/>
          <w:cs/>
        </w:rPr>
        <w:t>อมต่อเป็นโครงข่ายของเครือข่ายเซ</w:t>
      </w:r>
      <w:r w:rsidR="003A5799" w:rsidRPr="000C4C25">
        <w:rPr>
          <w:highlight w:val="yellow"/>
          <w:cs/>
        </w:rPr>
        <w:t xml:space="preserve">นเซอร์ไร้สายที่กำหนดโดยมาตรฐาน </w:t>
      </w:r>
      <w:r w:rsidR="003A5799" w:rsidRPr="000C4C25">
        <w:rPr>
          <w:highlight w:val="yellow"/>
        </w:rPr>
        <w:t xml:space="preserve">IEEE 802.15.4 </w:t>
      </w:r>
      <w:r w:rsidR="003A5799" w:rsidRPr="000C4C25">
        <w:rPr>
          <w:highlight w:val="yellow"/>
          <w:cs/>
        </w:rPr>
        <w:t>มีอยู่สองรูปแบบ ได้แก่ แบบดาว (</w:t>
      </w:r>
      <w:r w:rsidR="003A5799" w:rsidRPr="000C4C25">
        <w:rPr>
          <w:highlight w:val="yellow"/>
        </w:rPr>
        <w:t xml:space="preserve">Star) </w:t>
      </w:r>
      <w:r w:rsidR="003A5799" w:rsidRPr="000C4C25">
        <w:rPr>
          <w:highlight w:val="yellow"/>
          <w:cs/>
        </w:rPr>
        <w:t>และแบบระดับเดียว (</w:t>
      </w:r>
      <w:r w:rsidR="003A5799" w:rsidRPr="000C4C25">
        <w:rPr>
          <w:highlight w:val="yellow"/>
        </w:rPr>
        <w:t xml:space="preserve">Peer-to-Peer) </w:t>
      </w:r>
      <w:r w:rsidR="003A5799" w:rsidRPr="000C4C25">
        <w:rPr>
          <w:highlight w:val="yellow"/>
          <w:cs/>
        </w:rPr>
        <w:t>ดังแสดงใน</w:t>
      </w:r>
      <w:r w:rsidR="003B467E" w:rsidRPr="000C4C25">
        <w:rPr>
          <w:highlight w:val="yellow"/>
          <w:cs/>
        </w:rPr>
        <w:fldChar w:fldCharType="begin"/>
      </w:r>
      <w:r w:rsidR="00F73FD5" w:rsidRPr="000C4C25">
        <w:rPr>
          <w:highlight w:val="yellow"/>
        </w:rPr>
        <w:instrText>REF _Ref</w:instrText>
      </w:r>
      <w:r w:rsidR="00F73FD5" w:rsidRPr="000C4C25">
        <w:rPr>
          <w:highlight w:val="yellow"/>
          <w:cs/>
        </w:rPr>
        <w:instrText xml:space="preserve">378123683 </w:instrText>
      </w:r>
      <w:r w:rsidR="00F73FD5" w:rsidRPr="000C4C25">
        <w:rPr>
          <w:highlight w:val="yellow"/>
        </w:rPr>
        <w:instrText>\h</w:instrText>
      </w:r>
      <w:r w:rsidR="007663BD" w:rsidRPr="000C4C25">
        <w:rPr>
          <w:highlight w:val="yellow"/>
        </w:rPr>
        <w:instrText xml:space="preserve"> \* MERGEFORMAT </w:instrText>
      </w:r>
      <w:r w:rsidR="003B467E" w:rsidRPr="000C4C25">
        <w:rPr>
          <w:highlight w:val="yellow"/>
          <w:cs/>
        </w:rPr>
      </w:r>
      <w:r w:rsidR="003B467E" w:rsidRPr="000C4C25">
        <w:rPr>
          <w:highlight w:val="yellow"/>
          <w:cs/>
        </w:rPr>
        <w:fldChar w:fldCharType="separate"/>
      </w:r>
      <w:r w:rsidR="00301158" w:rsidRPr="000C4C25">
        <w:rPr>
          <w:highlight w:val="yellow"/>
          <w:cs/>
        </w:rPr>
        <w:t xml:space="preserve">รูปที่ </w:t>
      </w:r>
      <w:r w:rsidR="00301158" w:rsidRPr="000C4C25">
        <w:rPr>
          <w:noProof/>
          <w:highlight w:val="yellow"/>
          <w:cs/>
        </w:rPr>
        <w:t>2.1</w:t>
      </w:r>
      <w:r w:rsidR="003B467E" w:rsidRPr="000C4C25">
        <w:rPr>
          <w:highlight w:val="yellow"/>
          <w:cs/>
        </w:rPr>
        <w:fldChar w:fldCharType="end"/>
      </w:r>
    </w:p>
    <w:p w14:paraId="568F555C" w14:textId="77777777" w:rsidR="00F73FD5" w:rsidRPr="000C4C25" w:rsidRDefault="00942723" w:rsidP="00844E49">
      <w:pPr>
        <w:pStyle w:val="af"/>
        <w:rPr>
          <w:highlight w:val="yellow"/>
        </w:rPr>
      </w:pPr>
      <w:r w:rsidRPr="000C4C25">
        <w:rPr>
          <w:highlight w:val="yellow"/>
        </w:rPr>
        <w:object w:dxaOrig="4426" w:dyaOrig="3073" w14:anchorId="6B4748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1.4pt;height:153pt" o:ole="">
            <v:imagedata r:id="rId16" o:title=""/>
          </v:shape>
          <o:OLEObject Type="Embed" ProgID="Visio.Drawing.11" ShapeID="_x0000_i1025" DrawAspect="Content" ObjectID="_1664111996" r:id="rId17"/>
        </w:object>
      </w:r>
    </w:p>
    <w:p w14:paraId="53CA8D7A" w14:textId="77777777" w:rsidR="00F73FD5" w:rsidRPr="000C4C25" w:rsidRDefault="00F73FD5" w:rsidP="00844E49">
      <w:pPr>
        <w:pStyle w:val="af"/>
        <w:rPr>
          <w:highlight w:val="yellow"/>
        </w:rPr>
      </w:pPr>
      <w:bookmarkStart w:id="35" w:name="_Ref378123683"/>
      <w:bookmarkStart w:id="36" w:name="_Ref378123666"/>
      <w:bookmarkStart w:id="37" w:name="_Toc466890324"/>
      <w:r w:rsidRPr="000C4C25">
        <w:rPr>
          <w:highlight w:val="yellow"/>
          <w:cs/>
        </w:rPr>
        <w:t xml:space="preserve">รูปที่ </w:t>
      </w:r>
      <w:r w:rsidR="003B467E" w:rsidRPr="000C4C25">
        <w:rPr>
          <w:highlight w:val="yellow"/>
          <w:cs/>
        </w:rPr>
        <w:fldChar w:fldCharType="begin"/>
      </w:r>
      <w:r w:rsidR="00E26AAD" w:rsidRPr="000C4C25">
        <w:rPr>
          <w:highlight w:val="yellow"/>
        </w:rPr>
        <w:instrText xml:space="preserve">STYLEREF </w:instrText>
      </w:r>
      <w:r w:rsidR="00E26AAD" w:rsidRPr="000C4C25">
        <w:rPr>
          <w:highlight w:val="yellow"/>
          <w:cs/>
        </w:rPr>
        <w:instrText xml:space="preserve">1 </w:instrText>
      </w:r>
      <w:r w:rsidR="00E26AAD" w:rsidRPr="000C4C25">
        <w:rPr>
          <w:highlight w:val="yellow"/>
        </w:rPr>
        <w:instrText>\s</w:instrText>
      </w:r>
      <w:r w:rsidR="003B467E" w:rsidRPr="000C4C25">
        <w:rPr>
          <w:highlight w:val="yellow"/>
          <w:cs/>
        </w:rPr>
        <w:fldChar w:fldCharType="separate"/>
      </w:r>
      <w:r w:rsidR="00301158" w:rsidRPr="000C4C25">
        <w:rPr>
          <w:noProof/>
          <w:highlight w:val="yellow"/>
          <w:cs/>
        </w:rPr>
        <w:t>2</w:t>
      </w:r>
      <w:r w:rsidR="003B467E" w:rsidRPr="000C4C25">
        <w:rPr>
          <w:highlight w:val="yellow"/>
          <w:cs/>
        </w:rPr>
        <w:fldChar w:fldCharType="end"/>
      </w:r>
      <w:r w:rsidR="00E26AAD" w:rsidRPr="000C4C25">
        <w:rPr>
          <w:highlight w:val="yellow"/>
          <w:cs/>
        </w:rPr>
        <w:t>.</w:t>
      </w:r>
      <w:r w:rsidR="003B467E" w:rsidRPr="000C4C25">
        <w:rPr>
          <w:highlight w:val="yellow"/>
          <w:cs/>
        </w:rPr>
        <w:fldChar w:fldCharType="begin"/>
      </w:r>
      <w:r w:rsidR="00E26AAD" w:rsidRPr="000C4C25">
        <w:rPr>
          <w:highlight w:val="yellow"/>
        </w:rPr>
        <w:instrText xml:space="preserve">SEQ </w:instrText>
      </w:r>
      <w:r w:rsidR="00E26AAD" w:rsidRPr="000C4C25">
        <w:rPr>
          <w:highlight w:val="yellow"/>
          <w:cs/>
        </w:rPr>
        <w:instrText xml:space="preserve">รูปที่ </w:instrText>
      </w:r>
      <w:r w:rsidR="00E26AAD" w:rsidRPr="000C4C25">
        <w:rPr>
          <w:highlight w:val="yellow"/>
        </w:rPr>
        <w:instrText xml:space="preserve">\* ARABIC \s </w:instrText>
      </w:r>
      <w:r w:rsidR="00E26AAD" w:rsidRPr="000C4C25">
        <w:rPr>
          <w:highlight w:val="yellow"/>
          <w:cs/>
        </w:rPr>
        <w:instrText xml:space="preserve">1 </w:instrText>
      </w:r>
      <w:r w:rsidR="003B467E" w:rsidRPr="000C4C25">
        <w:rPr>
          <w:highlight w:val="yellow"/>
          <w:cs/>
        </w:rPr>
        <w:fldChar w:fldCharType="separate"/>
      </w:r>
      <w:r w:rsidR="00301158" w:rsidRPr="000C4C25">
        <w:rPr>
          <w:noProof/>
          <w:highlight w:val="yellow"/>
          <w:cs/>
        </w:rPr>
        <w:t>1</w:t>
      </w:r>
      <w:r w:rsidR="003B467E" w:rsidRPr="000C4C25">
        <w:rPr>
          <w:highlight w:val="yellow"/>
          <w:cs/>
        </w:rPr>
        <w:fldChar w:fldCharType="end"/>
      </w:r>
      <w:bookmarkEnd w:id="35"/>
      <w:r w:rsidR="008A0E90" w:rsidRPr="000C4C25">
        <w:rPr>
          <w:highlight w:val="yellow"/>
          <w:cs/>
        </w:rPr>
        <w:t xml:space="preserve"> </w:t>
      </w:r>
      <w:r w:rsidRPr="000C4C25">
        <w:rPr>
          <w:highlight w:val="yellow"/>
          <w:cs/>
        </w:rPr>
        <w:t>รูปแบบการเชื่อมต่อโครงข่ายเครือข่ายเซ็นเซอร์ไร้สาย</w:t>
      </w:r>
      <w:bookmarkEnd w:id="36"/>
      <w:bookmarkEnd w:id="37"/>
    </w:p>
    <w:p w14:paraId="1CA2601B" w14:textId="77777777" w:rsidR="00F73FD5" w:rsidRPr="000C4C25" w:rsidRDefault="00F73FD5" w:rsidP="00F73FD5">
      <w:pPr>
        <w:rPr>
          <w:rFonts w:ascii="TH SarabunPSK" w:hAnsi="TH SarabunPSK" w:cs="TH SarabunPSK"/>
          <w:highlight w:val="yellow"/>
        </w:rPr>
      </w:pPr>
    </w:p>
    <w:p w14:paraId="1C4DBD09" w14:textId="77777777" w:rsidR="00F73FD5" w:rsidRPr="000C4C25" w:rsidRDefault="00F73FD5" w:rsidP="001E14FC">
      <w:pPr>
        <w:pStyle w:val="cpeBodyTextNext"/>
        <w:rPr>
          <w:highlight w:val="yellow"/>
        </w:rPr>
      </w:pPr>
      <w:r w:rsidRPr="000C4C25">
        <w:rPr>
          <w:highlight w:val="yellow"/>
          <w:cs/>
        </w:rPr>
        <w:t>จาก</w:t>
      </w:r>
      <w:r w:rsidR="003B467E" w:rsidRPr="000C4C25">
        <w:rPr>
          <w:highlight w:val="yellow"/>
          <w:cs/>
        </w:rPr>
        <w:fldChar w:fldCharType="begin"/>
      </w:r>
      <w:r w:rsidRPr="000C4C25">
        <w:rPr>
          <w:highlight w:val="yellow"/>
        </w:rPr>
        <w:instrText>REF _Ref</w:instrText>
      </w:r>
      <w:r w:rsidRPr="000C4C25">
        <w:rPr>
          <w:highlight w:val="yellow"/>
          <w:cs/>
        </w:rPr>
        <w:instrText xml:space="preserve">378123683 </w:instrText>
      </w:r>
      <w:r w:rsidRPr="000C4C25">
        <w:rPr>
          <w:highlight w:val="yellow"/>
        </w:rPr>
        <w:instrText>\h</w:instrText>
      </w:r>
      <w:r w:rsidR="007663BD" w:rsidRPr="000C4C25">
        <w:rPr>
          <w:highlight w:val="yellow"/>
        </w:rPr>
        <w:instrText xml:space="preserve"> \* MERGEFORMAT </w:instrText>
      </w:r>
      <w:r w:rsidR="003B467E" w:rsidRPr="000C4C25">
        <w:rPr>
          <w:highlight w:val="yellow"/>
          <w:cs/>
        </w:rPr>
      </w:r>
      <w:r w:rsidR="003B467E" w:rsidRPr="000C4C25">
        <w:rPr>
          <w:highlight w:val="yellow"/>
          <w:cs/>
        </w:rPr>
        <w:fldChar w:fldCharType="separate"/>
      </w:r>
      <w:r w:rsidR="00301158" w:rsidRPr="000C4C25">
        <w:rPr>
          <w:highlight w:val="yellow"/>
          <w:cs/>
        </w:rPr>
        <w:t xml:space="preserve">รูปที่ </w:t>
      </w:r>
      <w:r w:rsidR="00301158" w:rsidRPr="000C4C25">
        <w:rPr>
          <w:noProof/>
          <w:highlight w:val="yellow"/>
          <w:cs/>
        </w:rPr>
        <w:t>2.1</w:t>
      </w:r>
      <w:r w:rsidR="003B467E" w:rsidRPr="000C4C25">
        <w:rPr>
          <w:highlight w:val="yellow"/>
          <w:cs/>
        </w:rPr>
        <w:fldChar w:fldCharType="end"/>
      </w:r>
      <w:r w:rsidRPr="000C4C25">
        <w:rPr>
          <w:highlight w:val="yellow"/>
          <w:cs/>
        </w:rPr>
        <w:t xml:space="preserve"> จะเห็นได้ว่าชนิดของอุปกรณ์ในเครือข่ายสามารถแบ่งออกเป็น 2 ประเภท คือ </w:t>
      </w:r>
      <w:r w:rsidRPr="000C4C25">
        <w:rPr>
          <w:highlight w:val="yellow"/>
        </w:rPr>
        <w:t xml:space="preserve">FFD (Full Function Device) </w:t>
      </w:r>
      <w:r w:rsidRPr="000C4C25">
        <w:rPr>
          <w:highlight w:val="yellow"/>
          <w:cs/>
        </w:rPr>
        <w:t xml:space="preserve">ซึ่งหมายถึงอุปกรณ์ที่สามารถทำงานได้ทุกอย่างในเครือข่าย และ </w:t>
      </w:r>
      <w:r w:rsidRPr="000C4C25">
        <w:rPr>
          <w:highlight w:val="yellow"/>
        </w:rPr>
        <w:t xml:space="preserve">RFD (Reduce Function Device) </w:t>
      </w:r>
      <w:r w:rsidRPr="000C4C25">
        <w:rPr>
          <w:highlight w:val="yellow"/>
          <w:cs/>
        </w:rPr>
        <w:t xml:space="preserve">ซึ่งหมายถึงอุปกรณ์ที่ถูกลดความสามารถการทำงานในเครือข่าย ซึ่ง </w:t>
      </w:r>
      <w:r w:rsidRPr="000C4C25">
        <w:rPr>
          <w:highlight w:val="yellow"/>
        </w:rPr>
        <w:lastRenderedPageBreak/>
        <w:t xml:space="preserve">FFD </w:t>
      </w:r>
      <w:r w:rsidR="000D287F" w:rsidRPr="000C4C25">
        <w:rPr>
          <w:highlight w:val="yellow"/>
          <w:cs/>
        </w:rPr>
        <w:t>สามารถทำหน้าที่เป็นอุปกรณ์ในระบบ</w:t>
      </w:r>
      <w:r w:rsidRPr="000C4C25">
        <w:rPr>
          <w:highlight w:val="yellow"/>
          <w:cs/>
        </w:rPr>
        <w:t xml:space="preserve">หรือ </w:t>
      </w:r>
      <w:r w:rsidR="00E60873" w:rsidRPr="000C4C25">
        <w:rPr>
          <w:highlight w:val="yellow"/>
          <w:cs/>
        </w:rPr>
        <w:t>โคออร์ดิเนเตอร์</w:t>
      </w:r>
      <w:r w:rsidRPr="000C4C25">
        <w:rPr>
          <w:highlight w:val="yellow"/>
          <w:cs/>
        </w:rPr>
        <w:t xml:space="preserve">ได้ ส่วน </w:t>
      </w:r>
      <w:r w:rsidRPr="000C4C25">
        <w:rPr>
          <w:highlight w:val="yellow"/>
        </w:rPr>
        <w:t xml:space="preserve">RFD </w:t>
      </w:r>
      <w:r w:rsidRPr="000C4C25">
        <w:rPr>
          <w:highlight w:val="yellow"/>
          <w:cs/>
        </w:rPr>
        <w:t xml:space="preserve">สามารถทำหน้าที่เป็น </w:t>
      </w:r>
      <w:r w:rsidR="000410B4" w:rsidRPr="000C4C25">
        <w:rPr>
          <w:highlight w:val="yellow"/>
          <w:cs/>
        </w:rPr>
        <w:t>อุปกรณ์ในระบบ</w:t>
      </w:r>
      <w:r w:rsidRPr="000C4C25">
        <w:rPr>
          <w:highlight w:val="yellow"/>
          <w:cs/>
        </w:rPr>
        <w:t>ได้เพียงอย่างเดียว</w:t>
      </w:r>
    </w:p>
    <w:p w14:paraId="6D59B1D9" w14:textId="77777777" w:rsidR="00235CA4" w:rsidRPr="000C4C25" w:rsidRDefault="00235CA4" w:rsidP="00844E49">
      <w:pPr>
        <w:pStyle w:val="2"/>
        <w:rPr>
          <w:highlight w:val="yellow"/>
        </w:rPr>
      </w:pPr>
      <w:bookmarkStart w:id="38" w:name="_Toc498009298"/>
      <w:r w:rsidRPr="000C4C25">
        <w:rPr>
          <w:highlight w:val="yellow"/>
          <w:cs/>
        </w:rPr>
        <w:t>ไมโครคอนโทรลเลอร์</w:t>
      </w:r>
      <w:bookmarkEnd w:id="38"/>
    </w:p>
    <w:p w14:paraId="2508B8C9" w14:textId="77777777" w:rsidR="00235CA4" w:rsidRPr="000C4C25" w:rsidRDefault="00235CA4" w:rsidP="0065114C">
      <w:pPr>
        <w:pStyle w:val="cpeBodyText"/>
        <w:rPr>
          <w:highlight w:val="yellow"/>
        </w:rPr>
      </w:pPr>
      <w:r w:rsidRPr="000C4C25">
        <w:rPr>
          <w:highlight w:val="yellow"/>
          <w:cs/>
        </w:rPr>
        <w:t>ไมโครคอนโทรลเลอร์เป็นอุปกรณ์ขนาดเล็กที่ใช้ในการควบคุมอุปกรณ์ตัวอื่นๆ</w:t>
      </w:r>
      <w:r w:rsidR="00097B88" w:rsidRPr="000C4C25">
        <w:rPr>
          <w:highlight w:val="yellow"/>
          <w:cs/>
        </w:rPr>
        <w:t xml:space="preserve"> มีความสามารถคล้ายๆคอมพิวเตอร์ เปรียบเสมือนสมองของอุปกรณ์อิเล็กทรอนิกส์ ภายในประกอบไปด้วยซีพียู หน่วยความจำ พอร์ต และอื่นๆขึ้นอยู่กับชนิดและความสามารถของไมโครคอนโทรลเลอร์ตัวนั้นๆ</w:t>
      </w:r>
    </w:p>
    <w:p w14:paraId="5AA5C0AC" w14:textId="77777777" w:rsidR="00B8084C" w:rsidRPr="000C4C25" w:rsidRDefault="00B8084C" w:rsidP="0065114C">
      <w:pPr>
        <w:pStyle w:val="cpeBodyText"/>
        <w:rPr>
          <w:highlight w:val="yellow"/>
        </w:rPr>
      </w:pPr>
      <w:r w:rsidRPr="000C4C25">
        <w:rPr>
          <w:highlight w:val="yellow"/>
          <w:cs/>
        </w:rPr>
        <w:t>ในโครงงานนี้ได้เลือกใช้</w:t>
      </w:r>
      <w:r w:rsidRPr="000C4C25">
        <w:rPr>
          <w:highlight w:val="yellow"/>
        </w:rPr>
        <w:t xml:space="preserve"> PIC18F26J11</w:t>
      </w:r>
      <w:r w:rsidR="0067462C" w:rsidRPr="000C4C25">
        <w:rPr>
          <w:highlight w:val="yellow"/>
        </w:rPr>
        <w:t xml:space="preserve"> [4]</w:t>
      </w:r>
      <w:r w:rsidRPr="000C4C25">
        <w:rPr>
          <w:highlight w:val="yellow"/>
          <w:cs/>
        </w:rPr>
        <w:t>มาเป็นไมโครคอนโทรลเลอร์ที่ใช้ควบคุมอุปกรณ์ต่างๆทั้งในส่วนของมิเตอร์ และ</w:t>
      </w:r>
      <w:r w:rsidR="008B2C0E" w:rsidRPr="000C4C25">
        <w:rPr>
          <w:highlight w:val="yellow"/>
          <w:cs/>
        </w:rPr>
        <w:t>ตัวอ่าน</w:t>
      </w:r>
      <w:r w:rsidRPr="000C4C25">
        <w:rPr>
          <w:highlight w:val="yellow"/>
        </w:rPr>
        <w:t>PIC18F26J11</w:t>
      </w:r>
      <w:r w:rsidRPr="000C4C25">
        <w:rPr>
          <w:highlight w:val="yellow"/>
          <w:cs/>
        </w:rPr>
        <w:t xml:space="preserve"> ทำงานที่แรงดัน </w:t>
      </w:r>
      <w:r w:rsidRPr="000C4C25">
        <w:rPr>
          <w:highlight w:val="yellow"/>
        </w:rPr>
        <w:t>3.3V</w:t>
      </w:r>
      <w:r w:rsidR="00B4614A" w:rsidRPr="000C4C25">
        <w:rPr>
          <w:highlight w:val="yellow"/>
          <w:cs/>
        </w:rPr>
        <w:t>มี</w:t>
      </w:r>
      <w:r w:rsidR="00460BE8" w:rsidRPr="000C4C25">
        <w:rPr>
          <w:highlight w:val="yellow"/>
          <w:cs/>
        </w:rPr>
        <w:t>วงจรรักษาแรงดัน</w:t>
      </w:r>
      <w:r w:rsidR="00B4614A" w:rsidRPr="000C4C25">
        <w:rPr>
          <w:highlight w:val="yellow"/>
          <w:cs/>
        </w:rPr>
        <w:t xml:space="preserve">ในตัว </w:t>
      </w:r>
      <w:r w:rsidR="008D4C96" w:rsidRPr="000C4C25">
        <w:rPr>
          <w:highlight w:val="yellow"/>
          <w:cs/>
        </w:rPr>
        <w:t xml:space="preserve">ใช้พลังงานต่ำ กินกระแสไม่เกิน </w:t>
      </w:r>
      <w:r w:rsidR="008D4C96" w:rsidRPr="000C4C25">
        <w:rPr>
          <w:highlight w:val="yellow"/>
        </w:rPr>
        <w:t>20mA</w:t>
      </w:r>
      <w:r w:rsidR="008D4C96" w:rsidRPr="000C4C25">
        <w:rPr>
          <w:highlight w:val="yellow"/>
          <w:cs/>
        </w:rPr>
        <w:t xml:space="preserve"> ในสภาวะการทำงานปกติ </w:t>
      </w:r>
      <w:r w:rsidR="007E3D8D" w:rsidRPr="000C4C25">
        <w:rPr>
          <w:highlight w:val="yellow"/>
          <w:cs/>
        </w:rPr>
        <w:t>ไมโครคอนโทรลเลอร์ตัวนี้มีเพอริเฟอรัล</w:t>
      </w:r>
      <w:r w:rsidR="007E3D8D" w:rsidRPr="000C4C25">
        <w:rPr>
          <w:highlight w:val="yellow"/>
        </w:rPr>
        <w:t xml:space="preserve">(Peripheral) </w:t>
      </w:r>
      <w:r w:rsidR="007E3D8D" w:rsidRPr="000C4C25">
        <w:rPr>
          <w:highlight w:val="yellow"/>
          <w:cs/>
        </w:rPr>
        <w:t>ที่สำคัญคือ</w:t>
      </w:r>
    </w:p>
    <w:p w14:paraId="23DD7588" w14:textId="77777777" w:rsidR="007E3D8D" w:rsidRPr="000C4C25" w:rsidRDefault="007E3D8D" w:rsidP="00844E49">
      <w:pPr>
        <w:pStyle w:val="3"/>
        <w:rPr>
          <w:highlight w:val="yellow"/>
        </w:rPr>
      </w:pPr>
      <w:bookmarkStart w:id="39" w:name="_Toc498009299"/>
      <w:r w:rsidRPr="000C4C25">
        <w:rPr>
          <w:highlight w:val="yellow"/>
        </w:rPr>
        <w:t xml:space="preserve">CCP </w:t>
      </w:r>
      <w:r w:rsidR="008A013E" w:rsidRPr="000C4C25">
        <w:rPr>
          <w:highlight w:val="yellow"/>
        </w:rPr>
        <w:t>(Capture, Compare, PWM)</w:t>
      </w:r>
      <w:bookmarkEnd w:id="39"/>
    </w:p>
    <w:p w14:paraId="01F29D3B" w14:textId="77777777" w:rsidR="007E3D8D" w:rsidRPr="000C4C25" w:rsidRDefault="007E3D8D" w:rsidP="0065114C">
      <w:pPr>
        <w:pStyle w:val="cpeBodyText"/>
        <w:rPr>
          <w:highlight w:val="yellow"/>
        </w:rPr>
      </w:pPr>
      <w:r w:rsidRPr="000C4C25">
        <w:rPr>
          <w:highlight w:val="yellow"/>
        </w:rPr>
        <w:t xml:space="preserve">CCP </w:t>
      </w:r>
      <w:r w:rsidRPr="000C4C25">
        <w:rPr>
          <w:highlight w:val="yellow"/>
          <w:cs/>
        </w:rPr>
        <w:t xml:space="preserve">สามารถทำงานได้อยู่ </w:t>
      </w:r>
      <w:r w:rsidRPr="000C4C25">
        <w:rPr>
          <w:highlight w:val="yellow"/>
        </w:rPr>
        <w:t>3</w:t>
      </w:r>
      <w:r w:rsidRPr="000C4C25">
        <w:rPr>
          <w:highlight w:val="yellow"/>
          <w:cs/>
        </w:rPr>
        <w:t xml:space="preserve">โหมดคือ </w:t>
      </w:r>
      <w:r w:rsidRPr="000C4C25">
        <w:rPr>
          <w:highlight w:val="yellow"/>
        </w:rPr>
        <w:t>Compare,</w:t>
      </w:r>
      <w:r w:rsidR="0004468B" w:rsidRPr="000C4C25">
        <w:rPr>
          <w:rFonts w:hint="cs"/>
          <w:highlight w:val="yellow"/>
          <w:cs/>
        </w:rPr>
        <w:t xml:space="preserve"> </w:t>
      </w:r>
      <w:r w:rsidRPr="000C4C25">
        <w:rPr>
          <w:highlight w:val="yellow"/>
        </w:rPr>
        <w:t>Capture</w:t>
      </w:r>
      <w:r w:rsidRPr="000C4C25">
        <w:rPr>
          <w:highlight w:val="yellow"/>
          <w:cs/>
        </w:rPr>
        <w:t xml:space="preserve"> และ </w:t>
      </w:r>
      <w:r w:rsidRPr="000C4C25">
        <w:rPr>
          <w:highlight w:val="yellow"/>
        </w:rPr>
        <w:t xml:space="preserve">PWM </w:t>
      </w:r>
      <w:r w:rsidRPr="000C4C25">
        <w:rPr>
          <w:highlight w:val="yellow"/>
          <w:cs/>
        </w:rPr>
        <w:t>ในที่นี้จะอธิบายคร่าวๆถึงการการทำงานของ</w:t>
      </w:r>
      <w:r w:rsidRPr="000C4C25">
        <w:rPr>
          <w:highlight w:val="yellow"/>
        </w:rPr>
        <w:t xml:space="preserve"> Compare </w:t>
      </w:r>
      <w:r w:rsidRPr="000C4C25">
        <w:rPr>
          <w:highlight w:val="yellow"/>
          <w:cs/>
        </w:rPr>
        <w:t xml:space="preserve">และ </w:t>
      </w:r>
      <w:r w:rsidRPr="000C4C25">
        <w:rPr>
          <w:highlight w:val="yellow"/>
        </w:rPr>
        <w:t xml:space="preserve">Capture </w:t>
      </w:r>
      <w:r w:rsidRPr="000C4C25">
        <w:rPr>
          <w:highlight w:val="yellow"/>
          <w:cs/>
        </w:rPr>
        <w:t>เท่านั้น ในการใช้งาน</w:t>
      </w:r>
      <w:r w:rsidRPr="000C4C25">
        <w:rPr>
          <w:highlight w:val="yellow"/>
        </w:rPr>
        <w:t xml:space="preserve">Compare </w:t>
      </w:r>
      <w:r w:rsidRPr="000C4C25">
        <w:rPr>
          <w:highlight w:val="yellow"/>
          <w:cs/>
        </w:rPr>
        <w:t>นั้นจะคล้ายกับการตั้งนาฬิกาปลุก</w:t>
      </w:r>
      <w:r w:rsidR="00460BE8" w:rsidRPr="000C4C25">
        <w:rPr>
          <w:highlight w:val="yellow"/>
          <w:cs/>
        </w:rPr>
        <w:t xml:space="preserve"> ผู้ใช้งานจะต้อง</w:t>
      </w:r>
      <w:r w:rsidR="00E878DB" w:rsidRPr="000C4C25">
        <w:rPr>
          <w:highlight w:val="yellow"/>
          <w:cs/>
        </w:rPr>
        <w:t>ตั้งเวลาก่อนที่จะเริ่มให้ทำงานว่าต้องการระยะเวลาเท่าใด เมื่อมีการนับเวลาไปจนถึงเวลาที่ตั้งไว้ ก็จะมีการส่งสัญญาณเอาต์พุตออกมาให้</w:t>
      </w:r>
      <w:r w:rsidR="00750467" w:rsidRPr="000C4C25">
        <w:rPr>
          <w:highlight w:val="yellow"/>
          <w:cs/>
        </w:rPr>
        <w:t xml:space="preserve"> ส่วนการทำงานของ </w:t>
      </w:r>
      <w:r w:rsidR="00750467" w:rsidRPr="000C4C25">
        <w:rPr>
          <w:highlight w:val="yellow"/>
        </w:rPr>
        <w:t xml:space="preserve">Capture </w:t>
      </w:r>
      <w:r w:rsidR="00750467" w:rsidRPr="000C4C25">
        <w:rPr>
          <w:highlight w:val="yellow"/>
          <w:cs/>
        </w:rPr>
        <w:t>นั้นคือเมื่อมีอินพุตเข้ามาจะไปทำการบันทึกเวลาในขณะนั้นไว้ แล้วสามารถเรียกมาใช้งานได้</w:t>
      </w:r>
    </w:p>
    <w:p w14:paraId="53868419" w14:textId="77777777" w:rsidR="00750467" w:rsidRPr="000C4C25" w:rsidRDefault="00A21BBD" w:rsidP="00844E49">
      <w:pPr>
        <w:pStyle w:val="3"/>
        <w:rPr>
          <w:highlight w:val="yellow"/>
        </w:rPr>
      </w:pPr>
      <w:bookmarkStart w:id="40" w:name="_Toc498009300"/>
      <w:r w:rsidRPr="000C4C25">
        <w:rPr>
          <w:highlight w:val="yellow"/>
          <w:cs/>
        </w:rPr>
        <w:t xml:space="preserve">การสื่อสารแบบ </w:t>
      </w:r>
      <w:r w:rsidR="00B4614A" w:rsidRPr="000C4C25">
        <w:rPr>
          <w:highlight w:val="yellow"/>
        </w:rPr>
        <w:t>SPI</w:t>
      </w:r>
      <w:r w:rsidR="008A013E" w:rsidRPr="000C4C25">
        <w:rPr>
          <w:highlight w:val="yellow"/>
        </w:rPr>
        <w:t xml:space="preserve"> (Serial Peripheral Interface)</w:t>
      </w:r>
      <w:bookmarkEnd w:id="40"/>
    </w:p>
    <w:p w14:paraId="6A869E9B" w14:textId="77777777" w:rsidR="00B4614A" w:rsidRPr="000C4C25" w:rsidRDefault="00B4614A" w:rsidP="0065114C">
      <w:pPr>
        <w:pStyle w:val="cpeBodyText"/>
        <w:rPr>
          <w:highlight w:val="yellow"/>
        </w:rPr>
      </w:pPr>
      <w:r w:rsidRPr="000C4C25">
        <w:rPr>
          <w:highlight w:val="yellow"/>
        </w:rPr>
        <w:t>SPI</w:t>
      </w:r>
      <w:r w:rsidR="00EF6EDB" w:rsidRPr="000C4C25">
        <w:rPr>
          <w:highlight w:val="yellow"/>
        </w:rPr>
        <w:t xml:space="preserve"> [6</w:t>
      </w:r>
      <w:r w:rsidR="0067462C" w:rsidRPr="000C4C25">
        <w:rPr>
          <w:highlight w:val="yellow"/>
        </w:rPr>
        <w:t>]</w:t>
      </w:r>
      <w:r w:rsidR="00935F26" w:rsidRPr="000C4C25">
        <w:rPr>
          <w:highlight w:val="yellow"/>
          <w:cs/>
        </w:rPr>
        <w:t xml:space="preserve"> </w:t>
      </w:r>
      <w:r w:rsidR="00A21BBD" w:rsidRPr="000C4C25">
        <w:rPr>
          <w:highlight w:val="yellow"/>
          <w:cs/>
        </w:rPr>
        <w:t>เป็นรูปแบบของการสื่อสารแบบ</w:t>
      </w:r>
      <w:r w:rsidR="00460BE8" w:rsidRPr="000C4C25">
        <w:rPr>
          <w:highlight w:val="yellow"/>
          <w:cs/>
        </w:rPr>
        <w:t>เข้าจังหวะ</w:t>
      </w:r>
      <w:r w:rsidRPr="000C4C25">
        <w:rPr>
          <w:highlight w:val="yellow"/>
          <w:cs/>
        </w:rPr>
        <w:t xml:space="preserve">ชนิดหนึ่ง คือใช้สัญญาณนาฬิกาควบคู่กับการส่งข้อมูล </w:t>
      </w:r>
      <w:r w:rsidRPr="000C4C25">
        <w:rPr>
          <w:highlight w:val="yellow"/>
        </w:rPr>
        <w:t xml:space="preserve">SPI </w:t>
      </w:r>
      <w:r w:rsidRPr="000C4C25">
        <w:rPr>
          <w:highlight w:val="yellow"/>
          <w:cs/>
        </w:rPr>
        <w:t>ต้องการสายสัญญาณ</w:t>
      </w:r>
      <w:r w:rsidRPr="000C4C25">
        <w:rPr>
          <w:highlight w:val="yellow"/>
        </w:rPr>
        <w:t>4</w:t>
      </w:r>
      <w:r w:rsidRPr="000C4C25">
        <w:rPr>
          <w:highlight w:val="yellow"/>
          <w:cs/>
        </w:rPr>
        <w:t xml:space="preserve">เส้น </w:t>
      </w:r>
      <w:r w:rsidR="00A21BBD" w:rsidRPr="000C4C25">
        <w:rPr>
          <w:highlight w:val="yellow"/>
          <w:cs/>
        </w:rPr>
        <w:t>แสดง</w:t>
      </w:r>
      <w:r w:rsidR="007E0941" w:rsidRPr="000C4C25">
        <w:rPr>
          <w:highlight w:val="yellow"/>
          <w:cs/>
        </w:rPr>
        <w:t>ดัง</w:t>
      </w:r>
      <w:r w:rsidR="003B467E" w:rsidRPr="000C4C25">
        <w:rPr>
          <w:highlight w:val="yellow"/>
          <w:cs/>
        </w:rPr>
        <w:fldChar w:fldCharType="begin"/>
      </w:r>
      <w:r w:rsidR="0057281B" w:rsidRPr="000C4C25">
        <w:rPr>
          <w:highlight w:val="yellow"/>
        </w:rPr>
        <w:instrText>REF _Ref</w:instrText>
      </w:r>
      <w:r w:rsidR="0057281B" w:rsidRPr="000C4C25">
        <w:rPr>
          <w:highlight w:val="yellow"/>
          <w:cs/>
        </w:rPr>
        <w:instrText xml:space="preserve">378118888 </w:instrText>
      </w:r>
      <w:r w:rsidR="0057281B" w:rsidRPr="000C4C25">
        <w:rPr>
          <w:highlight w:val="yellow"/>
        </w:rPr>
        <w:instrText>\h</w:instrText>
      </w:r>
      <w:r w:rsidR="007663BD" w:rsidRPr="000C4C25">
        <w:rPr>
          <w:highlight w:val="yellow"/>
        </w:rPr>
        <w:instrText xml:space="preserve"> \* MERGEFORMAT </w:instrText>
      </w:r>
      <w:r w:rsidR="003B467E" w:rsidRPr="000C4C25">
        <w:rPr>
          <w:highlight w:val="yellow"/>
          <w:cs/>
        </w:rPr>
      </w:r>
      <w:r w:rsidR="003B467E" w:rsidRPr="000C4C25">
        <w:rPr>
          <w:highlight w:val="yellow"/>
          <w:cs/>
        </w:rPr>
        <w:fldChar w:fldCharType="separate"/>
      </w:r>
      <w:r w:rsidR="00301158" w:rsidRPr="000C4C25">
        <w:rPr>
          <w:highlight w:val="yellow"/>
          <w:cs/>
        </w:rPr>
        <w:t xml:space="preserve">ตารางที่ </w:t>
      </w:r>
      <w:r w:rsidR="00301158" w:rsidRPr="000C4C25">
        <w:rPr>
          <w:noProof/>
          <w:highlight w:val="yellow"/>
        </w:rPr>
        <w:t>2</w:t>
      </w:r>
      <w:r w:rsidR="00301158" w:rsidRPr="000C4C25">
        <w:rPr>
          <w:noProof/>
          <w:highlight w:val="yellow"/>
          <w:cs/>
        </w:rPr>
        <w:t>.</w:t>
      </w:r>
      <w:r w:rsidR="00301158" w:rsidRPr="000C4C25">
        <w:rPr>
          <w:noProof/>
          <w:highlight w:val="yellow"/>
        </w:rPr>
        <w:t>1</w:t>
      </w:r>
      <w:r w:rsidR="003B467E" w:rsidRPr="000C4C25">
        <w:rPr>
          <w:highlight w:val="yellow"/>
          <w:cs/>
        </w:rPr>
        <w:fldChar w:fldCharType="end"/>
      </w:r>
    </w:p>
    <w:p w14:paraId="497F83E3" w14:textId="77777777" w:rsidR="007E0941" w:rsidRPr="000C4C25" w:rsidRDefault="0057281B" w:rsidP="00C00682">
      <w:pPr>
        <w:pStyle w:val="af0"/>
        <w:rPr>
          <w:highlight w:val="yellow"/>
        </w:rPr>
      </w:pPr>
      <w:bookmarkStart w:id="41" w:name="_Ref378118888"/>
      <w:bookmarkStart w:id="42" w:name="_Toc462926629"/>
      <w:r w:rsidRPr="000C4C25">
        <w:rPr>
          <w:highlight w:val="yellow"/>
          <w:cs/>
        </w:rPr>
        <w:t xml:space="preserve">ตารางที่ </w:t>
      </w:r>
      <w:r w:rsidR="003B467E" w:rsidRPr="000C4C25">
        <w:rPr>
          <w:highlight w:val="yellow"/>
        </w:rPr>
        <w:fldChar w:fldCharType="begin"/>
      </w:r>
      <w:r w:rsidR="00AE3BEB" w:rsidRPr="000C4C25">
        <w:rPr>
          <w:highlight w:val="yellow"/>
        </w:rPr>
        <w:instrText xml:space="preserve"> STYLEREF 1 \s </w:instrText>
      </w:r>
      <w:r w:rsidR="003B467E" w:rsidRPr="000C4C25">
        <w:rPr>
          <w:highlight w:val="yellow"/>
        </w:rPr>
        <w:fldChar w:fldCharType="separate"/>
      </w:r>
      <w:r w:rsidR="00301158" w:rsidRPr="000C4C25">
        <w:rPr>
          <w:highlight w:val="yellow"/>
        </w:rPr>
        <w:t>2</w:t>
      </w:r>
      <w:r w:rsidR="003B467E" w:rsidRPr="000C4C25">
        <w:rPr>
          <w:highlight w:val="yellow"/>
        </w:rPr>
        <w:fldChar w:fldCharType="end"/>
      </w:r>
      <w:r w:rsidR="003D37EB" w:rsidRPr="000C4C25">
        <w:rPr>
          <w:highlight w:val="yellow"/>
          <w:cs/>
        </w:rPr>
        <w:t>.</w:t>
      </w:r>
      <w:r w:rsidR="003B467E" w:rsidRPr="000C4C25">
        <w:rPr>
          <w:highlight w:val="yellow"/>
        </w:rPr>
        <w:fldChar w:fldCharType="begin"/>
      </w:r>
      <w:r w:rsidR="00AE3BEB" w:rsidRPr="000C4C25">
        <w:rPr>
          <w:highlight w:val="yellow"/>
        </w:rPr>
        <w:instrText xml:space="preserve"> SEQ </w:instrText>
      </w:r>
      <w:r w:rsidR="00AE3BEB" w:rsidRPr="000C4C25">
        <w:rPr>
          <w:highlight w:val="yellow"/>
          <w:cs/>
        </w:rPr>
        <w:instrText xml:space="preserve">ตารางที่ </w:instrText>
      </w:r>
      <w:r w:rsidR="00AE3BEB" w:rsidRPr="000C4C25">
        <w:rPr>
          <w:highlight w:val="yellow"/>
        </w:rPr>
        <w:instrText xml:space="preserve">\* ARABIC \s 1 </w:instrText>
      </w:r>
      <w:r w:rsidR="003B467E" w:rsidRPr="000C4C25">
        <w:rPr>
          <w:highlight w:val="yellow"/>
        </w:rPr>
        <w:fldChar w:fldCharType="separate"/>
      </w:r>
      <w:r w:rsidR="00301158" w:rsidRPr="000C4C25">
        <w:rPr>
          <w:highlight w:val="yellow"/>
        </w:rPr>
        <w:t>1</w:t>
      </w:r>
      <w:r w:rsidR="003B467E" w:rsidRPr="000C4C25">
        <w:rPr>
          <w:highlight w:val="yellow"/>
        </w:rPr>
        <w:fldChar w:fldCharType="end"/>
      </w:r>
      <w:bookmarkEnd w:id="41"/>
      <w:r w:rsidR="00935F26" w:rsidRPr="000C4C25">
        <w:rPr>
          <w:highlight w:val="yellow"/>
          <w:cs/>
        </w:rPr>
        <w:t xml:space="preserve"> </w:t>
      </w:r>
      <w:r w:rsidRPr="000C4C25">
        <w:rPr>
          <w:highlight w:val="yellow"/>
          <w:cs/>
        </w:rPr>
        <w:t xml:space="preserve">สายสัญญาณทั้ง </w:t>
      </w:r>
      <w:r w:rsidRPr="000C4C25">
        <w:rPr>
          <w:highlight w:val="yellow"/>
        </w:rPr>
        <w:t>4</w:t>
      </w:r>
      <w:r w:rsidRPr="000C4C25">
        <w:rPr>
          <w:highlight w:val="yellow"/>
          <w:cs/>
        </w:rPr>
        <w:t xml:space="preserve"> ของการสื่อสารแบบ </w:t>
      </w:r>
      <w:r w:rsidRPr="000C4C25">
        <w:rPr>
          <w:highlight w:val="yellow"/>
        </w:rPr>
        <w:t>SPI</w:t>
      </w:r>
      <w:bookmarkEnd w:id="42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28"/>
        <w:gridCol w:w="3022"/>
        <w:gridCol w:w="3247"/>
      </w:tblGrid>
      <w:tr w:rsidR="00B4614A" w:rsidRPr="000C4C25" w14:paraId="30F9AFB1" w14:textId="77777777" w:rsidTr="00B4614A">
        <w:tc>
          <w:tcPr>
            <w:tcW w:w="2093" w:type="dxa"/>
            <w:vAlign w:val="center"/>
          </w:tcPr>
          <w:p w14:paraId="3BF384AA" w14:textId="77777777" w:rsidR="00B4614A" w:rsidRPr="000C4C25" w:rsidRDefault="00B4614A" w:rsidP="00B4614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</w:pPr>
            <w:r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>Line</w:t>
            </w:r>
          </w:p>
        </w:tc>
        <w:tc>
          <w:tcPr>
            <w:tcW w:w="3118" w:type="dxa"/>
            <w:vAlign w:val="center"/>
          </w:tcPr>
          <w:p w14:paraId="08354880" w14:textId="77777777" w:rsidR="00B4614A" w:rsidRPr="000C4C25" w:rsidRDefault="00B4614A" w:rsidP="00B4614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</w:pPr>
            <w:r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>Name</w:t>
            </w:r>
          </w:p>
        </w:tc>
        <w:tc>
          <w:tcPr>
            <w:tcW w:w="3338" w:type="dxa"/>
            <w:vAlign w:val="center"/>
          </w:tcPr>
          <w:p w14:paraId="7F2B08B3" w14:textId="77777777" w:rsidR="00B4614A" w:rsidRPr="000C4C25" w:rsidRDefault="00B4614A" w:rsidP="00B4614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</w:pPr>
            <w:r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>Description</w:t>
            </w:r>
          </w:p>
        </w:tc>
      </w:tr>
      <w:tr w:rsidR="00B4614A" w:rsidRPr="000C4C25" w14:paraId="29F5A83F" w14:textId="77777777" w:rsidTr="00B4614A">
        <w:tc>
          <w:tcPr>
            <w:tcW w:w="2093" w:type="dxa"/>
            <w:vAlign w:val="center"/>
          </w:tcPr>
          <w:p w14:paraId="75D5EC18" w14:textId="77777777" w:rsidR="00B4614A" w:rsidRPr="000C4C25" w:rsidRDefault="00B4614A" w:rsidP="007E0941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</w:pPr>
            <w:r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>SCK</w:t>
            </w:r>
          </w:p>
        </w:tc>
        <w:tc>
          <w:tcPr>
            <w:tcW w:w="3118" w:type="dxa"/>
            <w:vAlign w:val="center"/>
          </w:tcPr>
          <w:p w14:paraId="2ACF49E9" w14:textId="77777777" w:rsidR="00B4614A" w:rsidRPr="000C4C25" w:rsidRDefault="00B4614A" w:rsidP="00B4614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</w:pPr>
            <w:r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>Serial Clock</w:t>
            </w:r>
          </w:p>
        </w:tc>
        <w:tc>
          <w:tcPr>
            <w:tcW w:w="3338" w:type="dxa"/>
            <w:vAlign w:val="center"/>
          </w:tcPr>
          <w:p w14:paraId="6D53266A" w14:textId="77777777" w:rsidR="00B4614A" w:rsidRPr="000C4C25" w:rsidRDefault="00B4614A" w:rsidP="00B4614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</w:pPr>
            <w:r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>Output from master</w:t>
            </w:r>
          </w:p>
        </w:tc>
      </w:tr>
      <w:tr w:rsidR="00B4614A" w:rsidRPr="000C4C25" w14:paraId="575C5CFE" w14:textId="77777777" w:rsidTr="00B4614A">
        <w:tc>
          <w:tcPr>
            <w:tcW w:w="2093" w:type="dxa"/>
            <w:vAlign w:val="center"/>
          </w:tcPr>
          <w:p w14:paraId="5044368D" w14:textId="77777777" w:rsidR="00B4614A" w:rsidRPr="000C4C25" w:rsidRDefault="007E0941" w:rsidP="00B4614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</w:pPr>
            <w:r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>SD</w:t>
            </w:r>
            <w:r w:rsidR="00B4614A"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>I</w:t>
            </w:r>
          </w:p>
        </w:tc>
        <w:tc>
          <w:tcPr>
            <w:tcW w:w="3118" w:type="dxa"/>
            <w:vAlign w:val="center"/>
          </w:tcPr>
          <w:p w14:paraId="63EDABDE" w14:textId="77777777" w:rsidR="00B4614A" w:rsidRPr="000C4C25" w:rsidRDefault="00B4614A" w:rsidP="007E0941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</w:pPr>
            <w:r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 xml:space="preserve">Master </w:t>
            </w:r>
            <w:r w:rsidR="007E0941"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>Input</w:t>
            </w:r>
            <w:r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 xml:space="preserve">, Slave </w:t>
            </w:r>
            <w:r w:rsidR="007E0941"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>Output</w:t>
            </w:r>
          </w:p>
        </w:tc>
        <w:tc>
          <w:tcPr>
            <w:tcW w:w="3338" w:type="dxa"/>
            <w:vAlign w:val="center"/>
          </w:tcPr>
          <w:p w14:paraId="2FE74C06" w14:textId="77777777" w:rsidR="00B4614A" w:rsidRPr="000C4C25" w:rsidRDefault="00B4614A" w:rsidP="007E0941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</w:pPr>
            <w:r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 xml:space="preserve">Output from </w:t>
            </w:r>
            <w:r w:rsidR="007E0941"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>slave</w:t>
            </w:r>
          </w:p>
        </w:tc>
      </w:tr>
      <w:tr w:rsidR="00B4614A" w:rsidRPr="000C4C25" w14:paraId="6D0C61A6" w14:textId="77777777" w:rsidTr="00B4614A">
        <w:tc>
          <w:tcPr>
            <w:tcW w:w="2093" w:type="dxa"/>
            <w:vAlign w:val="center"/>
          </w:tcPr>
          <w:p w14:paraId="0D685BCF" w14:textId="77777777" w:rsidR="00B4614A" w:rsidRPr="000C4C25" w:rsidRDefault="007E0941" w:rsidP="00B4614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</w:pPr>
            <w:r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>SDO</w:t>
            </w:r>
          </w:p>
        </w:tc>
        <w:tc>
          <w:tcPr>
            <w:tcW w:w="3118" w:type="dxa"/>
            <w:vAlign w:val="center"/>
          </w:tcPr>
          <w:p w14:paraId="7796DE60" w14:textId="77777777" w:rsidR="00B4614A" w:rsidRPr="000C4C25" w:rsidRDefault="00B4614A" w:rsidP="007E0941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</w:pPr>
            <w:r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 xml:space="preserve">Master </w:t>
            </w:r>
            <w:r w:rsidR="007E0941"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>Output</w:t>
            </w:r>
            <w:r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 xml:space="preserve">, Slave </w:t>
            </w:r>
            <w:r w:rsidR="007E0941"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>Input</w:t>
            </w:r>
          </w:p>
        </w:tc>
        <w:tc>
          <w:tcPr>
            <w:tcW w:w="3338" w:type="dxa"/>
            <w:vAlign w:val="center"/>
          </w:tcPr>
          <w:p w14:paraId="71DE0255" w14:textId="77777777" w:rsidR="00B4614A" w:rsidRPr="000C4C25" w:rsidRDefault="00B4614A" w:rsidP="007E0941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</w:pPr>
            <w:r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 xml:space="preserve">Output from </w:t>
            </w:r>
            <w:r w:rsidR="007E0941"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>master</w:t>
            </w:r>
          </w:p>
        </w:tc>
      </w:tr>
      <w:tr w:rsidR="00B4614A" w:rsidRPr="000C4C25" w14:paraId="1A6D1868" w14:textId="77777777" w:rsidTr="00B4614A">
        <w:tc>
          <w:tcPr>
            <w:tcW w:w="2093" w:type="dxa"/>
            <w:vAlign w:val="center"/>
          </w:tcPr>
          <w:p w14:paraId="0F0B175E" w14:textId="77777777" w:rsidR="00B4614A" w:rsidRPr="000C4C25" w:rsidRDefault="00B4614A" w:rsidP="00B4614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</w:pPr>
            <w:r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>SS</w:t>
            </w:r>
          </w:p>
        </w:tc>
        <w:tc>
          <w:tcPr>
            <w:tcW w:w="3118" w:type="dxa"/>
            <w:vAlign w:val="center"/>
          </w:tcPr>
          <w:p w14:paraId="378C2094" w14:textId="77777777" w:rsidR="00B4614A" w:rsidRPr="000C4C25" w:rsidRDefault="00B4614A" w:rsidP="00B4614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</w:pPr>
            <w:r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>Slave Select</w:t>
            </w:r>
          </w:p>
        </w:tc>
        <w:tc>
          <w:tcPr>
            <w:tcW w:w="3338" w:type="dxa"/>
            <w:vAlign w:val="center"/>
          </w:tcPr>
          <w:p w14:paraId="15CAA6C9" w14:textId="77777777" w:rsidR="00B4614A" w:rsidRPr="000C4C25" w:rsidRDefault="00B4614A" w:rsidP="00B4614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</w:pPr>
            <w:r w:rsidRPr="000C4C2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highlight w:val="yellow"/>
              </w:rPr>
              <w:t>Output from master (active low)</w:t>
            </w:r>
          </w:p>
        </w:tc>
      </w:tr>
    </w:tbl>
    <w:p w14:paraId="664E07C6" w14:textId="77777777" w:rsidR="007E0941" w:rsidRPr="000C4C25" w:rsidRDefault="007E0941" w:rsidP="0065114C">
      <w:pPr>
        <w:pStyle w:val="cpeBodyText"/>
        <w:rPr>
          <w:highlight w:val="yellow"/>
        </w:rPr>
      </w:pPr>
      <w:r w:rsidRPr="000C4C25">
        <w:rPr>
          <w:highlight w:val="yellow"/>
          <w:cs/>
        </w:rPr>
        <w:lastRenderedPageBreak/>
        <w:t xml:space="preserve">การสื่อสารแบบ </w:t>
      </w:r>
      <w:r w:rsidRPr="000C4C25">
        <w:rPr>
          <w:highlight w:val="yellow"/>
        </w:rPr>
        <w:t xml:space="preserve">SPI </w:t>
      </w:r>
      <w:r w:rsidRPr="000C4C25">
        <w:rPr>
          <w:highlight w:val="yellow"/>
          <w:cs/>
        </w:rPr>
        <w:t xml:space="preserve">ทำงานในรูปแบบที่ให้อุปกรณ์ตัวหนึ่งทำหน้าที่เป็น  </w:t>
      </w:r>
      <w:r w:rsidRPr="000C4C25">
        <w:rPr>
          <w:highlight w:val="yellow"/>
        </w:rPr>
        <w:t>Master</w:t>
      </w:r>
      <w:r w:rsidRPr="000C4C25">
        <w:rPr>
          <w:highlight w:val="yellow"/>
          <w:cs/>
        </w:rPr>
        <w:t xml:space="preserve">ในขณะที่อีกตัวหนึ่งทำหน้าที่เป็น </w:t>
      </w:r>
      <w:r w:rsidRPr="000C4C25">
        <w:rPr>
          <w:highlight w:val="yellow"/>
        </w:rPr>
        <w:t>Slave</w:t>
      </w:r>
      <w:r w:rsidRPr="000C4C25">
        <w:rPr>
          <w:highlight w:val="yellow"/>
          <w:cs/>
        </w:rPr>
        <w:t xml:space="preserve">และส่งข้อมูลในโหมด </w:t>
      </w:r>
      <w:r w:rsidRPr="000C4C25">
        <w:rPr>
          <w:highlight w:val="yellow"/>
        </w:rPr>
        <w:t xml:space="preserve">Full-duplex </w:t>
      </w:r>
      <w:r w:rsidRPr="000C4C25">
        <w:rPr>
          <w:highlight w:val="yellow"/>
          <w:cs/>
        </w:rPr>
        <w:t xml:space="preserve">นั่นหมายความว่า สัญญาณสามารถส่งหากันได้ระหว่าง </w:t>
      </w:r>
      <w:r w:rsidRPr="000C4C25">
        <w:rPr>
          <w:highlight w:val="yellow"/>
        </w:rPr>
        <w:t>Master</w:t>
      </w:r>
      <w:r w:rsidRPr="000C4C25">
        <w:rPr>
          <w:highlight w:val="yellow"/>
          <w:cs/>
        </w:rPr>
        <w:t xml:space="preserve">และ </w:t>
      </w:r>
      <w:r w:rsidRPr="000C4C25">
        <w:rPr>
          <w:highlight w:val="yellow"/>
        </w:rPr>
        <w:t>Slave</w:t>
      </w:r>
      <w:r w:rsidRPr="000C4C25">
        <w:rPr>
          <w:highlight w:val="yellow"/>
          <w:cs/>
        </w:rPr>
        <w:t xml:space="preserve">ได้อย่างต่อเนื่อง ในการสื่อสารแบบ </w:t>
      </w:r>
      <w:r w:rsidRPr="000C4C25">
        <w:rPr>
          <w:highlight w:val="yellow"/>
        </w:rPr>
        <w:t xml:space="preserve">SPI </w:t>
      </w:r>
      <w:r w:rsidRPr="000C4C25">
        <w:rPr>
          <w:highlight w:val="yellow"/>
          <w:cs/>
        </w:rPr>
        <w:t>นี้ ไม่ได้มีมาตรฐานกำหนดตายตัว ว่าข้อมูลที่ส่งหากันต้องอยู่ในรูปแบบ</w:t>
      </w:r>
      <w:r w:rsidR="00942723" w:rsidRPr="000C4C25">
        <w:rPr>
          <w:highlight w:val="yellow"/>
          <w:cs/>
        </w:rPr>
        <w:t>ไหน เป็นการคิด</w:t>
      </w:r>
      <w:r w:rsidR="00460BE8" w:rsidRPr="000C4C25">
        <w:rPr>
          <w:highlight w:val="yellow"/>
          <w:cs/>
        </w:rPr>
        <w:t>โพ</w:t>
      </w:r>
      <w:r w:rsidR="00942723" w:rsidRPr="000C4C25">
        <w:rPr>
          <w:highlight w:val="yellow"/>
          <w:cs/>
        </w:rPr>
        <w:t>รโตคอล</w:t>
      </w:r>
      <w:r w:rsidRPr="000C4C25">
        <w:rPr>
          <w:highlight w:val="yellow"/>
          <w:cs/>
        </w:rPr>
        <w:t>การสื่อสาร</w:t>
      </w:r>
      <w:r w:rsidR="00460BE8" w:rsidRPr="000C4C25">
        <w:rPr>
          <w:highlight w:val="yellow"/>
          <w:cs/>
        </w:rPr>
        <w:t>ขึ้นได้</w:t>
      </w:r>
      <w:r w:rsidRPr="000C4C25">
        <w:rPr>
          <w:highlight w:val="yellow"/>
          <w:cs/>
        </w:rPr>
        <w:t>เอง</w:t>
      </w:r>
    </w:p>
    <w:p w14:paraId="5A8D2765" w14:textId="77777777" w:rsidR="00E26AAD" w:rsidRPr="000C4C25" w:rsidRDefault="00E26AAD" w:rsidP="00844E49">
      <w:pPr>
        <w:pStyle w:val="af"/>
        <w:rPr>
          <w:highlight w:val="yellow"/>
        </w:rPr>
      </w:pPr>
      <w:r w:rsidRPr="000C4C25">
        <w:rPr>
          <w:highlight w:val="yellow"/>
          <w:cs/>
        </w:rPr>
        <w:object w:dxaOrig="8654" w:dyaOrig="1368" w14:anchorId="28A372CA">
          <v:shape id="_x0000_i1026" type="#_x0000_t75" style="width:397.8pt;height:63pt" o:ole="">
            <v:imagedata r:id="rId18" o:title=""/>
          </v:shape>
          <o:OLEObject Type="Embed" ProgID="Visio.Drawing.11" ShapeID="_x0000_i1026" DrawAspect="Content" ObjectID="_1664111997" r:id="rId19"/>
        </w:object>
      </w:r>
    </w:p>
    <w:p w14:paraId="742D402E" w14:textId="77777777" w:rsidR="00E26AAD" w:rsidRPr="000C4C25" w:rsidRDefault="00E26AAD" w:rsidP="00844E49">
      <w:pPr>
        <w:pStyle w:val="af"/>
        <w:rPr>
          <w:highlight w:val="yellow"/>
          <w:cs/>
        </w:rPr>
      </w:pPr>
      <w:bookmarkStart w:id="43" w:name="_Ref379125254"/>
      <w:bookmarkStart w:id="44" w:name="_Toc466890325"/>
      <w:r w:rsidRPr="000C4C25">
        <w:rPr>
          <w:highlight w:val="yellow"/>
          <w:cs/>
        </w:rPr>
        <w:t xml:space="preserve">รูปที่ </w:t>
      </w:r>
      <w:r w:rsidR="003B467E" w:rsidRPr="000C4C25">
        <w:rPr>
          <w:highlight w:val="yellow"/>
          <w:cs/>
        </w:rPr>
        <w:fldChar w:fldCharType="begin"/>
      </w:r>
      <w:r w:rsidRPr="000C4C25">
        <w:rPr>
          <w:highlight w:val="yellow"/>
        </w:rPr>
        <w:instrText xml:space="preserve">STYLEREF </w:instrText>
      </w:r>
      <w:r w:rsidRPr="000C4C25">
        <w:rPr>
          <w:highlight w:val="yellow"/>
          <w:cs/>
        </w:rPr>
        <w:instrText xml:space="preserve">1 </w:instrText>
      </w:r>
      <w:r w:rsidRPr="000C4C25">
        <w:rPr>
          <w:highlight w:val="yellow"/>
        </w:rPr>
        <w:instrText>\s</w:instrText>
      </w:r>
      <w:r w:rsidR="003B467E" w:rsidRPr="000C4C25">
        <w:rPr>
          <w:highlight w:val="yellow"/>
          <w:cs/>
        </w:rPr>
        <w:fldChar w:fldCharType="separate"/>
      </w:r>
      <w:r w:rsidR="00301158" w:rsidRPr="000C4C25">
        <w:rPr>
          <w:noProof/>
          <w:highlight w:val="yellow"/>
          <w:cs/>
        </w:rPr>
        <w:t>2</w:t>
      </w:r>
      <w:r w:rsidR="003B467E" w:rsidRPr="000C4C25">
        <w:rPr>
          <w:highlight w:val="yellow"/>
          <w:cs/>
        </w:rPr>
        <w:fldChar w:fldCharType="end"/>
      </w:r>
      <w:r w:rsidRPr="000C4C25">
        <w:rPr>
          <w:highlight w:val="yellow"/>
          <w:cs/>
        </w:rPr>
        <w:t>.</w:t>
      </w:r>
      <w:r w:rsidR="003B467E" w:rsidRPr="000C4C25">
        <w:rPr>
          <w:highlight w:val="yellow"/>
          <w:cs/>
        </w:rPr>
        <w:fldChar w:fldCharType="begin"/>
      </w:r>
      <w:r w:rsidRPr="000C4C25">
        <w:rPr>
          <w:highlight w:val="yellow"/>
        </w:rPr>
        <w:instrText xml:space="preserve">SEQ </w:instrText>
      </w:r>
      <w:r w:rsidRPr="000C4C25">
        <w:rPr>
          <w:highlight w:val="yellow"/>
          <w:cs/>
        </w:rPr>
        <w:instrText xml:space="preserve">รูปที่ </w:instrText>
      </w:r>
      <w:r w:rsidRPr="000C4C25">
        <w:rPr>
          <w:highlight w:val="yellow"/>
        </w:rPr>
        <w:instrText xml:space="preserve">\* ARABIC \s </w:instrText>
      </w:r>
      <w:r w:rsidRPr="000C4C25">
        <w:rPr>
          <w:highlight w:val="yellow"/>
          <w:cs/>
        </w:rPr>
        <w:instrText xml:space="preserve">1 </w:instrText>
      </w:r>
      <w:r w:rsidR="003B467E" w:rsidRPr="000C4C25">
        <w:rPr>
          <w:highlight w:val="yellow"/>
          <w:cs/>
        </w:rPr>
        <w:fldChar w:fldCharType="separate"/>
      </w:r>
      <w:r w:rsidR="00301158" w:rsidRPr="000C4C25">
        <w:rPr>
          <w:noProof/>
          <w:highlight w:val="yellow"/>
          <w:cs/>
        </w:rPr>
        <w:t>2</w:t>
      </w:r>
      <w:r w:rsidR="003B467E" w:rsidRPr="000C4C25">
        <w:rPr>
          <w:highlight w:val="yellow"/>
          <w:cs/>
        </w:rPr>
        <w:fldChar w:fldCharType="end"/>
      </w:r>
      <w:bookmarkEnd w:id="43"/>
      <w:r w:rsidR="008A0E90" w:rsidRPr="000C4C25">
        <w:rPr>
          <w:highlight w:val="yellow"/>
          <w:cs/>
        </w:rPr>
        <w:t xml:space="preserve"> </w:t>
      </w:r>
      <w:r w:rsidRPr="000C4C25">
        <w:rPr>
          <w:highlight w:val="yellow"/>
          <w:cs/>
        </w:rPr>
        <w:t>รูปแบบการส่งข้อมูลที่เลือกใช้</w:t>
      </w:r>
      <w:bookmarkEnd w:id="44"/>
    </w:p>
    <w:p w14:paraId="07041389" w14:textId="77777777" w:rsidR="007E0941" w:rsidRPr="000C4C25" w:rsidRDefault="007E0941" w:rsidP="001E14FC">
      <w:pPr>
        <w:pStyle w:val="cpeBodyTextNext"/>
        <w:rPr>
          <w:highlight w:val="yellow"/>
        </w:rPr>
      </w:pPr>
      <w:r w:rsidRPr="000C4C25">
        <w:rPr>
          <w:highlight w:val="yellow"/>
          <w:cs/>
        </w:rPr>
        <w:t xml:space="preserve">ภายใน </w:t>
      </w:r>
      <w:r w:rsidRPr="000C4C25">
        <w:rPr>
          <w:highlight w:val="yellow"/>
        </w:rPr>
        <w:t xml:space="preserve">PIC18F26J11 </w:t>
      </w:r>
      <w:r w:rsidRPr="000C4C25">
        <w:rPr>
          <w:highlight w:val="yellow"/>
          <w:cs/>
        </w:rPr>
        <w:t xml:space="preserve">นี้จะมี </w:t>
      </w:r>
      <w:r w:rsidRPr="000C4C25">
        <w:rPr>
          <w:highlight w:val="yellow"/>
        </w:rPr>
        <w:t xml:space="preserve">SPI </w:t>
      </w:r>
      <w:r w:rsidRPr="000C4C25">
        <w:rPr>
          <w:highlight w:val="yellow"/>
          <w:cs/>
        </w:rPr>
        <w:t xml:space="preserve">ให้เลือกใช้อยู่ </w:t>
      </w:r>
      <w:r w:rsidRPr="000C4C25">
        <w:rPr>
          <w:highlight w:val="yellow"/>
        </w:rPr>
        <w:t xml:space="preserve">2 </w:t>
      </w:r>
      <w:r w:rsidRPr="000C4C25">
        <w:rPr>
          <w:highlight w:val="yellow"/>
          <w:cs/>
        </w:rPr>
        <w:t xml:space="preserve">ชุดตัวอย่างการใช้งานที่เกี่ยวข้องกับโครงงานนี้เช่น การใช้ </w:t>
      </w:r>
      <w:r w:rsidRPr="000C4C25">
        <w:rPr>
          <w:highlight w:val="yellow"/>
        </w:rPr>
        <w:t xml:space="preserve">SPI </w:t>
      </w:r>
      <w:r w:rsidRPr="000C4C25">
        <w:rPr>
          <w:highlight w:val="yellow"/>
          <w:cs/>
        </w:rPr>
        <w:t xml:space="preserve">ติดต่อควบคุมการส่งข้อมูลไร้สายของ </w:t>
      </w:r>
      <w:r w:rsidRPr="000C4C25">
        <w:rPr>
          <w:highlight w:val="yellow"/>
        </w:rPr>
        <w:t>MRF</w:t>
      </w:r>
      <w:r w:rsidR="0057281B" w:rsidRPr="000C4C25">
        <w:rPr>
          <w:highlight w:val="yellow"/>
        </w:rPr>
        <w:t xml:space="preserve">24J40 </w:t>
      </w:r>
      <w:r w:rsidR="0057281B" w:rsidRPr="000C4C25">
        <w:rPr>
          <w:highlight w:val="yellow"/>
          <w:cs/>
        </w:rPr>
        <w:t xml:space="preserve">และการควบคุมการแสดงผลผ่านหน้าจอ </w:t>
      </w:r>
      <w:r w:rsidR="0057281B" w:rsidRPr="000C4C25">
        <w:rPr>
          <w:highlight w:val="yellow"/>
        </w:rPr>
        <w:t xml:space="preserve">Graphic LCD5110 </w:t>
      </w:r>
      <w:r w:rsidR="00460BE8" w:rsidRPr="000C4C25">
        <w:rPr>
          <w:highlight w:val="yellow"/>
          <w:cs/>
        </w:rPr>
        <w:t>โดยมีการส่งข้อมูลในรูปแบบที่แสดงใน</w:t>
      </w:r>
      <w:r w:rsidR="003B467E" w:rsidRPr="000C4C25">
        <w:rPr>
          <w:highlight w:val="yellow"/>
          <w:cs/>
        </w:rPr>
        <w:fldChar w:fldCharType="begin"/>
      </w:r>
      <w:r w:rsidR="00E26AAD" w:rsidRPr="000C4C25">
        <w:rPr>
          <w:highlight w:val="yellow"/>
        </w:rPr>
        <w:instrText>REF _Ref</w:instrText>
      </w:r>
      <w:r w:rsidR="00E26AAD" w:rsidRPr="000C4C25">
        <w:rPr>
          <w:highlight w:val="yellow"/>
          <w:cs/>
        </w:rPr>
        <w:instrText xml:space="preserve">379125254 </w:instrText>
      </w:r>
      <w:r w:rsidR="00E26AAD" w:rsidRPr="000C4C25">
        <w:rPr>
          <w:highlight w:val="yellow"/>
        </w:rPr>
        <w:instrText>\h</w:instrText>
      </w:r>
      <w:r w:rsidR="007663BD" w:rsidRPr="000C4C25">
        <w:rPr>
          <w:highlight w:val="yellow"/>
        </w:rPr>
        <w:instrText xml:space="preserve"> \* MERGEFORMAT </w:instrText>
      </w:r>
      <w:r w:rsidR="003B467E" w:rsidRPr="000C4C25">
        <w:rPr>
          <w:highlight w:val="yellow"/>
          <w:cs/>
        </w:rPr>
      </w:r>
      <w:r w:rsidR="003B467E" w:rsidRPr="000C4C25">
        <w:rPr>
          <w:highlight w:val="yellow"/>
          <w:cs/>
        </w:rPr>
        <w:fldChar w:fldCharType="separate"/>
      </w:r>
      <w:r w:rsidR="00301158" w:rsidRPr="000C4C25">
        <w:rPr>
          <w:highlight w:val="yellow"/>
          <w:cs/>
        </w:rPr>
        <w:t xml:space="preserve">รูปที่ </w:t>
      </w:r>
      <w:r w:rsidR="00301158" w:rsidRPr="000C4C25">
        <w:rPr>
          <w:noProof/>
          <w:highlight w:val="yellow"/>
          <w:cs/>
        </w:rPr>
        <w:t>2.2</w:t>
      </w:r>
      <w:r w:rsidR="003B467E" w:rsidRPr="000C4C25">
        <w:rPr>
          <w:highlight w:val="yellow"/>
          <w:cs/>
        </w:rPr>
        <w:fldChar w:fldCharType="end"/>
      </w:r>
    </w:p>
    <w:p w14:paraId="426E14C2" w14:textId="77777777" w:rsidR="00DC4BAF" w:rsidRPr="000C4C25" w:rsidRDefault="00DC4BAF" w:rsidP="00DC4BAF">
      <w:pPr>
        <w:pStyle w:val="2"/>
        <w:rPr>
          <w:highlight w:val="yellow"/>
        </w:rPr>
      </w:pPr>
      <w:bookmarkStart w:id="45" w:name="_Toc498009301"/>
      <w:r w:rsidRPr="000C4C25">
        <w:rPr>
          <w:rFonts w:hint="cs"/>
          <w:highlight w:val="yellow"/>
          <w:cs/>
        </w:rPr>
        <w:t>ความรู้ตามหลักสูตรซึ่งถูกนำมาใช้หรือบูรณาการในโครงงาน</w:t>
      </w:r>
      <w:bookmarkEnd w:id="45"/>
    </w:p>
    <w:p w14:paraId="141F33D7" w14:textId="77777777" w:rsidR="00DC4BAF" w:rsidRPr="000C4C25" w:rsidRDefault="00DC4BAF" w:rsidP="00DC4BAF">
      <w:pPr>
        <w:pStyle w:val="cpeBodyText"/>
        <w:rPr>
          <w:highlight w:val="yellow"/>
        </w:rPr>
      </w:pPr>
      <w:r w:rsidRPr="000C4C25">
        <w:rPr>
          <w:rFonts w:hint="cs"/>
          <w:highlight w:val="yellow"/>
          <w:cs/>
        </w:rPr>
        <w:t>อธิบายถึง</w:t>
      </w:r>
      <w:r w:rsidR="00567B5B" w:rsidRPr="000C4C25">
        <w:rPr>
          <w:rFonts w:hint="cs"/>
          <w:highlight w:val="yellow"/>
          <w:cs/>
        </w:rPr>
        <w:t>ความรู้ และ</w:t>
      </w:r>
      <w:r w:rsidRPr="000C4C25">
        <w:rPr>
          <w:rFonts w:hint="cs"/>
          <w:highlight w:val="yellow"/>
          <w:cs/>
        </w:rPr>
        <w:t>แนวทางการนำความรู้ต่างๆที่ได้เรียนตามหลักสูตร ซึ่งถูกนำมาใช้ในโครงงาน</w:t>
      </w:r>
    </w:p>
    <w:p w14:paraId="0C147F06" w14:textId="77777777" w:rsidR="00DC4BAF" w:rsidRPr="000C4C25" w:rsidRDefault="00DC4BAF" w:rsidP="00DC4BAF">
      <w:pPr>
        <w:pStyle w:val="2"/>
        <w:rPr>
          <w:highlight w:val="yellow"/>
        </w:rPr>
      </w:pPr>
      <w:bookmarkStart w:id="46" w:name="_Toc498009302"/>
      <w:r w:rsidRPr="000C4C25">
        <w:rPr>
          <w:rFonts w:hint="cs"/>
          <w:highlight w:val="yellow"/>
          <w:cs/>
        </w:rPr>
        <w:t>ความรู้</w:t>
      </w:r>
      <w:r w:rsidR="00567B5B" w:rsidRPr="000C4C25">
        <w:rPr>
          <w:rFonts w:hint="cs"/>
          <w:highlight w:val="yellow"/>
          <w:cs/>
        </w:rPr>
        <w:t>นอก</w:t>
      </w:r>
      <w:r w:rsidRPr="000C4C25">
        <w:rPr>
          <w:rFonts w:hint="cs"/>
          <w:highlight w:val="yellow"/>
          <w:cs/>
        </w:rPr>
        <w:t>หลักสูตรซึ่งถูกนำมาใช้</w:t>
      </w:r>
      <w:r w:rsidR="00567B5B" w:rsidRPr="000C4C25">
        <w:rPr>
          <w:rFonts w:hint="cs"/>
          <w:highlight w:val="yellow"/>
          <w:cs/>
        </w:rPr>
        <w:t>หรือบูรณาการในโครงงาน</w:t>
      </w:r>
      <w:bookmarkEnd w:id="46"/>
    </w:p>
    <w:p w14:paraId="0959BA56" w14:textId="77777777" w:rsidR="00DC4BAF" w:rsidRPr="000C4C25" w:rsidRDefault="00DC4BAF" w:rsidP="00DC4BAF">
      <w:pPr>
        <w:pStyle w:val="cpeBodyText"/>
        <w:rPr>
          <w:highlight w:val="yellow"/>
        </w:rPr>
      </w:pPr>
      <w:r w:rsidRPr="000C4C25">
        <w:rPr>
          <w:rFonts w:hint="cs"/>
          <w:highlight w:val="yellow"/>
          <w:cs/>
        </w:rPr>
        <w:t>อธิบายถึงความรู้ต่างๆที่เรียนรู้ด้วยตัวเอง และแนวทางการนำความรู้เหล่านั้นมาใช้ในโครงงาน</w:t>
      </w:r>
    </w:p>
    <w:p w14:paraId="524E2EB6" w14:textId="77777777" w:rsidR="00DC4BAF" w:rsidRPr="007663BD" w:rsidRDefault="00DC4BAF" w:rsidP="001E14FC">
      <w:pPr>
        <w:pStyle w:val="cpeBodyTextNext"/>
      </w:pPr>
    </w:p>
    <w:p w14:paraId="1C62E22C" w14:textId="77777777" w:rsidR="0091493B" w:rsidRPr="007663BD" w:rsidRDefault="0091493B" w:rsidP="0065114C">
      <w:pPr>
        <w:pStyle w:val="cpeBodyText"/>
      </w:pPr>
    </w:p>
    <w:p w14:paraId="188B7499" w14:textId="77777777" w:rsidR="0091493B" w:rsidRPr="007663BD" w:rsidRDefault="0091493B" w:rsidP="00B14254">
      <w:pPr>
        <w:pStyle w:val="1"/>
        <w:rPr>
          <w:cs/>
        </w:rPr>
        <w:sectPr w:rsidR="0091493B" w:rsidRPr="007663BD" w:rsidSect="00EA5031">
          <w:pgSz w:w="11907" w:h="16839" w:code="9"/>
          <w:pgMar w:top="1701" w:right="1440" w:bottom="1134" w:left="2160" w:header="1440" w:footer="375" w:gutter="0"/>
          <w:cols w:space="720"/>
          <w:docGrid w:linePitch="381"/>
        </w:sectPr>
      </w:pPr>
    </w:p>
    <w:p w14:paraId="3904D76A" w14:textId="77777777" w:rsidR="00EE05D2" w:rsidRPr="007663BD" w:rsidRDefault="00EE05D2" w:rsidP="00B14254">
      <w:pPr>
        <w:pStyle w:val="1"/>
      </w:pPr>
      <w:r w:rsidRPr="007663BD">
        <w:rPr>
          <w:cs/>
        </w:rPr>
        <w:lastRenderedPageBreak/>
        <w:br/>
      </w:r>
      <w:bookmarkStart w:id="47" w:name="_Toc498009303"/>
      <w:r w:rsidR="00C76CA4">
        <w:rPr>
          <w:rFonts w:hint="cs"/>
          <w:cs/>
        </w:rPr>
        <w:t>โครงสร้างและขั้นตอนการทำงาน</w:t>
      </w:r>
      <w:bookmarkEnd w:id="47"/>
    </w:p>
    <w:p w14:paraId="09C8E271" w14:textId="77777777" w:rsidR="008E5F66" w:rsidRPr="007663BD" w:rsidRDefault="008A013E" w:rsidP="0065114C">
      <w:pPr>
        <w:pStyle w:val="cpeBodyText"/>
      </w:pPr>
      <w:r w:rsidRPr="007663BD">
        <w:rPr>
          <w:cs/>
        </w:rPr>
        <w:t xml:space="preserve">ในบทนี้จะกล่าวถึงหลักการ </w:t>
      </w:r>
      <w:r w:rsidR="007C31F0" w:rsidRPr="007663BD">
        <w:rPr>
          <w:cs/>
        </w:rPr>
        <w:t xml:space="preserve">และการออกแบบระบบมิเตอร์วัดกำลังไฟฟ้าที่สามารถติดต่อสื่อสารกันได้ด้วยการสื่อสารแบบไร้สายโดยใช้มาตรฐาน </w:t>
      </w:r>
      <w:r w:rsidR="007C31F0" w:rsidRPr="007663BD">
        <w:t xml:space="preserve">IEEE 802.15.4 </w:t>
      </w:r>
      <w:r w:rsidR="007C31F0" w:rsidRPr="007663BD">
        <w:rPr>
          <w:cs/>
        </w:rPr>
        <w:t>รวมถึงการออกแบบตัวอ่าน</w:t>
      </w:r>
      <w:r w:rsidR="00B71FB0" w:rsidRPr="007663BD">
        <w:rPr>
          <w:cs/>
        </w:rPr>
        <w:t>ที่สามารถเคลื่อนที่ได้ที่</w:t>
      </w:r>
      <w:r w:rsidR="007C31F0" w:rsidRPr="007663BD">
        <w:rPr>
          <w:cs/>
        </w:rPr>
        <w:t>ใช้สำหรับอ่านข้อมูลจากมิเตอร์และปรับเทียบมิเตอร์กับโหลดมาตรฐาน</w:t>
      </w:r>
    </w:p>
    <w:p w14:paraId="7AA3AFDC" w14:textId="77777777" w:rsidR="000452C8" w:rsidRPr="007663BD" w:rsidRDefault="00FF6B7F" w:rsidP="00844E49">
      <w:pPr>
        <w:pStyle w:val="2"/>
      </w:pPr>
      <w:bookmarkStart w:id="48" w:name="_Toc498009304"/>
      <w:r w:rsidRPr="007663BD">
        <w:rPr>
          <w:cs/>
        </w:rPr>
        <w:t>การออกแบบ</w:t>
      </w:r>
      <w:r w:rsidR="004335F0" w:rsidRPr="007663BD">
        <w:rPr>
          <w:cs/>
        </w:rPr>
        <w:t>อุปกรณ์</w:t>
      </w:r>
      <w:r w:rsidRPr="007663BD">
        <w:rPr>
          <w:cs/>
        </w:rPr>
        <w:t>มิเตอร์วัดกำลังไฟฟ้า</w:t>
      </w:r>
      <w:bookmarkEnd w:id="48"/>
    </w:p>
    <w:p w14:paraId="749E8E91" w14:textId="77777777" w:rsidR="00202C3F" w:rsidRPr="007663BD" w:rsidRDefault="00FF6B7F" w:rsidP="0065114C">
      <w:pPr>
        <w:pStyle w:val="cpeBodyText"/>
      </w:pPr>
      <w:r w:rsidRPr="007663BD">
        <w:rPr>
          <w:cs/>
        </w:rPr>
        <w:t xml:space="preserve">มิเตอร์วัดกำลังไฟฟ้าถูกออกแบบมาให้สามารถวัดกำลังไฟฟ้าได้ในช่วง </w:t>
      </w:r>
      <w:r w:rsidRPr="007663BD">
        <w:t>10-4</w:t>
      </w:r>
      <w:r w:rsidR="00ED0D20" w:rsidRPr="007663BD">
        <w:t>,</w:t>
      </w:r>
      <w:r w:rsidRPr="007663BD">
        <w:t>000[W]</w:t>
      </w:r>
      <w:r w:rsidRPr="007663BD">
        <w:rPr>
          <w:cs/>
        </w:rPr>
        <w:t xml:space="preserve"> บอกทิศทางการใช้ไฟฟ้าได้ว่าในขณะนั้นใช้ไฟฟ้าอยู่หรือผลิตไฟฟ้าคืนการไฟฟ้า เก็บข้อมูลการใช้พลังงานได้ว่ามีการใช้และผลิตไปแล้วกี่หน่วย </w:t>
      </w:r>
      <w:r w:rsidR="00B71FB0" w:rsidRPr="007663BD">
        <w:t>[kWh</w:t>
      </w:r>
      <w:r w:rsidRPr="007663BD">
        <w:t>]</w:t>
      </w:r>
      <w:r w:rsidR="005146E2" w:rsidRPr="007663BD">
        <w:rPr>
          <w:cs/>
        </w:rPr>
        <w:t xml:space="preserve"> มิเตอร์สามารถทำงานแบบตัวเดียวลำพังหรือทำงานเป็นแบบเครือข่ายก็ได้ ซึ่งรองรับสูงสุดที่ </w:t>
      </w:r>
      <w:r w:rsidR="005146E2" w:rsidRPr="007663BD">
        <w:t xml:space="preserve">8 </w:t>
      </w:r>
      <w:r w:rsidR="005146E2" w:rsidRPr="007663BD">
        <w:rPr>
          <w:cs/>
        </w:rPr>
        <w:t>ตัว ขึ้นอยู่กับการใช้งานในแต่ละสถานที่ ถ้าหากเป็นบ้านพักอาศัยขนาดเล็กก็สามารถติดตั้งเพียงแค่ตัวเดียว หรืออาคารสำนักงานที่ต้องการดูการใช้ไฟฟ้าในแต่ละชั้น ก็สามารถแยกติดตั้งชั้นละตัวได้ มิเตอร์แต่ละตัวจะติดต่อสื่อสารกัน</w:t>
      </w:r>
      <w:r w:rsidR="00313CAF" w:rsidRPr="007663BD">
        <w:rPr>
          <w:cs/>
        </w:rPr>
        <w:t>แบบ</w:t>
      </w:r>
      <w:r w:rsidR="005146E2" w:rsidRPr="007663BD">
        <w:rPr>
          <w:cs/>
        </w:rPr>
        <w:t xml:space="preserve">ไร้สายตามมาตรฐาน </w:t>
      </w:r>
      <w:r w:rsidR="005146E2" w:rsidRPr="007663BD">
        <w:t xml:space="preserve">IEEE 802.15.4 </w:t>
      </w:r>
      <w:r w:rsidR="00313CAF" w:rsidRPr="007663BD">
        <w:rPr>
          <w:cs/>
        </w:rPr>
        <w:t xml:space="preserve">โดยใช้ </w:t>
      </w:r>
      <w:r w:rsidR="00313CAF" w:rsidRPr="007663BD">
        <w:t xml:space="preserve">Z-network </w:t>
      </w:r>
      <w:r w:rsidR="00313CAF" w:rsidRPr="007663BD">
        <w:rPr>
          <w:cs/>
        </w:rPr>
        <w:t>เป็นฐานในการติดต่อสื่อสาร</w:t>
      </w:r>
    </w:p>
    <w:p w14:paraId="01D0566D" w14:textId="77777777" w:rsidR="001709FC" w:rsidRPr="007663BD" w:rsidRDefault="003512B6" w:rsidP="0065114C">
      <w:pPr>
        <w:pStyle w:val="cpeBodyText"/>
        <w:rPr>
          <w:cs/>
        </w:rPr>
      </w:pPr>
      <w:r w:rsidRPr="007663BD">
        <w:rPr>
          <w:cs/>
        </w:rPr>
        <w:t>โครงสร้างภายในของมิ</w:t>
      </w:r>
      <w:r w:rsidR="001709FC" w:rsidRPr="007663BD">
        <w:rPr>
          <w:cs/>
        </w:rPr>
        <w:t xml:space="preserve">เตอร์จะประกอบไปด้วย </w:t>
      </w:r>
      <w:r w:rsidR="001709FC" w:rsidRPr="007663BD">
        <w:t>2</w:t>
      </w:r>
      <w:r w:rsidR="001709FC" w:rsidRPr="007663BD">
        <w:rPr>
          <w:cs/>
        </w:rPr>
        <w:t xml:space="preserve"> ส่วนหลักๆคือส่วนที่ใช้สำหรับวัดกำลังไฟฟ้า </w:t>
      </w:r>
      <w:r w:rsidR="00460BE8" w:rsidRPr="007663BD">
        <w:rPr>
          <w:cs/>
        </w:rPr>
        <w:t>และ</w:t>
      </w:r>
      <w:r w:rsidR="001709FC" w:rsidRPr="007663BD">
        <w:rPr>
          <w:cs/>
        </w:rPr>
        <w:t>ส่วนที่ใช้ในการประมวลผลและติดต่อสื่อสาร ดัง</w:t>
      </w:r>
      <w:r w:rsidR="003B467E" w:rsidRPr="007663BD">
        <w:rPr>
          <w:cs/>
        </w:rPr>
        <w:fldChar w:fldCharType="begin"/>
      </w:r>
      <w:r w:rsidR="00AD09CC" w:rsidRPr="007663BD">
        <w:instrText>REF _Ref</w:instrText>
      </w:r>
      <w:r w:rsidR="00AD09CC" w:rsidRPr="007663BD">
        <w:rPr>
          <w:cs/>
        </w:rPr>
        <w:instrText xml:space="preserve">378178001 </w:instrText>
      </w:r>
      <w:r w:rsidR="00AD09CC" w:rsidRPr="007663BD">
        <w:instrText>\h</w:instrText>
      </w:r>
      <w:r w:rsidR="007663BD" w:rsidRPr="007663BD">
        <w:instrText xml:space="preserve"> \* MERGEFORMAT </w:instrText>
      </w:r>
      <w:r w:rsidR="003B467E" w:rsidRPr="007663BD">
        <w:rPr>
          <w:cs/>
        </w:rPr>
      </w:r>
      <w:r w:rsidR="003B467E" w:rsidRPr="007663BD">
        <w:rPr>
          <w:cs/>
        </w:rPr>
        <w:fldChar w:fldCharType="separate"/>
      </w:r>
      <w:r w:rsidR="00301158" w:rsidRPr="007663BD">
        <w:rPr>
          <w:cs/>
        </w:rPr>
        <w:t xml:space="preserve">รูปที่ </w:t>
      </w:r>
      <w:r w:rsidR="00301158">
        <w:rPr>
          <w:noProof/>
          <w:cs/>
        </w:rPr>
        <w:t>3</w:t>
      </w:r>
      <w:r w:rsidR="00301158" w:rsidRPr="007663BD">
        <w:rPr>
          <w:noProof/>
          <w:cs/>
        </w:rPr>
        <w:t>.</w:t>
      </w:r>
      <w:r w:rsidR="00301158">
        <w:rPr>
          <w:noProof/>
          <w:cs/>
        </w:rPr>
        <w:t>1</w:t>
      </w:r>
      <w:r w:rsidR="003B467E" w:rsidRPr="007663BD">
        <w:rPr>
          <w:cs/>
        </w:rPr>
        <w:fldChar w:fldCharType="end"/>
      </w:r>
    </w:p>
    <w:p w14:paraId="30904FEB" w14:textId="77777777" w:rsidR="003512B6" w:rsidRPr="007663BD" w:rsidRDefault="004E2478" w:rsidP="00844E49">
      <w:pPr>
        <w:pStyle w:val="af"/>
      </w:pPr>
      <w:r w:rsidRPr="007663BD">
        <w:rPr>
          <w:cs/>
        </w:rPr>
        <w:object w:dxaOrig="5283" w:dyaOrig="1898" w14:anchorId="21776A0E">
          <v:shape id="_x0000_i1027" type="#_x0000_t75" style="width:367.2pt;height:132pt" o:ole="">
            <v:imagedata r:id="rId20" o:title=""/>
          </v:shape>
          <o:OLEObject Type="Embed" ProgID="Visio.Drawing.11" ShapeID="_x0000_i1027" DrawAspect="Content" ObjectID="_1664111998" r:id="rId21"/>
        </w:object>
      </w:r>
    </w:p>
    <w:p w14:paraId="2B56A651" w14:textId="77777777" w:rsidR="001709FC" w:rsidRPr="007663BD" w:rsidRDefault="001709FC" w:rsidP="00844E49">
      <w:pPr>
        <w:pStyle w:val="af"/>
      </w:pPr>
      <w:bookmarkStart w:id="49" w:name="_Ref378178001"/>
      <w:bookmarkStart w:id="50" w:name="_Toc466890326"/>
      <w:r w:rsidRPr="007663BD">
        <w:rPr>
          <w:cs/>
        </w:rPr>
        <w:t xml:space="preserve">รูปที่ </w:t>
      </w:r>
      <w:r w:rsidR="003B467E" w:rsidRPr="007663BD">
        <w:rPr>
          <w:cs/>
        </w:rPr>
        <w:fldChar w:fldCharType="begin"/>
      </w:r>
      <w:r w:rsidR="00E26AAD" w:rsidRPr="007663BD">
        <w:instrText xml:space="preserve">STYLEREF </w:instrText>
      </w:r>
      <w:r w:rsidR="00E26AAD" w:rsidRPr="007663BD">
        <w:rPr>
          <w:cs/>
        </w:rPr>
        <w:instrText xml:space="preserve">1 </w:instrText>
      </w:r>
      <w:r w:rsidR="00E26AAD" w:rsidRPr="007663BD">
        <w:instrText>\s</w:instrText>
      </w:r>
      <w:r w:rsidR="003B467E" w:rsidRPr="007663BD">
        <w:rPr>
          <w:cs/>
        </w:rPr>
        <w:fldChar w:fldCharType="separate"/>
      </w:r>
      <w:r w:rsidR="00301158">
        <w:rPr>
          <w:noProof/>
          <w:cs/>
        </w:rPr>
        <w:t>3</w:t>
      </w:r>
      <w:r w:rsidR="003B467E" w:rsidRPr="007663BD">
        <w:rPr>
          <w:cs/>
        </w:rPr>
        <w:fldChar w:fldCharType="end"/>
      </w:r>
      <w:r w:rsidR="00E26AAD" w:rsidRPr="007663BD">
        <w:rPr>
          <w:cs/>
        </w:rPr>
        <w:t>.</w:t>
      </w:r>
      <w:r w:rsidR="003B467E" w:rsidRPr="007663BD">
        <w:rPr>
          <w:cs/>
        </w:rPr>
        <w:fldChar w:fldCharType="begin"/>
      </w:r>
      <w:r w:rsidR="00E26AAD" w:rsidRPr="007663BD">
        <w:instrText xml:space="preserve">SEQ </w:instrText>
      </w:r>
      <w:r w:rsidR="00E26AAD" w:rsidRPr="007663BD">
        <w:rPr>
          <w:cs/>
        </w:rPr>
        <w:instrText xml:space="preserve">รูปที่ </w:instrText>
      </w:r>
      <w:r w:rsidR="00E26AAD" w:rsidRPr="007663BD">
        <w:instrText xml:space="preserve">\* ARABIC \s </w:instrText>
      </w:r>
      <w:r w:rsidR="00E26AAD" w:rsidRPr="007663BD">
        <w:rPr>
          <w:cs/>
        </w:rPr>
        <w:instrText xml:space="preserve">1 </w:instrText>
      </w:r>
      <w:r w:rsidR="003B467E" w:rsidRPr="007663BD">
        <w:rPr>
          <w:cs/>
        </w:rPr>
        <w:fldChar w:fldCharType="separate"/>
      </w:r>
      <w:r w:rsidR="00301158">
        <w:rPr>
          <w:noProof/>
          <w:cs/>
        </w:rPr>
        <w:t>1</w:t>
      </w:r>
      <w:r w:rsidR="003B467E" w:rsidRPr="007663BD">
        <w:rPr>
          <w:cs/>
        </w:rPr>
        <w:fldChar w:fldCharType="end"/>
      </w:r>
      <w:bookmarkEnd w:id="49"/>
      <w:r w:rsidR="00650531">
        <w:t xml:space="preserve"> </w:t>
      </w:r>
      <w:r w:rsidR="00C579FA" w:rsidRPr="007663BD">
        <w:rPr>
          <w:cs/>
        </w:rPr>
        <w:t>โครงสร้างภายในของมิเตอร์</w:t>
      </w:r>
      <w:bookmarkEnd w:id="50"/>
    </w:p>
    <w:p w14:paraId="363747E5" w14:textId="77777777" w:rsidR="00AD09CC" w:rsidRPr="007663BD" w:rsidRDefault="004E2478" w:rsidP="00650531">
      <w:pPr>
        <w:pStyle w:val="3"/>
      </w:pPr>
      <w:bookmarkStart w:id="51" w:name="_Toc498009305"/>
      <w:r w:rsidRPr="007663BD">
        <w:rPr>
          <w:cs/>
        </w:rPr>
        <w:t xml:space="preserve">ส่วนวัดกำลังไฟฟ้า </w:t>
      </w:r>
      <w:r w:rsidRPr="007663BD">
        <w:t>(</w:t>
      </w:r>
      <w:r w:rsidR="00A21BBD" w:rsidRPr="007663BD">
        <w:t>P2F</w:t>
      </w:r>
      <w:r w:rsidRPr="007663BD">
        <w:t>)</w:t>
      </w:r>
      <w:bookmarkEnd w:id="51"/>
    </w:p>
    <w:p w14:paraId="01CDE733" w14:textId="77777777" w:rsidR="00BA2A8C" w:rsidRPr="007663BD" w:rsidRDefault="00BA2A8C" w:rsidP="0065114C">
      <w:pPr>
        <w:pStyle w:val="cpeBodyText"/>
      </w:pPr>
      <w:r w:rsidRPr="007663BD">
        <w:rPr>
          <w:cs/>
        </w:rPr>
        <w:t>ส่วนนี้</w:t>
      </w:r>
      <w:r w:rsidR="004E2478" w:rsidRPr="007663BD">
        <w:rPr>
          <w:cs/>
        </w:rPr>
        <w:t>ทำหน้าที่</w:t>
      </w:r>
      <w:r w:rsidRPr="007663BD">
        <w:rPr>
          <w:cs/>
        </w:rPr>
        <w:t xml:space="preserve">เกี่ยวกับการวัดกำลังไฟฟ้า เมื่อได้รับอินพุตมาเป็นสัญญาณอนาล็อกของกระแสและแรงดันจากการใช้ไฟฟ้าของเครื่องใช้ไฟฟ้า ในส่วนนี้ก็จะแปลงให้อยู่ในรูปของสัญญาณดิจิตอลของสัญญาณกำลังไฟฟ้าที่จะให้เป็นความถี่ของสัญญาณพัลส์ และลอจิก </w:t>
      </w:r>
      <w:r w:rsidRPr="007663BD">
        <w:t xml:space="preserve">1 </w:t>
      </w:r>
      <w:r w:rsidRPr="007663BD">
        <w:rPr>
          <w:cs/>
        </w:rPr>
        <w:t xml:space="preserve">หรือ </w:t>
      </w:r>
      <w:r w:rsidRPr="007663BD">
        <w:t xml:space="preserve">0 </w:t>
      </w:r>
      <w:r w:rsidRPr="007663BD">
        <w:rPr>
          <w:cs/>
        </w:rPr>
        <w:t>สำหรับทิศทางการใช้ไฟฟ้า</w:t>
      </w:r>
    </w:p>
    <w:p w14:paraId="532B3C2F" w14:textId="77777777" w:rsidR="00270E1D" w:rsidRPr="007663BD" w:rsidRDefault="00A21BBD" w:rsidP="00844E49">
      <w:pPr>
        <w:pStyle w:val="af"/>
      </w:pPr>
      <w:r w:rsidRPr="007663BD">
        <w:object w:dxaOrig="7400" w:dyaOrig="3924" w14:anchorId="7D2C572D">
          <v:shape id="_x0000_i1028" type="#_x0000_t75" style="width:403.2pt;height:213pt" o:ole="">
            <v:imagedata r:id="rId22" o:title=""/>
          </v:shape>
          <o:OLEObject Type="Embed" ProgID="Visio.Drawing.11" ShapeID="_x0000_i1028" DrawAspect="Content" ObjectID="_1664111999" r:id="rId23"/>
        </w:object>
      </w:r>
    </w:p>
    <w:p w14:paraId="3CB0BACF" w14:textId="77777777" w:rsidR="001A03B5" w:rsidRPr="007663BD" w:rsidRDefault="001A03B5" w:rsidP="00844E49">
      <w:pPr>
        <w:pStyle w:val="af"/>
      </w:pPr>
      <w:bookmarkStart w:id="52" w:name="_Ref378182647"/>
      <w:bookmarkStart w:id="53" w:name="_Toc466890327"/>
      <w:r w:rsidRPr="007663BD">
        <w:rPr>
          <w:cs/>
        </w:rPr>
        <w:t xml:space="preserve">รูปที่ </w:t>
      </w:r>
      <w:r w:rsidR="003B467E" w:rsidRPr="007663BD">
        <w:rPr>
          <w:cs/>
        </w:rPr>
        <w:fldChar w:fldCharType="begin"/>
      </w:r>
      <w:r w:rsidR="00E26AAD" w:rsidRPr="007663BD">
        <w:instrText xml:space="preserve">STYLEREF </w:instrText>
      </w:r>
      <w:r w:rsidR="00E26AAD" w:rsidRPr="007663BD">
        <w:rPr>
          <w:cs/>
        </w:rPr>
        <w:instrText xml:space="preserve">1 </w:instrText>
      </w:r>
      <w:r w:rsidR="00E26AAD" w:rsidRPr="007663BD">
        <w:instrText>\s</w:instrText>
      </w:r>
      <w:r w:rsidR="003B467E" w:rsidRPr="007663BD">
        <w:rPr>
          <w:cs/>
        </w:rPr>
        <w:fldChar w:fldCharType="separate"/>
      </w:r>
      <w:r w:rsidR="00301158">
        <w:rPr>
          <w:noProof/>
          <w:cs/>
        </w:rPr>
        <w:t>3</w:t>
      </w:r>
      <w:r w:rsidR="003B467E" w:rsidRPr="007663BD">
        <w:rPr>
          <w:cs/>
        </w:rPr>
        <w:fldChar w:fldCharType="end"/>
      </w:r>
      <w:r w:rsidR="00E26AAD" w:rsidRPr="007663BD">
        <w:rPr>
          <w:cs/>
        </w:rPr>
        <w:t>.</w:t>
      </w:r>
      <w:r w:rsidR="003B467E" w:rsidRPr="007663BD">
        <w:rPr>
          <w:cs/>
        </w:rPr>
        <w:fldChar w:fldCharType="begin"/>
      </w:r>
      <w:r w:rsidR="00E26AAD" w:rsidRPr="007663BD">
        <w:instrText xml:space="preserve">SEQ </w:instrText>
      </w:r>
      <w:r w:rsidR="00E26AAD" w:rsidRPr="007663BD">
        <w:rPr>
          <w:cs/>
        </w:rPr>
        <w:instrText xml:space="preserve">รูปที่ </w:instrText>
      </w:r>
      <w:r w:rsidR="00E26AAD" w:rsidRPr="007663BD">
        <w:instrText xml:space="preserve">\* ARABIC \s </w:instrText>
      </w:r>
      <w:r w:rsidR="00E26AAD" w:rsidRPr="007663BD">
        <w:rPr>
          <w:cs/>
        </w:rPr>
        <w:instrText xml:space="preserve">1 </w:instrText>
      </w:r>
      <w:r w:rsidR="003B467E" w:rsidRPr="007663BD">
        <w:rPr>
          <w:cs/>
        </w:rPr>
        <w:fldChar w:fldCharType="separate"/>
      </w:r>
      <w:r w:rsidR="00301158">
        <w:rPr>
          <w:noProof/>
          <w:cs/>
        </w:rPr>
        <w:t>2</w:t>
      </w:r>
      <w:r w:rsidR="003B467E" w:rsidRPr="007663BD">
        <w:rPr>
          <w:cs/>
        </w:rPr>
        <w:fldChar w:fldCharType="end"/>
      </w:r>
      <w:bookmarkEnd w:id="52"/>
      <w:r w:rsidR="00572B21" w:rsidRPr="007663BD">
        <w:rPr>
          <w:cs/>
        </w:rPr>
        <w:t xml:space="preserve"> </w:t>
      </w:r>
      <w:r w:rsidRPr="007663BD">
        <w:rPr>
          <w:cs/>
        </w:rPr>
        <w:t>ผังวงจรอย่างง่ายของส่วนวัดกำลังไฟฟ้า</w:t>
      </w:r>
      <w:bookmarkEnd w:id="53"/>
    </w:p>
    <w:p w14:paraId="62FB589C" w14:textId="77777777" w:rsidR="000333D3" w:rsidRPr="007663BD" w:rsidRDefault="000333D3" w:rsidP="00935F26">
      <w:pPr>
        <w:rPr>
          <w:rFonts w:ascii="TH SarabunPSK" w:hAnsi="TH SarabunPSK" w:cs="TH SarabunPSK"/>
        </w:rPr>
      </w:pPr>
    </w:p>
    <w:p w14:paraId="5F834877" w14:textId="77777777" w:rsidR="00EC3CF5" w:rsidRPr="007663BD" w:rsidRDefault="00EC3CF5" w:rsidP="00EC3CF5">
      <w:pPr>
        <w:rPr>
          <w:rFonts w:ascii="TH SarabunPSK" w:hAnsi="TH SarabunPSK" w:cs="TH SarabunPSK"/>
        </w:rPr>
      </w:pPr>
    </w:p>
    <w:p w14:paraId="4A7FD75E" w14:textId="77777777" w:rsidR="00EC3CF5" w:rsidRPr="007663BD" w:rsidRDefault="00EC3CF5" w:rsidP="00EC3CF5">
      <w:pPr>
        <w:rPr>
          <w:rFonts w:ascii="TH SarabunPSK" w:hAnsi="TH SarabunPSK" w:cs="TH SarabunPSK"/>
        </w:rPr>
        <w:sectPr w:rsidR="00EC3CF5" w:rsidRPr="007663BD" w:rsidSect="00EA5031">
          <w:pgSz w:w="11907" w:h="16839" w:code="9"/>
          <w:pgMar w:top="1701" w:right="1440" w:bottom="1440" w:left="2160" w:header="1440" w:footer="720" w:gutter="0"/>
          <w:cols w:space="720"/>
          <w:titlePg/>
          <w:docGrid w:linePitch="381"/>
        </w:sectPr>
      </w:pPr>
    </w:p>
    <w:p w14:paraId="25761EB2" w14:textId="77777777" w:rsidR="000333D3" w:rsidRPr="007663BD" w:rsidRDefault="000333D3" w:rsidP="00B14254">
      <w:pPr>
        <w:pStyle w:val="1"/>
      </w:pPr>
      <w:r w:rsidRPr="007663BD">
        <w:rPr>
          <w:cs/>
        </w:rPr>
        <w:lastRenderedPageBreak/>
        <w:br/>
      </w:r>
      <w:bookmarkStart w:id="54" w:name="_Toc498009306"/>
      <w:r w:rsidR="00527B4D" w:rsidRPr="007663BD">
        <w:rPr>
          <w:cs/>
        </w:rPr>
        <w:t>การทด</w:t>
      </w:r>
      <w:r w:rsidR="00055234">
        <w:rPr>
          <w:rFonts w:hint="cs"/>
          <w:cs/>
        </w:rPr>
        <w:t>ลอง</w:t>
      </w:r>
      <w:r w:rsidR="00527B4D" w:rsidRPr="007663BD">
        <w:rPr>
          <w:cs/>
        </w:rPr>
        <w:t>และผล</w:t>
      </w:r>
      <w:r w:rsidR="00C0117D">
        <w:rPr>
          <w:cs/>
        </w:rPr>
        <w:t>ลัพธ์</w:t>
      </w:r>
      <w:bookmarkEnd w:id="54"/>
    </w:p>
    <w:p w14:paraId="3F845B92" w14:textId="77777777" w:rsidR="003704E3" w:rsidRPr="007663BD" w:rsidRDefault="003704E3" w:rsidP="0065114C">
      <w:pPr>
        <w:pStyle w:val="cpeBodyText"/>
      </w:pPr>
      <w:r w:rsidRPr="007663BD">
        <w:rPr>
          <w:cs/>
        </w:rPr>
        <w:t>ในบทนี้จะ</w:t>
      </w:r>
      <w:r w:rsidR="009127A1" w:rsidRPr="007663BD">
        <w:rPr>
          <w:cs/>
        </w:rPr>
        <w:t>ทดสอบเกี่ยวกับการทำงานในฟังก์ชั</w:t>
      </w:r>
      <w:r w:rsidRPr="007663BD">
        <w:rPr>
          <w:cs/>
        </w:rPr>
        <w:t>นหลักๆของมิเตอร์ โดยจะมีการทดสอบวัดโหลดที่แตกต่างกัน ทดสอบการติดต่อสื่อสารแบบไร้สาย การทดสอบวัดกำลังไฟฟ้าทั้งสองทิศทาง การทดสอบการปรับเทียบ การทดสอบความคลาดเคลื่อนของการวัด</w:t>
      </w:r>
    </w:p>
    <w:p w14:paraId="53B9BFC3" w14:textId="77777777" w:rsidR="00401FC2" w:rsidRPr="007663BD" w:rsidRDefault="00401FC2" w:rsidP="00844E49">
      <w:pPr>
        <w:pStyle w:val="2"/>
      </w:pPr>
      <w:bookmarkStart w:id="55" w:name="_Toc498009307"/>
      <w:r w:rsidRPr="007663BD">
        <w:rPr>
          <w:cs/>
        </w:rPr>
        <w:t>การทดสอบวั</w:t>
      </w:r>
      <w:r w:rsidR="00082F63" w:rsidRPr="007663BD">
        <w:rPr>
          <w:cs/>
        </w:rPr>
        <w:t>ดค่ากำลังไฟฟ้าเปรียบเทียบกับมิเตอร์มาตรฐาน</w:t>
      </w:r>
      <w:bookmarkEnd w:id="55"/>
    </w:p>
    <w:p w14:paraId="17FE7FDF" w14:textId="77777777" w:rsidR="00082F63" w:rsidRPr="007663BD" w:rsidRDefault="00401FC2" w:rsidP="0065114C">
      <w:pPr>
        <w:pStyle w:val="cpeBodyText"/>
      </w:pPr>
      <w:r w:rsidRPr="007663BD">
        <w:rPr>
          <w:cs/>
        </w:rPr>
        <w:t>การทดสอบนี้</w:t>
      </w:r>
      <w:r w:rsidR="003704E3" w:rsidRPr="007663BD">
        <w:rPr>
          <w:cs/>
        </w:rPr>
        <w:t>เป็นการทดสอบเพื่อดูผลการวัดของมิเตอร์ว่าสามารถวัดค่ากำลังไฟฟ้า</w:t>
      </w:r>
      <w:r w:rsidR="00082F63" w:rsidRPr="007663BD">
        <w:rPr>
          <w:cs/>
        </w:rPr>
        <w:t xml:space="preserve">ออกมามีความคลาดเคลื่อนมากน้อยเท่าใด เมื่อเทียบกับค่าที่อ่านได้จากมิเตอร์มาตรฐาน </w:t>
      </w:r>
      <w:r w:rsidR="00F03156" w:rsidRPr="007663BD">
        <w:rPr>
          <w:cs/>
        </w:rPr>
        <w:t xml:space="preserve">การทดสอบทำโดยบันทึกค่าที่วัดได้จากมิเตอร์ทั้ง </w:t>
      </w:r>
      <w:r w:rsidR="00F03156" w:rsidRPr="007663BD">
        <w:t>8</w:t>
      </w:r>
      <w:r w:rsidR="00F03156" w:rsidRPr="007663BD">
        <w:rPr>
          <w:cs/>
        </w:rPr>
        <w:t xml:space="preserve"> ตัวเมื่อต่อโหลดชนิดเดียวกันแล้วนำมาหาค่าเฉลี่ย ทำการทดสอบที่</w:t>
      </w:r>
      <w:r w:rsidR="002971C6" w:rsidRPr="007663BD">
        <w:rPr>
          <w:cs/>
        </w:rPr>
        <w:t>ห้องปฏิบัติการ</w:t>
      </w:r>
      <w:r w:rsidR="00F03156" w:rsidRPr="007663BD">
        <w:t xml:space="preserve">DEMO </w:t>
      </w:r>
      <w:r w:rsidR="00F03156" w:rsidRPr="007663BD">
        <w:rPr>
          <w:cs/>
        </w:rPr>
        <w:t xml:space="preserve">ค่าแรงดันที่วัดได้ </w:t>
      </w:r>
      <w:r w:rsidR="00F03156" w:rsidRPr="007663BD">
        <w:t xml:space="preserve">230 [V] </w:t>
      </w:r>
      <w:r w:rsidR="00082F63" w:rsidRPr="007663BD">
        <w:rPr>
          <w:cs/>
        </w:rPr>
        <w:t>ผลการทดสอบออกมาดัง</w:t>
      </w:r>
      <w:r w:rsidR="003B467E" w:rsidRPr="007663BD">
        <w:rPr>
          <w:cs/>
        </w:rPr>
        <w:fldChar w:fldCharType="begin"/>
      </w:r>
      <w:r w:rsidR="00F03156" w:rsidRPr="007663BD">
        <w:instrText>REF _Ref</w:instrText>
      </w:r>
      <w:r w:rsidR="00F03156" w:rsidRPr="007663BD">
        <w:rPr>
          <w:cs/>
        </w:rPr>
        <w:instrText xml:space="preserve">378511948 </w:instrText>
      </w:r>
      <w:r w:rsidR="00F03156" w:rsidRPr="007663BD">
        <w:instrText>\h</w:instrText>
      </w:r>
      <w:r w:rsidR="007663BD" w:rsidRPr="007663BD">
        <w:instrText xml:space="preserve"> \* MERGEFORMAT </w:instrText>
      </w:r>
      <w:r w:rsidR="003B467E" w:rsidRPr="007663BD">
        <w:rPr>
          <w:cs/>
        </w:rPr>
      </w:r>
      <w:r w:rsidR="003B467E" w:rsidRPr="007663BD">
        <w:rPr>
          <w:cs/>
        </w:rPr>
        <w:fldChar w:fldCharType="separate"/>
      </w:r>
      <w:r w:rsidR="00301158" w:rsidRPr="007663BD">
        <w:rPr>
          <w:cs/>
        </w:rPr>
        <w:t xml:space="preserve">ตารางที่ </w:t>
      </w:r>
      <w:r w:rsidR="00301158">
        <w:rPr>
          <w:noProof/>
        </w:rPr>
        <w:t>4</w:t>
      </w:r>
      <w:r w:rsidR="00301158" w:rsidRPr="007663BD">
        <w:rPr>
          <w:noProof/>
          <w:cs/>
        </w:rPr>
        <w:t>.</w:t>
      </w:r>
      <w:r w:rsidR="00301158">
        <w:rPr>
          <w:noProof/>
        </w:rPr>
        <w:t>1</w:t>
      </w:r>
      <w:r w:rsidR="003B467E" w:rsidRPr="007663BD">
        <w:rPr>
          <w:cs/>
        </w:rPr>
        <w:fldChar w:fldCharType="end"/>
      </w:r>
    </w:p>
    <w:p w14:paraId="197C544C" w14:textId="77777777" w:rsidR="00F03156" w:rsidRPr="007663BD" w:rsidRDefault="00F03156" w:rsidP="00C00682">
      <w:pPr>
        <w:pStyle w:val="af0"/>
        <w:rPr>
          <w:cs/>
        </w:rPr>
      </w:pPr>
      <w:bookmarkStart w:id="56" w:name="_Ref378511948"/>
      <w:bookmarkStart w:id="57" w:name="_Ref378511932"/>
      <w:bookmarkStart w:id="58" w:name="_Toc462926630"/>
      <w:r w:rsidRPr="007663BD">
        <w:rPr>
          <w:cs/>
        </w:rPr>
        <w:t xml:space="preserve">ตารางที่ </w:t>
      </w:r>
      <w:r w:rsidR="003B467E" w:rsidRPr="007663BD">
        <w:fldChar w:fldCharType="begin"/>
      </w:r>
      <w:r w:rsidR="00AE3BEB" w:rsidRPr="007663BD">
        <w:instrText xml:space="preserve"> STYLEREF 1 \s </w:instrText>
      </w:r>
      <w:r w:rsidR="003B467E" w:rsidRPr="007663BD">
        <w:fldChar w:fldCharType="separate"/>
      </w:r>
      <w:r w:rsidR="00301158">
        <w:t>4</w:t>
      </w:r>
      <w:r w:rsidR="003B467E" w:rsidRPr="007663BD">
        <w:fldChar w:fldCharType="end"/>
      </w:r>
      <w:r w:rsidR="003D37EB" w:rsidRPr="007663BD">
        <w:rPr>
          <w:cs/>
        </w:rPr>
        <w:t>.</w:t>
      </w:r>
      <w:r w:rsidR="003B467E" w:rsidRPr="007663BD">
        <w:fldChar w:fldCharType="begin"/>
      </w:r>
      <w:r w:rsidR="00AE3BEB" w:rsidRPr="007663BD">
        <w:instrText xml:space="preserve"> SEQ </w:instrText>
      </w:r>
      <w:r w:rsidR="00AE3BEB" w:rsidRPr="007663BD">
        <w:rPr>
          <w:cs/>
        </w:rPr>
        <w:instrText xml:space="preserve">ตารางที่ </w:instrText>
      </w:r>
      <w:r w:rsidR="00AE3BEB" w:rsidRPr="007663BD">
        <w:instrText xml:space="preserve">\* ARABIC \s 1 </w:instrText>
      </w:r>
      <w:r w:rsidR="003B467E" w:rsidRPr="007663BD">
        <w:fldChar w:fldCharType="separate"/>
      </w:r>
      <w:r w:rsidR="00301158">
        <w:t>1</w:t>
      </w:r>
      <w:r w:rsidR="003B467E" w:rsidRPr="007663BD">
        <w:fldChar w:fldCharType="end"/>
      </w:r>
      <w:bookmarkEnd w:id="56"/>
      <w:r w:rsidRPr="007663BD">
        <w:rPr>
          <w:cs/>
        </w:rPr>
        <w:t xml:space="preserve"> เปรียบเทียบค่าที่วัดได้จากมิเตอร์โครงงานกับมิเตอร์มาตรฐาน</w:t>
      </w:r>
      <w:bookmarkEnd w:id="57"/>
      <w:bookmarkEnd w:id="58"/>
    </w:p>
    <w:tbl>
      <w:tblPr>
        <w:tblStyle w:val="ae"/>
        <w:tblW w:w="8613" w:type="dxa"/>
        <w:tblLook w:val="04A0" w:firstRow="1" w:lastRow="0" w:firstColumn="1" w:lastColumn="0" w:noHBand="0" w:noVBand="1"/>
      </w:tblPr>
      <w:tblGrid>
        <w:gridCol w:w="2943"/>
        <w:gridCol w:w="1985"/>
        <w:gridCol w:w="1984"/>
        <w:gridCol w:w="1701"/>
      </w:tblGrid>
      <w:tr w:rsidR="002971C6" w:rsidRPr="007663BD" w14:paraId="71B606C8" w14:textId="77777777" w:rsidTr="00962B85">
        <w:trPr>
          <w:trHeight w:val="773"/>
        </w:trPr>
        <w:tc>
          <w:tcPr>
            <w:tcW w:w="2943" w:type="dxa"/>
            <w:vAlign w:val="center"/>
          </w:tcPr>
          <w:p w14:paraId="51BAA99F" w14:textId="77777777" w:rsidR="002971C6" w:rsidRPr="007663BD" w:rsidRDefault="002971C6" w:rsidP="00962B85">
            <w:pPr>
              <w:pStyle w:val="cpeTitleTable"/>
            </w:pPr>
            <w:r w:rsidRPr="007663BD">
              <w:rPr>
                <w:cs/>
              </w:rPr>
              <w:t>เครื่องใช้ไฟฟ้า</w:t>
            </w:r>
          </w:p>
        </w:tc>
        <w:tc>
          <w:tcPr>
            <w:tcW w:w="1985" w:type="dxa"/>
            <w:vAlign w:val="center"/>
          </w:tcPr>
          <w:p w14:paraId="010A1394" w14:textId="77777777" w:rsidR="002971C6" w:rsidRPr="007663BD" w:rsidRDefault="002971C6" w:rsidP="00962B85">
            <w:pPr>
              <w:pStyle w:val="cpeTitleTable"/>
            </w:pPr>
            <w:r w:rsidRPr="007663BD">
              <w:rPr>
                <w:cs/>
              </w:rPr>
              <w:t xml:space="preserve">มิเตอร์โครงงาน </w:t>
            </w:r>
            <w:r w:rsidRPr="007663BD">
              <w:t>[W]</w:t>
            </w:r>
          </w:p>
        </w:tc>
        <w:tc>
          <w:tcPr>
            <w:tcW w:w="1984" w:type="dxa"/>
            <w:vAlign w:val="center"/>
          </w:tcPr>
          <w:p w14:paraId="7A9DCDEF" w14:textId="77777777" w:rsidR="002971C6" w:rsidRPr="007663BD" w:rsidRDefault="002971C6" w:rsidP="00962B85">
            <w:pPr>
              <w:pStyle w:val="cpeTitleTable"/>
            </w:pPr>
            <w:r w:rsidRPr="007663BD">
              <w:rPr>
                <w:cs/>
              </w:rPr>
              <w:t>มิเตอร์มาตรฐาน</w:t>
            </w:r>
            <w:r w:rsidRPr="007663BD">
              <w:t xml:space="preserve"> [W]</w:t>
            </w:r>
          </w:p>
        </w:tc>
        <w:tc>
          <w:tcPr>
            <w:tcW w:w="1701" w:type="dxa"/>
            <w:vAlign w:val="center"/>
          </w:tcPr>
          <w:p w14:paraId="12F23A5F" w14:textId="77777777" w:rsidR="002971C6" w:rsidRPr="007663BD" w:rsidRDefault="002971C6" w:rsidP="00962B85">
            <w:pPr>
              <w:pStyle w:val="cpeTitleTable"/>
            </w:pPr>
            <w:r w:rsidRPr="007663BD">
              <w:rPr>
                <w:cs/>
              </w:rPr>
              <w:t xml:space="preserve">คลาดเคลื่อน </w:t>
            </w:r>
            <w:r w:rsidRPr="007663BD">
              <w:t>[%]</w:t>
            </w:r>
          </w:p>
        </w:tc>
      </w:tr>
      <w:tr w:rsidR="002971C6" w:rsidRPr="007663BD" w14:paraId="71BA3C67" w14:textId="77777777" w:rsidTr="00D915C1">
        <w:tc>
          <w:tcPr>
            <w:tcW w:w="2943" w:type="dxa"/>
            <w:vAlign w:val="center"/>
          </w:tcPr>
          <w:p w14:paraId="6F2F104D" w14:textId="77777777" w:rsidR="002971C6" w:rsidRPr="007663BD" w:rsidRDefault="002971C6" w:rsidP="00962B85">
            <w:pPr>
              <w:pStyle w:val="cpeTitleTable"/>
            </w:pPr>
            <w:r w:rsidRPr="007663BD">
              <w:rPr>
                <w:cs/>
              </w:rPr>
              <w:t xml:space="preserve">หลอดไฟ </w:t>
            </w:r>
            <w:r w:rsidRPr="007663BD">
              <w:t>25[W]</w:t>
            </w:r>
          </w:p>
        </w:tc>
        <w:tc>
          <w:tcPr>
            <w:tcW w:w="1985" w:type="dxa"/>
            <w:vAlign w:val="center"/>
          </w:tcPr>
          <w:p w14:paraId="7B915EAB" w14:textId="77777777" w:rsidR="002971C6" w:rsidRPr="007663BD" w:rsidRDefault="002971C6" w:rsidP="0065114C">
            <w:pPr>
              <w:pStyle w:val="cpeBodyText"/>
            </w:pPr>
            <w:r w:rsidRPr="007663BD">
              <w:t>24</w:t>
            </w:r>
          </w:p>
        </w:tc>
        <w:tc>
          <w:tcPr>
            <w:tcW w:w="1984" w:type="dxa"/>
            <w:vAlign w:val="center"/>
          </w:tcPr>
          <w:p w14:paraId="12E9BA57" w14:textId="77777777" w:rsidR="002971C6" w:rsidRPr="007663BD" w:rsidRDefault="002971C6" w:rsidP="0065114C">
            <w:pPr>
              <w:pStyle w:val="cpeBodyText"/>
            </w:pPr>
            <w:r w:rsidRPr="007663BD">
              <w:t>22</w:t>
            </w:r>
          </w:p>
        </w:tc>
        <w:tc>
          <w:tcPr>
            <w:tcW w:w="1701" w:type="dxa"/>
            <w:vAlign w:val="center"/>
          </w:tcPr>
          <w:p w14:paraId="2B9E4498" w14:textId="77777777" w:rsidR="002971C6" w:rsidRPr="007663BD" w:rsidRDefault="002971C6" w:rsidP="0065114C">
            <w:pPr>
              <w:pStyle w:val="cpeBodyText"/>
            </w:pPr>
            <w:r w:rsidRPr="007663BD">
              <w:t>9.09</w:t>
            </w:r>
          </w:p>
        </w:tc>
      </w:tr>
      <w:tr w:rsidR="002971C6" w:rsidRPr="007663BD" w14:paraId="14660BE1" w14:textId="77777777" w:rsidTr="00D915C1">
        <w:tc>
          <w:tcPr>
            <w:tcW w:w="2943" w:type="dxa"/>
            <w:vAlign w:val="center"/>
          </w:tcPr>
          <w:p w14:paraId="10AC3CAC" w14:textId="77777777" w:rsidR="002971C6" w:rsidRPr="007663BD" w:rsidRDefault="002971C6" w:rsidP="00962B85">
            <w:pPr>
              <w:pStyle w:val="cpeTitleTable"/>
            </w:pPr>
            <w:r w:rsidRPr="007663BD">
              <w:rPr>
                <w:cs/>
              </w:rPr>
              <w:t xml:space="preserve">หลอดไฟ </w:t>
            </w:r>
            <w:r w:rsidRPr="007663BD">
              <w:t>60[W]</w:t>
            </w:r>
          </w:p>
        </w:tc>
        <w:tc>
          <w:tcPr>
            <w:tcW w:w="1985" w:type="dxa"/>
            <w:vAlign w:val="center"/>
          </w:tcPr>
          <w:p w14:paraId="3AA052B3" w14:textId="77777777" w:rsidR="002971C6" w:rsidRPr="007663BD" w:rsidRDefault="002971C6" w:rsidP="0065114C">
            <w:pPr>
              <w:pStyle w:val="cpeBodyText"/>
            </w:pPr>
            <w:r w:rsidRPr="007663BD">
              <w:t>58</w:t>
            </w:r>
          </w:p>
        </w:tc>
        <w:tc>
          <w:tcPr>
            <w:tcW w:w="1984" w:type="dxa"/>
            <w:vAlign w:val="center"/>
          </w:tcPr>
          <w:p w14:paraId="33916A0E" w14:textId="77777777" w:rsidR="002971C6" w:rsidRPr="007663BD" w:rsidRDefault="002971C6" w:rsidP="0065114C">
            <w:pPr>
              <w:pStyle w:val="cpeBodyText"/>
            </w:pPr>
            <w:r w:rsidRPr="007663BD">
              <w:t>59</w:t>
            </w:r>
          </w:p>
        </w:tc>
        <w:tc>
          <w:tcPr>
            <w:tcW w:w="1701" w:type="dxa"/>
            <w:vAlign w:val="center"/>
          </w:tcPr>
          <w:p w14:paraId="6C9E6A6F" w14:textId="77777777" w:rsidR="002971C6" w:rsidRPr="007663BD" w:rsidRDefault="002971C6" w:rsidP="0065114C">
            <w:pPr>
              <w:pStyle w:val="cpeBodyText"/>
            </w:pPr>
            <w:r w:rsidRPr="007663BD">
              <w:t>1.69</w:t>
            </w:r>
          </w:p>
        </w:tc>
      </w:tr>
      <w:tr w:rsidR="002971C6" w:rsidRPr="007663BD" w14:paraId="5F597C60" w14:textId="77777777" w:rsidTr="00D915C1">
        <w:tc>
          <w:tcPr>
            <w:tcW w:w="2943" w:type="dxa"/>
            <w:vAlign w:val="center"/>
          </w:tcPr>
          <w:p w14:paraId="29E26B6A" w14:textId="77777777" w:rsidR="002971C6" w:rsidRPr="007663BD" w:rsidRDefault="002971C6" w:rsidP="00962B85">
            <w:pPr>
              <w:pStyle w:val="cpeTitleTable"/>
            </w:pPr>
            <w:r w:rsidRPr="007663BD">
              <w:rPr>
                <w:cs/>
              </w:rPr>
              <w:t xml:space="preserve">หลอดไฟ </w:t>
            </w:r>
            <w:r w:rsidRPr="007663BD">
              <w:t>100 [W]</w:t>
            </w:r>
          </w:p>
        </w:tc>
        <w:tc>
          <w:tcPr>
            <w:tcW w:w="1985" w:type="dxa"/>
            <w:vAlign w:val="center"/>
          </w:tcPr>
          <w:p w14:paraId="6E3F8F95" w14:textId="77777777" w:rsidR="002971C6" w:rsidRPr="007663BD" w:rsidRDefault="002971C6" w:rsidP="0065114C">
            <w:pPr>
              <w:pStyle w:val="cpeBodyText"/>
            </w:pPr>
            <w:r w:rsidRPr="007663BD">
              <w:t>96</w:t>
            </w:r>
          </w:p>
        </w:tc>
        <w:tc>
          <w:tcPr>
            <w:tcW w:w="1984" w:type="dxa"/>
            <w:vAlign w:val="center"/>
          </w:tcPr>
          <w:p w14:paraId="17742B50" w14:textId="77777777" w:rsidR="002971C6" w:rsidRPr="007663BD" w:rsidRDefault="002971C6" w:rsidP="0065114C">
            <w:pPr>
              <w:pStyle w:val="cpeBodyText"/>
            </w:pPr>
            <w:r w:rsidRPr="007663BD">
              <w:t>98</w:t>
            </w:r>
          </w:p>
        </w:tc>
        <w:tc>
          <w:tcPr>
            <w:tcW w:w="1701" w:type="dxa"/>
            <w:vAlign w:val="center"/>
          </w:tcPr>
          <w:p w14:paraId="5EAE49FE" w14:textId="77777777" w:rsidR="002971C6" w:rsidRPr="007663BD" w:rsidRDefault="00D50D25" w:rsidP="0065114C">
            <w:pPr>
              <w:pStyle w:val="cpeBodyText"/>
            </w:pPr>
            <w:r w:rsidRPr="007663BD">
              <w:t>2.04</w:t>
            </w:r>
          </w:p>
        </w:tc>
      </w:tr>
      <w:tr w:rsidR="002971C6" w:rsidRPr="007663BD" w14:paraId="422E412A" w14:textId="77777777" w:rsidTr="00D915C1">
        <w:tc>
          <w:tcPr>
            <w:tcW w:w="2943" w:type="dxa"/>
            <w:vAlign w:val="center"/>
          </w:tcPr>
          <w:p w14:paraId="07054652" w14:textId="77777777" w:rsidR="002971C6" w:rsidRPr="007663BD" w:rsidRDefault="002971C6" w:rsidP="00962B85">
            <w:pPr>
              <w:pStyle w:val="cpeTitleTable"/>
            </w:pPr>
            <w:r w:rsidRPr="007663BD">
              <w:rPr>
                <w:cs/>
              </w:rPr>
              <w:t xml:space="preserve">เครื่องเป่าผม </w:t>
            </w:r>
            <w:r w:rsidRPr="007663BD">
              <w:t>1,000 [W]</w:t>
            </w:r>
          </w:p>
        </w:tc>
        <w:tc>
          <w:tcPr>
            <w:tcW w:w="1985" w:type="dxa"/>
            <w:vAlign w:val="center"/>
          </w:tcPr>
          <w:p w14:paraId="70676A4A" w14:textId="77777777" w:rsidR="002971C6" w:rsidRPr="007663BD" w:rsidRDefault="002971C6" w:rsidP="0065114C">
            <w:pPr>
              <w:pStyle w:val="cpeBodyText"/>
            </w:pPr>
            <w:r w:rsidRPr="007663BD">
              <w:t>950</w:t>
            </w:r>
          </w:p>
        </w:tc>
        <w:tc>
          <w:tcPr>
            <w:tcW w:w="1984" w:type="dxa"/>
            <w:vAlign w:val="center"/>
          </w:tcPr>
          <w:p w14:paraId="4A65830E" w14:textId="77777777" w:rsidR="002971C6" w:rsidRPr="007663BD" w:rsidRDefault="002971C6" w:rsidP="0065114C">
            <w:pPr>
              <w:pStyle w:val="cpeBodyText"/>
            </w:pPr>
            <w:r w:rsidRPr="007663BD">
              <w:t>964</w:t>
            </w:r>
          </w:p>
        </w:tc>
        <w:tc>
          <w:tcPr>
            <w:tcW w:w="1701" w:type="dxa"/>
            <w:vAlign w:val="center"/>
          </w:tcPr>
          <w:p w14:paraId="336198C3" w14:textId="77777777" w:rsidR="002971C6" w:rsidRPr="007663BD" w:rsidRDefault="00D50D25" w:rsidP="0065114C">
            <w:pPr>
              <w:pStyle w:val="cpeBodyText"/>
            </w:pPr>
            <w:r w:rsidRPr="007663BD">
              <w:t>1.45</w:t>
            </w:r>
          </w:p>
        </w:tc>
      </w:tr>
      <w:tr w:rsidR="002971C6" w:rsidRPr="007663BD" w14:paraId="2697AEF9" w14:textId="77777777" w:rsidTr="00D915C1">
        <w:tc>
          <w:tcPr>
            <w:tcW w:w="2943" w:type="dxa"/>
            <w:vAlign w:val="center"/>
          </w:tcPr>
          <w:p w14:paraId="0386B750" w14:textId="77777777" w:rsidR="002971C6" w:rsidRPr="007663BD" w:rsidRDefault="002971C6" w:rsidP="00962B85">
            <w:pPr>
              <w:pStyle w:val="cpeTitleTable"/>
            </w:pPr>
            <w:r w:rsidRPr="007663BD">
              <w:rPr>
                <w:cs/>
              </w:rPr>
              <w:t xml:space="preserve">เตารีด </w:t>
            </w:r>
            <w:r w:rsidRPr="007663BD">
              <w:t>1,000 [W]</w:t>
            </w:r>
          </w:p>
        </w:tc>
        <w:tc>
          <w:tcPr>
            <w:tcW w:w="1985" w:type="dxa"/>
            <w:vAlign w:val="center"/>
          </w:tcPr>
          <w:p w14:paraId="62331D60" w14:textId="77777777" w:rsidR="002971C6" w:rsidRPr="007663BD" w:rsidRDefault="002971C6" w:rsidP="0065114C">
            <w:pPr>
              <w:pStyle w:val="cpeBodyText"/>
            </w:pPr>
            <w:r w:rsidRPr="007663BD">
              <w:t>995</w:t>
            </w:r>
          </w:p>
        </w:tc>
        <w:tc>
          <w:tcPr>
            <w:tcW w:w="1984" w:type="dxa"/>
            <w:vAlign w:val="center"/>
          </w:tcPr>
          <w:p w14:paraId="5DFAD73F" w14:textId="77777777" w:rsidR="002971C6" w:rsidRPr="007663BD" w:rsidRDefault="002971C6" w:rsidP="0065114C">
            <w:pPr>
              <w:pStyle w:val="cpeBodyText"/>
            </w:pPr>
            <w:r w:rsidRPr="007663BD">
              <w:t>1,015</w:t>
            </w:r>
          </w:p>
        </w:tc>
        <w:tc>
          <w:tcPr>
            <w:tcW w:w="1701" w:type="dxa"/>
            <w:vAlign w:val="center"/>
          </w:tcPr>
          <w:p w14:paraId="7B2070E3" w14:textId="77777777" w:rsidR="002971C6" w:rsidRPr="007663BD" w:rsidRDefault="00D50D25" w:rsidP="0065114C">
            <w:pPr>
              <w:pStyle w:val="cpeBodyText"/>
            </w:pPr>
            <w:r w:rsidRPr="007663BD">
              <w:t>1.97</w:t>
            </w:r>
          </w:p>
        </w:tc>
      </w:tr>
      <w:tr w:rsidR="002971C6" w:rsidRPr="007663BD" w14:paraId="3FFAC5CB" w14:textId="77777777" w:rsidTr="00D915C1">
        <w:tc>
          <w:tcPr>
            <w:tcW w:w="2943" w:type="dxa"/>
            <w:vAlign w:val="center"/>
          </w:tcPr>
          <w:p w14:paraId="24205FB3" w14:textId="77777777" w:rsidR="002971C6" w:rsidRPr="007663BD" w:rsidRDefault="002971C6" w:rsidP="00962B85">
            <w:pPr>
              <w:pStyle w:val="cpeTitleTable"/>
            </w:pPr>
            <w:r w:rsidRPr="007663BD">
              <w:rPr>
                <w:cs/>
              </w:rPr>
              <w:t>เตารีดและเครื่องเป่าผม</w:t>
            </w:r>
            <w:r w:rsidRPr="007663BD">
              <w:t xml:space="preserve"> 2,000 [W]</w:t>
            </w:r>
          </w:p>
        </w:tc>
        <w:tc>
          <w:tcPr>
            <w:tcW w:w="1985" w:type="dxa"/>
            <w:vAlign w:val="center"/>
          </w:tcPr>
          <w:p w14:paraId="09041652" w14:textId="77777777" w:rsidR="002971C6" w:rsidRPr="007663BD" w:rsidRDefault="002971C6" w:rsidP="0065114C">
            <w:pPr>
              <w:pStyle w:val="cpeBodyText"/>
            </w:pPr>
            <w:r w:rsidRPr="007663BD">
              <w:t>1,</w:t>
            </w:r>
            <w:r w:rsidR="00D50D25" w:rsidRPr="007663BD">
              <w:t>959</w:t>
            </w:r>
          </w:p>
        </w:tc>
        <w:tc>
          <w:tcPr>
            <w:tcW w:w="1984" w:type="dxa"/>
            <w:vAlign w:val="center"/>
          </w:tcPr>
          <w:p w14:paraId="7CD8F56B" w14:textId="77777777" w:rsidR="002971C6" w:rsidRPr="007663BD" w:rsidRDefault="002971C6" w:rsidP="0065114C">
            <w:pPr>
              <w:pStyle w:val="cpeBodyText"/>
            </w:pPr>
            <w:r w:rsidRPr="007663BD">
              <w:t>1,991</w:t>
            </w:r>
          </w:p>
        </w:tc>
        <w:tc>
          <w:tcPr>
            <w:tcW w:w="1701" w:type="dxa"/>
            <w:vAlign w:val="center"/>
          </w:tcPr>
          <w:p w14:paraId="2A4BFB77" w14:textId="77777777" w:rsidR="002971C6" w:rsidRPr="007663BD" w:rsidRDefault="00D50D25" w:rsidP="0065114C">
            <w:pPr>
              <w:pStyle w:val="cpeBodyText"/>
            </w:pPr>
            <w:r w:rsidRPr="007663BD">
              <w:t>1.60</w:t>
            </w:r>
          </w:p>
        </w:tc>
      </w:tr>
    </w:tbl>
    <w:p w14:paraId="1282D41E" w14:textId="77777777" w:rsidR="00401FC2" w:rsidRPr="007663BD" w:rsidRDefault="002971C6" w:rsidP="0065114C">
      <w:pPr>
        <w:pStyle w:val="cpeBodyText"/>
      </w:pPr>
      <w:r w:rsidRPr="007663BD">
        <w:rPr>
          <w:cs/>
        </w:rPr>
        <w:t>จากการทดลองจะเห็นว่ามิเตอร์</w:t>
      </w:r>
      <w:r w:rsidR="00D50D25" w:rsidRPr="007663BD">
        <w:rPr>
          <w:cs/>
        </w:rPr>
        <w:t>ที่สร้างขึ้นมาสามารถวัดค่า</w:t>
      </w:r>
      <w:r w:rsidR="004E58FB" w:rsidRPr="007663BD">
        <w:rPr>
          <w:cs/>
        </w:rPr>
        <w:t xml:space="preserve">ในช่วงกำลังไฟฟ้าที่ระบุไว้ </w:t>
      </w:r>
      <w:r w:rsidR="004E58FB" w:rsidRPr="007663BD">
        <w:t xml:space="preserve">50-4,000 [W] </w:t>
      </w:r>
      <w:r w:rsidR="00D50D25" w:rsidRPr="007663BD">
        <w:rPr>
          <w:cs/>
        </w:rPr>
        <w:t>ได้</w:t>
      </w:r>
      <w:r w:rsidR="004E58FB" w:rsidRPr="007663BD">
        <w:rPr>
          <w:cs/>
        </w:rPr>
        <w:t xml:space="preserve">มีความคลาดเคลื่อนต่ำกว่า </w:t>
      </w:r>
      <w:r w:rsidR="004E58FB" w:rsidRPr="007663BD">
        <w:t xml:space="preserve">5% </w:t>
      </w:r>
      <w:r w:rsidR="004E58FB" w:rsidRPr="007663BD">
        <w:rPr>
          <w:cs/>
        </w:rPr>
        <w:t>ตามมาตรฐานความแม่นยำ</w:t>
      </w:r>
      <w:r w:rsidR="002B1996" w:rsidRPr="007663BD">
        <w:rPr>
          <w:cs/>
        </w:rPr>
        <w:t>ของเครื่องมือ</w:t>
      </w:r>
      <w:r w:rsidR="004E58FB" w:rsidRPr="007663BD">
        <w:rPr>
          <w:cs/>
        </w:rPr>
        <w:t xml:space="preserve">วัด </w:t>
      </w:r>
      <w:r w:rsidR="004E58FB" w:rsidRPr="007663BD">
        <w:t>Class 5.0</w:t>
      </w:r>
      <w:r w:rsidR="004E58FB" w:rsidRPr="007663BD">
        <w:rPr>
          <w:cs/>
        </w:rPr>
        <w:t xml:space="preserve">สังเกตได้จากผลการทดลองตั้งแต่ หลอดไฟ </w:t>
      </w:r>
      <w:r w:rsidR="004E58FB" w:rsidRPr="007663BD">
        <w:t xml:space="preserve">60 [W] </w:t>
      </w:r>
      <w:r w:rsidR="004E58FB" w:rsidRPr="007663BD">
        <w:rPr>
          <w:cs/>
        </w:rPr>
        <w:t xml:space="preserve">จนถึงเตารีดและเครื่องเป่าผม </w:t>
      </w:r>
      <w:r w:rsidR="004E58FB" w:rsidRPr="007663BD">
        <w:t xml:space="preserve">2,000[W] </w:t>
      </w:r>
      <w:r w:rsidR="004E58FB" w:rsidRPr="007663BD">
        <w:rPr>
          <w:cs/>
        </w:rPr>
        <w:t xml:space="preserve">สามารถวัดค่ากำลังไฟฟ้ามีความผิดพลาด สูงสุด </w:t>
      </w:r>
      <w:r w:rsidR="004E58FB" w:rsidRPr="007663BD">
        <w:t xml:space="preserve">2.04 [%] </w:t>
      </w:r>
      <w:r w:rsidR="004E58FB" w:rsidRPr="007663BD">
        <w:rPr>
          <w:cs/>
        </w:rPr>
        <w:t xml:space="preserve">ซึ่งเมื่อเทียบกับเครื่องใช้ไฟฟ้าที่กินกำลังไฟฟ้าน้อย เช่นหลอดไฟ </w:t>
      </w:r>
      <w:r w:rsidR="004E58FB" w:rsidRPr="007663BD">
        <w:t xml:space="preserve">25 [W] </w:t>
      </w:r>
      <w:r w:rsidR="004E58FB" w:rsidRPr="007663BD">
        <w:rPr>
          <w:cs/>
        </w:rPr>
        <w:t xml:space="preserve">จะเห็นว่ามีความผิดพลาดสูงขึ้นถึง </w:t>
      </w:r>
      <w:r w:rsidR="004E58FB" w:rsidRPr="007663BD">
        <w:t>9.09 [%]</w:t>
      </w:r>
      <w:r w:rsidR="004E58FB" w:rsidRPr="007663BD">
        <w:rPr>
          <w:cs/>
        </w:rPr>
        <w:t xml:space="preserve"> สาเหตุเนื่องมาจากความถี่พัลส์ที่</w:t>
      </w:r>
      <w:r w:rsidR="004E58FB" w:rsidRPr="007663BD">
        <w:rPr>
          <w:cs/>
        </w:rPr>
        <w:lastRenderedPageBreak/>
        <w:t>เก</w:t>
      </w:r>
      <w:r w:rsidR="00F66609" w:rsidRPr="007663BD">
        <w:rPr>
          <w:cs/>
        </w:rPr>
        <w:t>ิดขึ้นที่กำลังไฟฟ้าต่ำนั้นมีความถี่ต่ำ ทำให้ไม่สามารถแยกแยะความแตกต่างได้อย่างชัดเจนความผิดพลาดจึงมีค่าสูงขึ้นตาม</w:t>
      </w:r>
    </w:p>
    <w:p w14:paraId="40102E6F" w14:textId="77777777" w:rsidR="00F66609" w:rsidRPr="007663BD" w:rsidRDefault="00F66609" w:rsidP="00844E49">
      <w:pPr>
        <w:pStyle w:val="2"/>
      </w:pPr>
      <w:bookmarkStart w:id="59" w:name="_Toc498009308"/>
      <w:r w:rsidRPr="007663BD">
        <w:rPr>
          <w:cs/>
        </w:rPr>
        <w:t>การทดสอบการติดต่อสื่อสารแบบไร้สาย</w:t>
      </w:r>
      <w:bookmarkEnd w:id="59"/>
    </w:p>
    <w:p w14:paraId="47D22041" w14:textId="77777777" w:rsidR="00F66609" w:rsidRPr="007663BD" w:rsidRDefault="00F66609" w:rsidP="0065114C">
      <w:pPr>
        <w:pStyle w:val="cpeBodyText"/>
      </w:pPr>
      <w:r w:rsidRPr="007663BD">
        <w:rPr>
          <w:cs/>
        </w:rPr>
        <w:t xml:space="preserve">เป็นทดสอบเพื่อดูว่ามิเตอร์สามารถติดต่อสื่อสารกันได้ระหว่างมิเตอร์ด้วยกันเองภายในเครือข่าย และการสื่อสารกันระหว่างมิเตอร์กับตัวอ่าน </w:t>
      </w:r>
      <w:r w:rsidR="005747F6" w:rsidRPr="007663BD">
        <w:rPr>
          <w:cs/>
        </w:rPr>
        <w:t xml:space="preserve">การทดลองทำโดย นำเอามิเตอร์ไปติดตั้งกระจายทั่วตึกหน้าภาควิชาวิศวกรรมไฟฟ้า โดยให้แต่ละตัวอยู่ในรัศมีการสื่อสารซึ่งมีรัศมีประมาณไม่เกิน </w:t>
      </w:r>
      <w:r w:rsidR="005747F6" w:rsidRPr="007663BD">
        <w:t xml:space="preserve">15 [m] </w:t>
      </w:r>
      <w:r w:rsidR="005747F6" w:rsidRPr="007663BD">
        <w:rPr>
          <w:cs/>
        </w:rPr>
        <w:t xml:space="preserve">ในสภาวะปกติที่มีโครงสร้างอาคารเป็นอุปสรรคในการสื่อสาร </w:t>
      </w:r>
      <w:r w:rsidR="006E4152" w:rsidRPr="007663BD">
        <w:rPr>
          <w:cs/>
        </w:rPr>
        <w:t>และมีเส้นทางการสื่อสารกันระหว่างมิเตอร์</w:t>
      </w:r>
      <w:r w:rsidR="00CB7A97" w:rsidRPr="007663BD">
        <w:rPr>
          <w:cs/>
        </w:rPr>
        <w:t xml:space="preserve"> </w:t>
      </w:r>
      <w:r w:rsidR="005747F6" w:rsidRPr="007663BD">
        <w:rPr>
          <w:cs/>
        </w:rPr>
        <w:t>เมื่อติดตั้งเรียบร้อยแล้วทดสอบโดยใช้ตัวอ่านเรียกข้อมูลจากมิเตอร์</w:t>
      </w:r>
      <w:r w:rsidR="006E4152" w:rsidRPr="007663BD">
        <w:rPr>
          <w:cs/>
        </w:rPr>
        <w:t>จากตัวที่เชื่อมต่อเลยเพื่อทดสอบการทำงานการสื่อสารระหว่างมิเตอร์กับตัวอ่าน และเรียกข้อมูลจากมิเตอร์ที่ไม่ได้เชื่อมต่อโดยตรง เพื่อทดสอบการสื่อสารระหว่างมิเตอร์กับมิเตอร์</w:t>
      </w:r>
    </w:p>
    <w:p w14:paraId="632C45D6" w14:textId="77777777" w:rsidR="00401FC2" w:rsidRPr="007663BD" w:rsidRDefault="00401FC2" w:rsidP="0065114C">
      <w:pPr>
        <w:pStyle w:val="cpeBodyText"/>
      </w:pPr>
    </w:p>
    <w:p w14:paraId="348015FC" w14:textId="77777777" w:rsidR="00401FC2" w:rsidRPr="007663BD" w:rsidRDefault="00401FC2" w:rsidP="0065114C">
      <w:pPr>
        <w:pStyle w:val="cpeBodyText"/>
        <w:rPr>
          <w:cs/>
        </w:rPr>
        <w:sectPr w:rsidR="00401FC2" w:rsidRPr="007663BD" w:rsidSect="00EA5031">
          <w:pgSz w:w="11907" w:h="16839" w:code="9"/>
          <w:pgMar w:top="1701" w:right="1440" w:bottom="1440" w:left="2160" w:header="1440" w:footer="720" w:gutter="0"/>
          <w:cols w:space="720"/>
          <w:titlePg/>
          <w:docGrid w:linePitch="381"/>
        </w:sectPr>
      </w:pPr>
    </w:p>
    <w:p w14:paraId="30D825F6" w14:textId="77777777" w:rsidR="000333D3" w:rsidRPr="007663BD" w:rsidRDefault="00527B4D" w:rsidP="00B14254">
      <w:pPr>
        <w:pStyle w:val="1"/>
      </w:pPr>
      <w:r w:rsidRPr="007663BD">
        <w:rPr>
          <w:cs/>
        </w:rPr>
        <w:lastRenderedPageBreak/>
        <w:br/>
      </w:r>
      <w:bookmarkStart w:id="60" w:name="_Toc498009309"/>
      <w:r w:rsidRPr="007663BD">
        <w:rPr>
          <w:cs/>
        </w:rPr>
        <w:t>บทสรุปและข้อเสนอแนะ</w:t>
      </w:r>
      <w:bookmarkEnd w:id="60"/>
    </w:p>
    <w:p w14:paraId="6F3517CB" w14:textId="77777777" w:rsidR="00527B4D" w:rsidRPr="007663BD" w:rsidRDefault="00527B4D" w:rsidP="00844E49">
      <w:pPr>
        <w:pStyle w:val="2"/>
      </w:pPr>
      <w:bookmarkStart w:id="61" w:name="_Toc498009310"/>
      <w:r w:rsidRPr="007663BD">
        <w:rPr>
          <w:cs/>
        </w:rPr>
        <w:t>สรุป</w:t>
      </w:r>
      <w:r w:rsidR="00C53AFF">
        <w:rPr>
          <w:rFonts w:hint="cs"/>
          <w:cs/>
        </w:rPr>
        <w:t>ผล</w:t>
      </w:r>
      <w:bookmarkEnd w:id="61"/>
    </w:p>
    <w:p w14:paraId="62DEC73F" w14:textId="77777777" w:rsidR="00527B4D" w:rsidRDefault="00A454F2" w:rsidP="0065114C">
      <w:pPr>
        <w:pStyle w:val="cpeBodyText"/>
      </w:pPr>
      <w:r w:rsidRPr="007663BD">
        <w:rPr>
          <w:cs/>
        </w:rPr>
        <w:t>ในการทำโครงงานนี้สามารถพัฒนา</w:t>
      </w:r>
      <w:r w:rsidR="0016524B" w:rsidRPr="007663BD">
        <w:rPr>
          <w:cs/>
        </w:rPr>
        <w:t xml:space="preserve">มิเตอร์ที่วัดกำลังไฟฟ้าได้ในช่วง </w:t>
      </w:r>
      <w:r w:rsidR="0016524B" w:rsidRPr="007663BD">
        <w:t xml:space="preserve">50-4,000 [W] </w:t>
      </w:r>
      <w:r w:rsidR="0016524B" w:rsidRPr="007663BD">
        <w:rPr>
          <w:cs/>
        </w:rPr>
        <w:t xml:space="preserve">มีความผิดพลาดไม่เกิน </w:t>
      </w:r>
      <w:r w:rsidR="0016524B" w:rsidRPr="007663BD">
        <w:t xml:space="preserve">5% </w:t>
      </w:r>
      <w:r w:rsidR="0016524B" w:rsidRPr="007663BD">
        <w:rPr>
          <w:cs/>
        </w:rPr>
        <w:t xml:space="preserve">ตามมาตรฐานความแม่นยำอุปกรณ์วัด </w:t>
      </w:r>
      <w:r w:rsidR="0016524B" w:rsidRPr="007663BD">
        <w:t>Class5.0</w:t>
      </w:r>
      <w:r w:rsidR="0016524B" w:rsidRPr="007663BD">
        <w:rPr>
          <w:cs/>
        </w:rPr>
        <w:t xml:space="preserve"> สามารถระบุทิศทางการใช้พลังงานได้</w:t>
      </w:r>
      <w:r w:rsidR="00E5395F" w:rsidRPr="007663BD">
        <w:rPr>
          <w:cs/>
        </w:rPr>
        <w:t xml:space="preserve"> เก็บข้อมูลพลังงานที่ผลิตได้และใช้ไป ตัวมิเตอร์สามารถติดต่อสื่อสารกับมิเตอร์เองและตัวอ่านได้ผ่านมาตรฐาน </w:t>
      </w:r>
      <w:r w:rsidR="00E5395F" w:rsidRPr="007663BD">
        <w:t xml:space="preserve">IEEE 802.15.4 </w:t>
      </w:r>
      <w:r w:rsidR="00E5395F" w:rsidRPr="007663BD">
        <w:rPr>
          <w:cs/>
        </w:rPr>
        <w:t xml:space="preserve">รองรับมิเตอร์ในเครือข่ายสูงสุด </w:t>
      </w:r>
      <w:r w:rsidR="00E5395F" w:rsidRPr="007663BD">
        <w:t>8</w:t>
      </w:r>
      <w:r w:rsidR="00E5395F" w:rsidRPr="007663BD">
        <w:rPr>
          <w:cs/>
        </w:rPr>
        <w:t xml:space="preserve"> ตัว มิเตอร์สามารถปรับเทียบค่าใหม่ได้กับโหลดมาตรฐานผ่านคำสั่งจากตัวอ่าน</w:t>
      </w:r>
    </w:p>
    <w:p w14:paraId="178EA982" w14:textId="77777777" w:rsidR="0089213B" w:rsidRPr="0089213B" w:rsidRDefault="0089213B" w:rsidP="0089213B">
      <w:pPr>
        <w:pStyle w:val="cpeBodyText"/>
        <w:rPr>
          <w:cs/>
        </w:rPr>
      </w:pPr>
      <w:r w:rsidRPr="0089213B">
        <w:rPr>
          <w:rFonts w:hint="cs"/>
          <w:highlight w:val="yellow"/>
          <w:cs/>
        </w:rPr>
        <w:t>นศ.ควรสรุปถึงข้อจำกัดของระบบในด้านต่างๆที่ระบบมีในเนื้อหาส่วนนี้ด้วย</w:t>
      </w:r>
    </w:p>
    <w:p w14:paraId="5709B019" w14:textId="77777777" w:rsidR="00527B4D" w:rsidRPr="007663BD" w:rsidRDefault="00527B4D" w:rsidP="00844E49">
      <w:pPr>
        <w:pStyle w:val="2"/>
      </w:pPr>
      <w:bookmarkStart w:id="62" w:name="_Toc498009311"/>
      <w:r w:rsidRPr="007663BD">
        <w:rPr>
          <w:cs/>
        </w:rPr>
        <w:t>ปัญห</w:t>
      </w:r>
      <w:r w:rsidR="00C53AFF">
        <w:rPr>
          <w:rFonts w:hint="cs"/>
          <w:cs/>
        </w:rPr>
        <w:t>าที่พบและแนวทางการแก้ไข</w:t>
      </w:r>
      <w:bookmarkEnd w:id="62"/>
    </w:p>
    <w:p w14:paraId="29B5A10D" w14:textId="77777777" w:rsidR="005C0DD1" w:rsidRPr="007663BD" w:rsidRDefault="005C0DD1" w:rsidP="0065114C">
      <w:pPr>
        <w:pStyle w:val="cpeBodyText"/>
      </w:pPr>
      <w:r w:rsidRPr="007663BD">
        <w:rPr>
          <w:cs/>
        </w:rPr>
        <w:t>ในการทำโครงงานนี้พบว่าเกิดปัญหาหลักๆดังนี้</w:t>
      </w:r>
    </w:p>
    <w:p w14:paraId="37F02DC4" w14:textId="77777777" w:rsidR="005C0DD1" w:rsidRPr="007663BD" w:rsidRDefault="005C0DD1" w:rsidP="007046BA">
      <w:pPr>
        <w:pStyle w:val="a"/>
        <w:numPr>
          <w:ilvl w:val="0"/>
          <w:numId w:val="5"/>
        </w:numPr>
      </w:pPr>
      <w:r w:rsidRPr="007663BD">
        <w:rPr>
          <w:cs/>
        </w:rPr>
        <w:t xml:space="preserve">ในการนับจำนวนพัลส์เพื่อแปลงให้เป็นกำลังไฟฟ้านั้น ทำให้คงที่ได้ยากเนื่องจากใช้ไมโครคอนโทรลเลอร์เพียง </w:t>
      </w:r>
      <w:r w:rsidRPr="007663BD">
        <w:t>1</w:t>
      </w:r>
      <w:r w:rsidRPr="007663BD">
        <w:rPr>
          <w:cs/>
        </w:rPr>
        <w:t xml:space="preserve"> ตัวในการจัดการข้อมูลทุกอย่าง ทั้งประมวลผลและดูแลการติดต่อสื่อสาร จึงทำให้ในบางครั้งไม่สามารถทำงานได้ทัน</w:t>
      </w:r>
    </w:p>
    <w:p w14:paraId="14187AF8" w14:textId="77777777" w:rsidR="005C0DD1" w:rsidRPr="007663BD" w:rsidRDefault="005C0DD1" w:rsidP="007046BA">
      <w:pPr>
        <w:pStyle w:val="a"/>
        <w:numPr>
          <w:ilvl w:val="0"/>
          <w:numId w:val="5"/>
        </w:numPr>
      </w:pPr>
      <w:r w:rsidRPr="007663BD">
        <w:rPr>
          <w:cs/>
        </w:rPr>
        <w:t xml:space="preserve">ในการติดต่อสื่อสารบางครั้งเกิดความผิดพลาด ไม่สามารถเชื่อมต่อกันได้ เนื่องจากอุปสรรคทางด้านสิ่งปลูกสร้างที่ทำให้สัญญาณถูกลดทอน </w:t>
      </w:r>
    </w:p>
    <w:p w14:paraId="0A322981" w14:textId="77777777" w:rsidR="00A53B05" w:rsidRDefault="005C0DD1" w:rsidP="007046BA">
      <w:pPr>
        <w:pStyle w:val="a"/>
        <w:numPr>
          <w:ilvl w:val="0"/>
          <w:numId w:val="5"/>
        </w:numPr>
      </w:pPr>
      <w:r w:rsidRPr="007663BD">
        <w:rPr>
          <w:cs/>
        </w:rPr>
        <w:t xml:space="preserve">โครงงานนี้มีการใช้งานมิเตอร์ </w:t>
      </w:r>
      <w:r w:rsidRPr="007663BD">
        <w:t>8</w:t>
      </w:r>
      <w:r w:rsidRPr="007663BD">
        <w:rPr>
          <w:cs/>
        </w:rPr>
        <w:t xml:space="preserve"> ตัว ในขั้นตอนการทำมิเตอร์ขึ้นมาจึงเกิดปัญหาว่าหลังจากที่นำอุปกรณ์ต่างๆลงบอร์ดแล้วไม่สามารถทำงานได้เหมือนกันทุกตัว จึงต้องหาสาเหตุว่าเกิดอะไรขึ้น มีจุดผิดพลาดตรงไหน</w:t>
      </w:r>
    </w:p>
    <w:p w14:paraId="416EF030" w14:textId="77777777" w:rsidR="00527B4D" w:rsidRPr="007663BD" w:rsidRDefault="00527B4D" w:rsidP="00844E49">
      <w:pPr>
        <w:pStyle w:val="2"/>
      </w:pPr>
      <w:bookmarkStart w:id="63" w:name="_Toc498009312"/>
      <w:r w:rsidRPr="007663BD">
        <w:rPr>
          <w:cs/>
        </w:rPr>
        <w:t>ข้อเสนอแนะ</w:t>
      </w:r>
      <w:r w:rsidR="00C53AFF">
        <w:rPr>
          <w:rFonts w:hint="cs"/>
          <w:cs/>
        </w:rPr>
        <w:t>และแนวทางการพัฒนาต่อ</w:t>
      </w:r>
      <w:bookmarkEnd w:id="63"/>
    </w:p>
    <w:p w14:paraId="58012F5D" w14:textId="77777777" w:rsidR="005C0DD1" w:rsidRPr="007663BD" w:rsidRDefault="00F242B1" w:rsidP="0065114C">
      <w:pPr>
        <w:pStyle w:val="cpeBodyText"/>
      </w:pPr>
      <w:r w:rsidRPr="007663BD">
        <w:rPr>
          <w:cs/>
        </w:rPr>
        <w:t>ข้อเสนอแนะเพื่อพัฒนาโครงงานนี้ต่อไป มีดังนี้</w:t>
      </w:r>
    </w:p>
    <w:p w14:paraId="4082D907" w14:textId="77777777" w:rsidR="00F242B1" w:rsidRPr="007663BD" w:rsidRDefault="00F242B1" w:rsidP="007046BA">
      <w:pPr>
        <w:pStyle w:val="a"/>
        <w:numPr>
          <w:ilvl w:val="0"/>
          <w:numId w:val="6"/>
        </w:numPr>
      </w:pPr>
      <w:r w:rsidRPr="007663BD">
        <w:rPr>
          <w:cs/>
        </w:rPr>
        <w:t xml:space="preserve">ในการออกแบบอุปกรณ์ที่ทำหน้าที่หลายๆอย่างควรจะแยกไมโครคอนโทรลเลอร์ออกเป็นส่วนๆไป ไม่ควรให้ </w:t>
      </w:r>
      <w:r w:rsidRPr="007663BD">
        <w:t>1</w:t>
      </w:r>
      <w:r w:rsidRPr="007663BD">
        <w:rPr>
          <w:cs/>
        </w:rPr>
        <w:t xml:space="preserve"> ตัวทำหน้าที่รวมกันทุกอย่าง เพราะจะทำให้ทำงานไม่ทัน และเกิดความผิดพลาดได้</w:t>
      </w:r>
    </w:p>
    <w:p w14:paraId="76CCBE00" w14:textId="77777777" w:rsidR="00F242B1" w:rsidRPr="007663BD" w:rsidRDefault="00F242B1" w:rsidP="007046BA">
      <w:pPr>
        <w:pStyle w:val="a"/>
        <w:numPr>
          <w:ilvl w:val="0"/>
          <w:numId w:val="6"/>
        </w:numPr>
      </w:pPr>
      <w:r w:rsidRPr="007663BD">
        <w:rPr>
          <w:cs/>
        </w:rPr>
        <w:t>พัฒนาให้ระบบการปรับเทียบมีความเที่ยงตรงมากกว่านี้</w:t>
      </w:r>
    </w:p>
    <w:p w14:paraId="27A20BC0" w14:textId="77777777" w:rsidR="00F242B1" w:rsidRPr="007663BD" w:rsidRDefault="00F242B1" w:rsidP="007046BA">
      <w:pPr>
        <w:pStyle w:val="a"/>
        <w:numPr>
          <w:ilvl w:val="0"/>
          <w:numId w:val="6"/>
        </w:numPr>
      </w:pPr>
      <w:r w:rsidRPr="007663BD">
        <w:rPr>
          <w:cs/>
        </w:rPr>
        <w:lastRenderedPageBreak/>
        <w:t xml:space="preserve">มิเตอร์สามารถพัฒนาให้ติดต่อสื่อสารกับ </w:t>
      </w:r>
      <w:r w:rsidRPr="007663BD">
        <w:t xml:space="preserve">Web server </w:t>
      </w:r>
      <w:r w:rsidRPr="007663BD">
        <w:rPr>
          <w:cs/>
        </w:rPr>
        <w:t>ได้เพื่อให้สามารถติดตามข้อมูลทางไกลได้โดยไม่ต้องอยู่ในรัศมีของสัญญาณวิทยุ</w:t>
      </w:r>
    </w:p>
    <w:p w14:paraId="0EA98112" w14:textId="77777777" w:rsidR="00F242B1" w:rsidRPr="007663BD" w:rsidRDefault="00F242B1" w:rsidP="007046BA">
      <w:pPr>
        <w:pStyle w:val="a"/>
        <w:numPr>
          <w:ilvl w:val="0"/>
          <w:numId w:val="6"/>
        </w:numPr>
      </w:pPr>
      <w:r w:rsidRPr="007663BD">
        <w:rPr>
          <w:cs/>
        </w:rPr>
        <w:t>พัฒนาให้ระบบเครือข่ายมีจำนวนของมิเตอร์ที่มากขึ้น เพื่อการใช้งานที่หลากหลายมากขึ้น</w:t>
      </w:r>
    </w:p>
    <w:p w14:paraId="17C94B7C" w14:textId="77777777" w:rsidR="00AF220B" w:rsidRPr="00AF220B" w:rsidRDefault="00AF220B" w:rsidP="00AF220B">
      <w:pPr>
        <w:pStyle w:val="aa"/>
        <w:rPr>
          <w:highlight w:val="yellow"/>
        </w:rPr>
      </w:pPr>
    </w:p>
    <w:p w14:paraId="20619383" w14:textId="77777777" w:rsidR="00A53B05" w:rsidRPr="007663BD" w:rsidRDefault="00A53B05" w:rsidP="00A53B05">
      <w:pPr>
        <w:rPr>
          <w:rFonts w:ascii="TH SarabunPSK" w:hAnsi="TH SarabunPSK" w:cs="TH SarabunPSK"/>
          <w:cs/>
        </w:rPr>
        <w:sectPr w:rsidR="00A53B05" w:rsidRPr="007663BD" w:rsidSect="008434B6">
          <w:pgSz w:w="11907" w:h="16839" w:code="9"/>
          <w:pgMar w:top="1701" w:right="1440" w:bottom="1440" w:left="2160" w:header="1440" w:footer="720" w:gutter="0"/>
          <w:cols w:space="720"/>
          <w:titlePg/>
          <w:docGrid w:linePitch="381"/>
        </w:sectPr>
      </w:pPr>
    </w:p>
    <w:p w14:paraId="5A64DCA8" w14:textId="77777777" w:rsidR="00585E31" w:rsidRPr="007663BD" w:rsidRDefault="00585E31" w:rsidP="00B14254">
      <w:pPr>
        <w:pStyle w:val="1"/>
        <w:numPr>
          <w:ilvl w:val="0"/>
          <w:numId w:val="0"/>
        </w:numPr>
      </w:pPr>
      <w:bookmarkStart w:id="64" w:name="_Toc498009313"/>
      <w:r w:rsidRPr="007663BD">
        <w:rPr>
          <w:cs/>
        </w:rPr>
        <w:lastRenderedPageBreak/>
        <w:t>เอกสารอ้างอิง</w:t>
      </w:r>
      <w:bookmarkEnd w:id="64"/>
    </w:p>
    <w:p w14:paraId="6A721197" w14:textId="77777777" w:rsidR="00B6185E" w:rsidRPr="007663BD" w:rsidRDefault="00B6185E" w:rsidP="008434B6">
      <w:pPr>
        <w:pStyle w:val="cpeReference"/>
        <w:rPr>
          <w:cs/>
        </w:rPr>
      </w:pPr>
      <w:r w:rsidRPr="007663BD">
        <w:t>[1]</w:t>
      </w:r>
      <w:r w:rsidRPr="007663BD">
        <w:tab/>
      </w:r>
      <w:r w:rsidRPr="007663BD">
        <w:rPr>
          <w:cs/>
        </w:rPr>
        <w:t>จิรศักดิ์ วิลาสเดชา</w:t>
      </w:r>
      <w:r w:rsidRPr="008434B6">
        <w:rPr>
          <w:cs/>
        </w:rPr>
        <w:t>นนท์</w:t>
      </w:r>
      <w:r w:rsidRPr="008434B6">
        <w:t>.</w:t>
      </w:r>
      <w:r w:rsidRPr="007663BD">
        <w:t xml:space="preserve"> (</w:t>
      </w:r>
      <w:r w:rsidRPr="007663BD">
        <w:rPr>
          <w:cs/>
        </w:rPr>
        <w:t>ม.ป.ป.). กำลังไฟฟ้า</w:t>
      </w:r>
      <w:r w:rsidRPr="007663BD">
        <w:t>[</w:t>
      </w:r>
      <w:r w:rsidRPr="007663BD">
        <w:rPr>
          <w:cs/>
        </w:rPr>
        <w:t xml:space="preserve">เอกสารประกอบการเรียนการสอนวิชา </w:t>
      </w:r>
      <w:r w:rsidRPr="007663BD">
        <w:t>252211].</w:t>
      </w:r>
      <w:r w:rsidRPr="007663BD">
        <w:rPr>
          <w:cs/>
        </w:rPr>
        <w:t>ภาควิชาวิศวกรรมไฟฟ้า มหาวิทยาลัยเชียงใหม่</w:t>
      </w:r>
      <w:r w:rsidRPr="007663BD">
        <w:t>:</w:t>
      </w:r>
      <w:r w:rsidRPr="007663BD">
        <w:rPr>
          <w:cs/>
        </w:rPr>
        <w:t>ผู้ผลิต.</w:t>
      </w:r>
    </w:p>
    <w:p w14:paraId="3519B1A9" w14:textId="77777777" w:rsidR="002F640D" w:rsidRPr="007663BD" w:rsidRDefault="00585E31" w:rsidP="008434B6">
      <w:pPr>
        <w:pStyle w:val="cpeReference"/>
      </w:pPr>
      <w:r w:rsidRPr="007663BD">
        <w:t>[</w:t>
      </w:r>
      <w:r w:rsidR="00EF6EDB" w:rsidRPr="007663BD">
        <w:t>2</w:t>
      </w:r>
      <w:r w:rsidRPr="007663BD">
        <w:t>]</w:t>
      </w:r>
      <w:r w:rsidRPr="007663BD">
        <w:tab/>
      </w:r>
      <w:r w:rsidR="003863E1" w:rsidRPr="007663BD">
        <w:rPr>
          <w:cs/>
        </w:rPr>
        <w:t xml:space="preserve">กิจจา สายปัญญา. </w:t>
      </w:r>
      <w:r w:rsidR="003863E1" w:rsidRPr="007663BD">
        <w:t xml:space="preserve">(2556). </w:t>
      </w:r>
      <w:r w:rsidR="003863E1" w:rsidRPr="007663BD">
        <w:rPr>
          <w:i/>
          <w:iCs/>
          <w:cs/>
        </w:rPr>
        <w:t xml:space="preserve">ตัวตรวจจับแพคเกจสำหรับเครือข่าย </w:t>
      </w:r>
      <w:r w:rsidR="003863E1" w:rsidRPr="007663BD">
        <w:rPr>
          <w:i/>
          <w:iCs/>
        </w:rPr>
        <w:t>IEEE 802.15.4</w:t>
      </w:r>
      <w:r w:rsidR="003863E1" w:rsidRPr="007663BD">
        <w:t>[</w:t>
      </w:r>
      <w:r w:rsidR="003863E1" w:rsidRPr="007663BD">
        <w:rPr>
          <w:cs/>
        </w:rPr>
        <w:t xml:space="preserve">หนังสือโครงงานเลขที่ วศ.ฟ. </w:t>
      </w:r>
      <w:r w:rsidR="003863E1" w:rsidRPr="007663BD">
        <w:t>012-2/2555].</w:t>
      </w:r>
      <w:r w:rsidR="003863E1" w:rsidRPr="007663BD">
        <w:rPr>
          <w:cs/>
        </w:rPr>
        <w:t xml:space="preserve">ภาควิชาวิศวกรรมไฟฟ้า คณะวิศวกรรมศาสตร์ มหาวิทยาลัยเชียงใหม่ </w:t>
      </w:r>
      <w:r w:rsidR="003863E1" w:rsidRPr="007663BD">
        <w:t>:</w:t>
      </w:r>
      <w:r w:rsidR="003863E1" w:rsidRPr="007663BD">
        <w:rPr>
          <w:cs/>
        </w:rPr>
        <w:t>ผู้ผลิต</w:t>
      </w:r>
    </w:p>
    <w:p w14:paraId="35C17823" w14:textId="77777777" w:rsidR="003863E1" w:rsidRPr="007663BD" w:rsidRDefault="00EF6EDB" w:rsidP="008434B6">
      <w:pPr>
        <w:pStyle w:val="cpeReference"/>
      </w:pPr>
      <w:r w:rsidRPr="007663BD">
        <w:t>[3</w:t>
      </w:r>
      <w:r w:rsidR="003863E1" w:rsidRPr="007663BD">
        <w:t>]</w:t>
      </w:r>
      <w:r w:rsidR="003863E1" w:rsidRPr="007663BD">
        <w:tab/>
      </w:r>
      <w:r w:rsidR="003863E1" w:rsidRPr="007663BD">
        <w:rPr>
          <w:cs/>
        </w:rPr>
        <w:t xml:space="preserve">ปราชญ์ บุญประสิทธิ์. </w:t>
      </w:r>
      <w:r w:rsidR="003863E1" w:rsidRPr="007663BD">
        <w:t xml:space="preserve">(2556). </w:t>
      </w:r>
      <w:r w:rsidR="003863E1" w:rsidRPr="007663BD">
        <w:rPr>
          <w:i/>
          <w:iCs/>
          <w:cs/>
        </w:rPr>
        <w:t>โหนด</w:t>
      </w:r>
      <w:r w:rsidR="003863E1" w:rsidRPr="007663BD">
        <w:rPr>
          <w:i/>
          <w:iCs/>
        </w:rPr>
        <w:t xml:space="preserve">IEEE 802.15.4 </w:t>
      </w:r>
      <w:r w:rsidR="003863E1" w:rsidRPr="007663BD">
        <w:rPr>
          <w:i/>
          <w:iCs/>
          <w:cs/>
        </w:rPr>
        <w:t>สำหรับการประยุกต์ในเกษตรกรรม</w:t>
      </w:r>
      <w:r w:rsidR="003863E1" w:rsidRPr="007663BD">
        <w:t>[</w:t>
      </w:r>
      <w:r w:rsidR="003863E1" w:rsidRPr="007663BD">
        <w:rPr>
          <w:cs/>
        </w:rPr>
        <w:t xml:space="preserve">หนังสือโครงงานเลขที่ วศ.ฟ. </w:t>
      </w:r>
      <w:r w:rsidR="003863E1" w:rsidRPr="007663BD">
        <w:t xml:space="preserve">014-2/2555]. </w:t>
      </w:r>
      <w:r w:rsidR="003863E1" w:rsidRPr="007663BD">
        <w:rPr>
          <w:cs/>
        </w:rPr>
        <w:t xml:space="preserve">ภาควิชาวิศวกรรมไฟฟ้า คณะวิศวกรรมศาสตร์ มหาวิทยาลัยเชียงใหม่ </w:t>
      </w:r>
      <w:r w:rsidR="003863E1" w:rsidRPr="007663BD">
        <w:t>:</w:t>
      </w:r>
      <w:r w:rsidR="003863E1" w:rsidRPr="007663BD">
        <w:rPr>
          <w:cs/>
        </w:rPr>
        <w:t>ผู้ผลิต</w:t>
      </w:r>
    </w:p>
    <w:p w14:paraId="5A2AA517" w14:textId="77777777" w:rsidR="007929DF" w:rsidRPr="007663BD" w:rsidRDefault="00EF6EDB" w:rsidP="008434B6">
      <w:pPr>
        <w:pStyle w:val="cpeReference"/>
      </w:pPr>
      <w:r w:rsidRPr="007663BD">
        <w:t>[4</w:t>
      </w:r>
      <w:r w:rsidR="007929DF" w:rsidRPr="007663BD">
        <w:t>]</w:t>
      </w:r>
      <w:r w:rsidR="007929DF" w:rsidRPr="007663BD">
        <w:tab/>
      </w:r>
      <w:r w:rsidR="000F2E87" w:rsidRPr="007663BD">
        <w:rPr>
          <w:cs/>
        </w:rPr>
        <w:t xml:space="preserve">คณิตพงศ์ </w:t>
      </w:r>
      <w:proofErr w:type="gramStart"/>
      <w:r w:rsidR="000F2E87" w:rsidRPr="007663BD">
        <w:rPr>
          <w:cs/>
        </w:rPr>
        <w:t>เพ็งวัน</w:t>
      </w:r>
      <w:r w:rsidR="000F2E87" w:rsidRPr="007663BD">
        <w:t>.(</w:t>
      </w:r>
      <w:proofErr w:type="gramEnd"/>
      <w:r w:rsidR="000F2E87" w:rsidRPr="007663BD">
        <w:t>2013).Protocol Stack “Z-network”.</w:t>
      </w:r>
    </w:p>
    <w:p w14:paraId="310C3D0C" w14:textId="77777777" w:rsidR="007929DF" w:rsidRPr="007663BD" w:rsidRDefault="00EF6EDB" w:rsidP="008434B6">
      <w:pPr>
        <w:pStyle w:val="cpeReference"/>
      </w:pPr>
      <w:r w:rsidRPr="007663BD">
        <w:t>[5</w:t>
      </w:r>
      <w:r w:rsidR="007929DF" w:rsidRPr="007663BD">
        <w:t>]</w:t>
      </w:r>
      <w:r w:rsidR="007929DF" w:rsidRPr="007663BD">
        <w:tab/>
      </w:r>
      <w:r w:rsidR="000F2E87" w:rsidRPr="007663BD">
        <w:t>Microchip Technology Inc. (2009). MCP3906 Datasheet.</w:t>
      </w:r>
    </w:p>
    <w:p w14:paraId="3D8EB918" w14:textId="77777777" w:rsidR="00EA1C29" w:rsidRPr="007663BD" w:rsidRDefault="00EF6EDB" w:rsidP="00EA1C29">
      <w:pPr>
        <w:pStyle w:val="cpeReference"/>
        <w:rPr>
          <w:cs/>
        </w:rPr>
      </w:pPr>
      <w:r w:rsidRPr="007663BD">
        <w:t>[6</w:t>
      </w:r>
      <w:r w:rsidR="002F640D" w:rsidRPr="007663BD">
        <w:t>]</w:t>
      </w:r>
      <w:r w:rsidR="002F640D" w:rsidRPr="007663BD">
        <w:tab/>
      </w:r>
      <w:r w:rsidR="002F640D" w:rsidRPr="007663BD">
        <w:rPr>
          <w:cs/>
        </w:rPr>
        <w:t xml:space="preserve">การติดต่อสื่อสารด้วย </w:t>
      </w:r>
      <w:proofErr w:type="gramStart"/>
      <w:r w:rsidR="002F640D" w:rsidRPr="007663BD">
        <w:t>SPI :</w:t>
      </w:r>
      <w:proofErr w:type="gramEnd"/>
      <w:r w:rsidR="002F640D" w:rsidRPr="007663BD">
        <w:t xml:space="preserve"> Serial Peripheral Interface. (</w:t>
      </w:r>
      <w:r w:rsidR="002F640D" w:rsidRPr="007663BD">
        <w:rPr>
          <w:cs/>
        </w:rPr>
        <w:t>ม.ป.ป.</w:t>
      </w:r>
      <w:r w:rsidR="002F640D" w:rsidRPr="007663BD">
        <w:t>)</w:t>
      </w:r>
      <w:r w:rsidR="002F640D" w:rsidRPr="007663BD">
        <w:rPr>
          <w:cs/>
        </w:rPr>
        <w:t xml:space="preserve">. สืบค้นเมื่อวันที่ </w:t>
      </w:r>
      <w:r w:rsidR="002F640D" w:rsidRPr="007663BD">
        <w:t xml:space="preserve">26 </w:t>
      </w:r>
      <w:r w:rsidR="002F640D" w:rsidRPr="007663BD">
        <w:rPr>
          <w:cs/>
        </w:rPr>
        <w:t xml:space="preserve">ธันวาคม </w:t>
      </w:r>
      <w:r w:rsidR="002F640D" w:rsidRPr="007663BD">
        <w:t xml:space="preserve">2556  </w:t>
      </w:r>
      <w:r w:rsidR="002F640D" w:rsidRPr="007663BD">
        <w:rPr>
          <w:cs/>
        </w:rPr>
        <w:t xml:space="preserve">จาก  </w:t>
      </w:r>
      <w:hyperlink r:id="rId24" w:history="1">
        <w:r w:rsidR="00EA1C29" w:rsidRPr="001A2F46">
          <w:rPr>
            <w:rStyle w:val="af1"/>
          </w:rPr>
          <w:t>http://www.</w:t>
        </w:r>
        <w:r w:rsidR="00EA1C29" w:rsidRPr="001A2F46">
          <w:rPr>
            <w:rStyle w:val="af1"/>
            <w:cs/>
          </w:rPr>
          <w:t>123</w:t>
        </w:r>
        <w:r w:rsidR="00EA1C29" w:rsidRPr="001A2F46">
          <w:rPr>
            <w:rStyle w:val="af1"/>
          </w:rPr>
          <w:t>microcontroller.com/Hardware-Interfacing/SPI-Serial-Peripheral-Interface-communication</w:t>
        </w:r>
      </w:hyperlink>
    </w:p>
    <w:p w14:paraId="275FAF5A" w14:textId="77777777" w:rsidR="00EE05D2" w:rsidRPr="007663BD" w:rsidRDefault="00EE05D2" w:rsidP="0065114C">
      <w:pPr>
        <w:pStyle w:val="cpeBodyText"/>
      </w:pPr>
    </w:p>
    <w:p w14:paraId="1CD6DD2C" w14:textId="77777777" w:rsidR="00FD026E" w:rsidRPr="007663BD" w:rsidRDefault="00FD026E" w:rsidP="0065114C">
      <w:pPr>
        <w:pStyle w:val="cpeBodyText"/>
        <w:sectPr w:rsidR="00FD026E" w:rsidRPr="007663BD" w:rsidSect="00EA5031">
          <w:pgSz w:w="11907" w:h="16839" w:code="9"/>
          <w:pgMar w:top="1702" w:right="1440" w:bottom="1440" w:left="2160" w:header="1440" w:footer="720" w:gutter="0"/>
          <w:cols w:space="720"/>
          <w:titlePg/>
          <w:docGrid w:linePitch="381"/>
        </w:sect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7"/>
      </w:tblGrid>
      <w:tr w:rsidR="00FD026E" w:rsidRPr="007663BD" w14:paraId="7BD0CE7A" w14:textId="77777777" w:rsidTr="00FD026E">
        <w:trPr>
          <w:trHeight w:val="11961"/>
        </w:trPr>
        <w:tc>
          <w:tcPr>
            <w:tcW w:w="8856" w:type="dxa"/>
            <w:vAlign w:val="center"/>
          </w:tcPr>
          <w:p w14:paraId="79EFB3C7" w14:textId="77777777" w:rsidR="00FD026E" w:rsidRPr="007663BD" w:rsidRDefault="00FD026E" w:rsidP="00892EC5">
            <w:pPr>
              <w:pStyle w:val="cpeHeaderAppendix"/>
              <w:rPr>
                <w:cs/>
              </w:rPr>
            </w:pPr>
            <w:bookmarkStart w:id="65" w:name="_Toc480787336"/>
            <w:bookmarkStart w:id="66" w:name="_Toc498009314"/>
            <w:r w:rsidRPr="008434B6">
              <w:rPr>
                <w:cs/>
              </w:rPr>
              <w:lastRenderedPageBreak/>
              <w:t>ภาคผนวก</w:t>
            </w:r>
            <w:bookmarkEnd w:id="65"/>
            <w:bookmarkEnd w:id="66"/>
          </w:p>
        </w:tc>
      </w:tr>
    </w:tbl>
    <w:p w14:paraId="148E21D3" w14:textId="77777777" w:rsidR="00195B40" w:rsidRPr="007663BD" w:rsidRDefault="00195B40">
      <w:pPr>
        <w:spacing w:after="200" w:line="276" w:lineRule="auto"/>
        <w:rPr>
          <w:rFonts w:ascii="TH SarabunPSK" w:hAnsi="TH SarabunPSK" w:cs="TH SarabunPSK"/>
        </w:rPr>
      </w:pPr>
    </w:p>
    <w:p w14:paraId="2BB446BD" w14:textId="77777777" w:rsidR="00301BFA" w:rsidRPr="007663BD" w:rsidRDefault="00301BFA" w:rsidP="00527B4D">
      <w:pPr>
        <w:spacing w:after="200" w:line="276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E0A8525" w14:textId="77777777" w:rsidR="00301BFA" w:rsidRPr="007663BD" w:rsidRDefault="00301BFA" w:rsidP="00527B4D">
      <w:pPr>
        <w:spacing w:after="200" w:line="276" w:lineRule="auto"/>
        <w:rPr>
          <w:rFonts w:ascii="TH SarabunPSK" w:hAnsi="TH SarabunPSK" w:cs="TH SarabunPSK"/>
          <w:b/>
          <w:bCs/>
          <w:sz w:val="32"/>
          <w:szCs w:val="32"/>
        </w:rPr>
        <w:sectPr w:rsidR="00301BFA" w:rsidRPr="007663BD" w:rsidSect="00EA5031">
          <w:pgSz w:w="11907" w:h="16839" w:code="9"/>
          <w:pgMar w:top="1702" w:right="1440" w:bottom="1440" w:left="2160" w:header="1440" w:footer="720" w:gutter="0"/>
          <w:cols w:space="720"/>
          <w:titlePg/>
          <w:docGrid w:linePitch="381"/>
        </w:sectPr>
      </w:pPr>
    </w:p>
    <w:p w14:paraId="34A2B708" w14:textId="77777777" w:rsidR="00301BFA" w:rsidRPr="007663BD" w:rsidRDefault="00301BFA" w:rsidP="00892EC5">
      <w:pPr>
        <w:pStyle w:val="cpeHeader"/>
        <w:rPr>
          <w:cs/>
        </w:rPr>
      </w:pPr>
      <w:bookmarkStart w:id="67" w:name="_Toc498009315"/>
      <w:r w:rsidRPr="007663BD">
        <w:rPr>
          <w:cs/>
        </w:rPr>
        <w:lastRenderedPageBreak/>
        <w:t>ภาคผนวก ก</w:t>
      </w:r>
      <w:r w:rsidR="00CB1F8A">
        <w:br/>
      </w:r>
      <w:r w:rsidR="00CB1F8A">
        <w:rPr>
          <w:rFonts w:hint="cs"/>
          <w:cs/>
        </w:rPr>
        <w:t>อุปกรณ์ต้นแบบ</w:t>
      </w:r>
      <w:bookmarkEnd w:id="67"/>
    </w:p>
    <w:p w14:paraId="61547888" w14:textId="77777777" w:rsidR="00301BFA" w:rsidRPr="00950FB3" w:rsidRDefault="00301BFA" w:rsidP="007046BA">
      <w:pPr>
        <w:pStyle w:val="cpeBodyText"/>
        <w:numPr>
          <w:ilvl w:val="1"/>
          <w:numId w:val="12"/>
        </w:numPr>
        <w:ind w:left="426"/>
        <w:jc w:val="left"/>
        <w:rPr>
          <w:b/>
          <w:bCs/>
        </w:rPr>
      </w:pPr>
      <w:r w:rsidRPr="00950FB3">
        <w:rPr>
          <w:b/>
          <w:bCs/>
          <w:cs/>
        </w:rPr>
        <w:t>รูปภาพมิเตอร์และตัวอ่าน</w:t>
      </w:r>
    </w:p>
    <w:p w14:paraId="00A0F651" w14:textId="77777777" w:rsidR="00466AF9" w:rsidRPr="007663BD" w:rsidRDefault="00466AF9" w:rsidP="00466AF9">
      <w:pPr>
        <w:rPr>
          <w:rFonts w:ascii="TH SarabunPSK" w:hAnsi="TH SarabunPSK" w:cs="TH SarabunPSK"/>
        </w:rPr>
      </w:pPr>
    </w:p>
    <w:p w14:paraId="3A162D09" w14:textId="77777777" w:rsidR="00466AF9" w:rsidRPr="007663BD" w:rsidRDefault="00466AF9" w:rsidP="00466AF9">
      <w:pPr>
        <w:jc w:val="center"/>
        <w:rPr>
          <w:rFonts w:ascii="TH SarabunPSK" w:hAnsi="TH SarabunPSK" w:cs="TH SarabunPSK"/>
        </w:rPr>
      </w:pPr>
      <w:r w:rsidRPr="007663BD">
        <w:rPr>
          <w:rFonts w:ascii="TH SarabunPSK" w:hAnsi="TH SarabunPSK" w:cs="TH SarabunPSK"/>
          <w:noProof/>
        </w:rPr>
        <w:drawing>
          <wp:inline distT="0" distB="0" distL="0" distR="0" wp14:anchorId="29194D1D" wp14:editId="4AB01D70">
            <wp:extent cx="2147705" cy="3295290"/>
            <wp:effectExtent l="0" t="0" r="0" b="0"/>
            <wp:docPr id="4" name="Picture 4" descr="C:\Users\3rd\Downloads\Project\Photo Nov 24, 5 36 22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3rd\Downloads\Project\Photo Nov 24, 5 36 22 PM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705" cy="32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3BD">
        <w:rPr>
          <w:rFonts w:ascii="TH SarabunPSK" w:hAnsi="TH SarabunPSK" w:cs="TH SarabunPSK"/>
          <w:noProof/>
        </w:rPr>
        <w:drawing>
          <wp:inline distT="0" distB="0" distL="0" distR="0" wp14:anchorId="61662B9A" wp14:editId="27A38B96">
            <wp:extent cx="1066494" cy="2984740"/>
            <wp:effectExtent l="0" t="0" r="0" b="0"/>
            <wp:docPr id="5" name="Picture 5" descr="C:\Users\3rd\Downloads\Project\Photo Nov 24, 5 36 36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3rd\Downloads\Project\Photo Nov 24, 5 36 36 PM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3" cy="299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A812B" w14:textId="77777777" w:rsidR="00301BFA" w:rsidRPr="007663BD" w:rsidRDefault="00301BFA" w:rsidP="00301BFA">
      <w:pPr>
        <w:rPr>
          <w:rFonts w:ascii="TH SarabunPSK" w:hAnsi="TH SarabunPSK" w:cs="TH SarabunPSK"/>
        </w:rPr>
      </w:pPr>
    </w:p>
    <w:p w14:paraId="16CA3E31" w14:textId="77777777" w:rsidR="00466AF9" w:rsidRPr="00950FB3" w:rsidRDefault="00466AF9" w:rsidP="007046BA">
      <w:pPr>
        <w:pStyle w:val="cpeBodyText"/>
        <w:numPr>
          <w:ilvl w:val="1"/>
          <w:numId w:val="12"/>
        </w:numPr>
        <w:ind w:left="426"/>
        <w:jc w:val="left"/>
        <w:rPr>
          <w:b/>
          <w:bCs/>
        </w:rPr>
      </w:pPr>
      <w:r w:rsidRPr="00950FB3">
        <w:rPr>
          <w:b/>
          <w:bCs/>
          <w:cs/>
        </w:rPr>
        <w:t xml:space="preserve">รูปภาพ </w:t>
      </w:r>
      <w:r w:rsidRPr="00950FB3">
        <w:rPr>
          <w:b/>
          <w:bCs/>
        </w:rPr>
        <w:t>PV roof top</w:t>
      </w:r>
      <w:r w:rsidR="002F06CF" w:rsidRPr="00950FB3">
        <w:rPr>
          <w:b/>
          <w:bCs/>
          <w:cs/>
        </w:rPr>
        <w:t xml:space="preserve">ของบริษัท </w:t>
      </w:r>
      <w:proofErr w:type="spellStart"/>
      <w:r w:rsidR="002F06CF" w:rsidRPr="00950FB3">
        <w:rPr>
          <w:b/>
          <w:bCs/>
        </w:rPr>
        <w:t>Engineo</w:t>
      </w:r>
      <w:proofErr w:type="spellEnd"/>
    </w:p>
    <w:p w14:paraId="67C0A31B" w14:textId="77777777" w:rsidR="003F60CF" w:rsidRDefault="00466AF9" w:rsidP="000F7308">
      <w:pPr>
        <w:jc w:val="center"/>
        <w:rPr>
          <w:rFonts w:ascii="TH SarabunPSK" w:hAnsi="TH SarabunPSK" w:cs="TH SarabunPSK"/>
        </w:rPr>
      </w:pPr>
      <w:r w:rsidRPr="007663BD">
        <w:rPr>
          <w:rFonts w:ascii="TH SarabunPSK" w:hAnsi="TH SarabunPSK" w:cs="TH SarabunPSK"/>
          <w:noProof/>
        </w:rPr>
        <w:drawing>
          <wp:inline distT="0" distB="0" distL="0" distR="0" wp14:anchorId="482ECEC3" wp14:editId="46BEDD71">
            <wp:extent cx="3493698" cy="2653106"/>
            <wp:effectExtent l="0" t="0" r="0" b="0"/>
            <wp:docPr id="6" name="Picture 6" descr="C:\Users\3rd\Downloads\Project\Photo Jan 18, 12 10 43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3rd\Downloads\Project\Photo Jan 18, 12 10 43 PM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539" cy="265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E43AF" w14:textId="77777777" w:rsidR="00626542" w:rsidRPr="007663BD" w:rsidRDefault="00626542" w:rsidP="000F7308">
      <w:pPr>
        <w:jc w:val="center"/>
        <w:rPr>
          <w:rFonts w:ascii="TH SarabunPSK" w:hAnsi="TH SarabunPSK" w:cs="TH SarabunPSK"/>
        </w:rPr>
      </w:pPr>
    </w:p>
    <w:p w14:paraId="43B77A99" w14:textId="77777777" w:rsidR="00301BFA" w:rsidRPr="007663BD" w:rsidRDefault="00301BFA" w:rsidP="00301BFA">
      <w:pPr>
        <w:rPr>
          <w:rFonts w:ascii="TH SarabunPSK" w:hAnsi="TH SarabunPSK" w:cs="TH SarabunPSK"/>
          <w:cs/>
        </w:rPr>
        <w:sectPr w:rsidR="00301BFA" w:rsidRPr="007663BD" w:rsidSect="00EA5031">
          <w:pgSz w:w="11907" w:h="16839" w:code="9"/>
          <w:pgMar w:top="1702" w:right="1440" w:bottom="1440" w:left="2160" w:header="1440" w:footer="720" w:gutter="0"/>
          <w:cols w:space="720"/>
          <w:titlePg/>
          <w:docGrid w:linePitch="381"/>
        </w:sectPr>
      </w:pPr>
    </w:p>
    <w:p w14:paraId="70E71A3E" w14:textId="77777777" w:rsidR="00640619" w:rsidRDefault="00640619" w:rsidP="00640619">
      <w:pPr>
        <w:pStyle w:val="cpeHeader"/>
      </w:pPr>
      <w:bookmarkStart w:id="68" w:name="_Toc498009316"/>
      <w:r>
        <w:rPr>
          <w:cs/>
        </w:rPr>
        <w:lastRenderedPageBreak/>
        <w:t>ภาคผนวก ข</w:t>
      </w:r>
      <w:r>
        <w:br/>
      </w:r>
      <w:r>
        <w:rPr>
          <w:rFonts w:hint="cs"/>
          <w:cs/>
        </w:rPr>
        <w:t>คู่มือการใช้งานระบบ</w:t>
      </w:r>
      <w:bookmarkEnd w:id="68"/>
    </w:p>
    <w:p w14:paraId="6CE6B47B" w14:textId="77777777" w:rsidR="00B30BED" w:rsidRDefault="001A4583" w:rsidP="007046BA">
      <w:pPr>
        <w:pStyle w:val="cpeBodyText"/>
        <w:numPr>
          <w:ilvl w:val="1"/>
          <w:numId w:val="13"/>
        </w:numPr>
        <w:ind w:left="426"/>
        <w:jc w:val="left"/>
        <w:rPr>
          <w:b/>
          <w:bCs/>
        </w:rPr>
      </w:pPr>
      <w:r w:rsidRPr="00950FB3">
        <w:rPr>
          <w:rFonts w:hint="cs"/>
          <w:b/>
          <w:bCs/>
          <w:cs/>
        </w:rPr>
        <w:t>คู่มือการ</w:t>
      </w:r>
      <w:r w:rsidR="00B30BED" w:rsidRPr="00950FB3">
        <w:rPr>
          <w:rFonts w:hint="cs"/>
          <w:b/>
          <w:bCs/>
          <w:cs/>
        </w:rPr>
        <w:t>ใช้งานอุปกรณ์มิเตอร์ต้นแบบ</w:t>
      </w:r>
    </w:p>
    <w:p w14:paraId="69A6CB8A" w14:textId="77777777" w:rsidR="00A10128" w:rsidRDefault="00A10128" w:rsidP="00A10128">
      <w:pPr>
        <w:pStyle w:val="cpeBodyText"/>
      </w:pPr>
      <w:r w:rsidRPr="00AF220B">
        <w:rPr>
          <w:rFonts w:hint="cs"/>
          <w:highlight w:val="yellow"/>
          <w:cs/>
        </w:rPr>
        <w:t>(คำอธิบายการใช้งานฮาร์ดแวร์ พร้อมรูปภาพ ...)</w:t>
      </w:r>
    </w:p>
    <w:p w14:paraId="3EDB6CE3" w14:textId="77777777" w:rsidR="00A10128" w:rsidRPr="00A10128" w:rsidRDefault="00A10128" w:rsidP="00A10128">
      <w:pPr>
        <w:pStyle w:val="aa"/>
        <w:rPr>
          <w:cs/>
        </w:rPr>
      </w:pPr>
    </w:p>
    <w:p w14:paraId="02ED0EB2" w14:textId="77777777" w:rsidR="00A10128" w:rsidRDefault="00A10128" w:rsidP="007046BA">
      <w:pPr>
        <w:pStyle w:val="cpeBodyText"/>
        <w:numPr>
          <w:ilvl w:val="1"/>
          <w:numId w:val="13"/>
        </w:numPr>
        <w:ind w:left="426"/>
        <w:jc w:val="left"/>
        <w:rPr>
          <w:b/>
          <w:bCs/>
        </w:rPr>
      </w:pPr>
      <w:r>
        <w:rPr>
          <w:rFonts w:hint="cs"/>
          <w:b/>
          <w:bCs/>
          <w:cs/>
        </w:rPr>
        <w:t>คู่มือ</w:t>
      </w:r>
      <w:r w:rsidRPr="00A10128">
        <w:rPr>
          <w:rFonts w:hint="cs"/>
          <w:b/>
          <w:bCs/>
          <w:cs/>
        </w:rPr>
        <w:t>การติดตั้ง</w:t>
      </w:r>
      <w:r>
        <w:rPr>
          <w:rFonts w:hint="cs"/>
          <w:b/>
          <w:bCs/>
          <w:cs/>
        </w:rPr>
        <w:t>โปรแกรมสำหรับอุปกรณ์พกพา</w:t>
      </w:r>
    </w:p>
    <w:p w14:paraId="5B59680D" w14:textId="77777777" w:rsidR="00A10128" w:rsidRPr="00A10128" w:rsidRDefault="00A10128" w:rsidP="00A10128">
      <w:pPr>
        <w:pStyle w:val="cpeBodyText"/>
        <w:rPr>
          <w:cs/>
        </w:rPr>
      </w:pPr>
      <w:r w:rsidRPr="00AF220B">
        <w:rPr>
          <w:rFonts w:hint="cs"/>
          <w:highlight w:val="yellow"/>
          <w:cs/>
        </w:rPr>
        <w:t>(คำอธิบายการติดตั้งโปรแกรม พร้อมรูปภาพ ...)</w:t>
      </w:r>
    </w:p>
    <w:p w14:paraId="0FF9AD12" w14:textId="77777777" w:rsidR="00A10128" w:rsidRPr="00A10128" w:rsidRDefault="00A10128" w:rsidP="00A10128">
      <w:pPr>
        <w:pStyle w:val="cpeBodyText"/>
      </w:pPr>
    </w:p>
    <w:p w14:paraId="787136B2" w14:textId="77777777" w:rsidR="00B30BED" w:rsidRDefault="001A4583" w:rsidP="007046BA">
      <w:pPr>
        <w:pStyle w:val="cpeBodyText"/>
        <w:numPr>
          <w:ilvl w:val="1"/>
          <w:numId w:val="13"/>
        </w:numPr>
        <w:ind w:left="426"/>
        <w:jc w:val="left"/>
        <w:rPr>
          <w:b/>
          <w:bCs/>
        </w:rPr>
      </w:pPr>
      <w:r w:rsidRPr="00A10128">
        <w:rPr>
          <w:rFonts w:hint="cs"/>
          <w:b/>
          <w:bCs/>
          <w:cs/>
        </w:rPr>
        <w:t>คู่มือ</w:t>
      </w:r>
      <w:r w:rsidR="00B30BED" w:rsidRPr="00A10128">
        <w:rPr>
          <w:rFonts w:hint="cs"/>
          <w:b/>
          <w:bCs/>
          <w:cs/>
        </w:rPr>
        <w:t>การใช้งานโปรแกรมสำหรับอุปกรณ์พกพา</w:t>
      </w:r>
    </w:p>
    <w:p w14:paraId="2A4C3C7B" w14:textId="77777777" w:rsidR="00A10128" w:rsidRPr="00A10128" w:rsidRDefault="00A10128" w:rsidP="00A10128">
      <w:pPr>
        <w:pStyle w:val="cpeBodyText"/>
        <w:rPr>
          <w:cs/>
        </w:rPr>
      </w:pPr>
      <w:r w:rsidRPr="00AF220B">
        <w:rPr>
          <w:rFonts w:hint="cs"/>
          <w:highlight w:val="yellow"/>
          <w:cs/>
        </w:rPr>
        <w:t>(คำอธิบายการใช้งานโปรแกรม พร้อมรูปภาพ ...)</w:t>
      </w:r>
    </w:p>
    <w:p w14:paraId="49B9113A" w14:textId="77777777" w:rsidR="00A10128" w:rsidRPr="00A10128" w:rsidRDefault="00A10128" w:rsidP="00A10128">
      <w:pPr>
        <w:pStyle w:val="cpeBodyText"/>
      </w:pPr>
    </w:p>
    <w:p w14:paraId="5BD6B00A" w14:textId="77777777" w:rsidR="00B30BED" w:rsidRDefault="00B30BED">
      <w:pPr>
        <w:spacing w:after="200" w:line="276" w:lineRule="auto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cs/>
        </w:rPr>
        <w:br w:type="page"/>
      </w:r>
    </w:p>
    <w:p w14:paraId="562C64E5" w14:textId="77777777" w:rsidR="00B30BED" w:rsidRDefault="00B30BED" w:rsidP="00640619">
      <w:pPr>
        <w:pStyle w:val="cpeHeader"/>
        <w:rPr>
          <w:cs/>
        </w:rPr>
      </w:pPr>
    </w:p>
    <w:p w14:paraId="0027894D" w14:textId="77777777" w:rsidR="00585E31" w:rsidRDefault="00585E31" w:rsidP="00892EC5">
      <w:pPr>
        <w:pStyle w:val="cpeHeader"/>
      </w:pPr>
      <w:bookmarkStart w:id="69" w:name="_Toc498009317"/>
      <w:r w:rsidRPr="007663BD">
        <w:rPr>
          <w:cs/>
        </w:rPr>
        <w:t>ประวัติผู้เขียน</w:t>
      </w:r>
      <w:bookmarkEnd w:id="69"/>
    </w:p>
    <w:p w14:paraId="07CAF5DD" w14:textId="77777777" w:rsidR="00EA5031" w:rsidRPr="007663BD" w:rsidRDefault="00EA5031" w:rsidP="00892EC5">
      <w:pPr>
        <w:pStyle w:val="cpeHeader"/>
      </w:pPr>
    </w:p>
    <w:p w14:paraId="1046DD2E" w14:textId="77777777" w:rsidR="000C0E93" w:rsidRPr="007663BD" w:rsidRDefault="000C0E93" w:rsidP="00854EDF">
      <w:pPr>
        <w:jc w:val="center"/>
        <w:rPr>
          <w:rFonts w:ascii="TH SarabunPSK" w:hAnsi="TH SarabunPSK" w:cs="TH SarabunPSK"/>
        </w:rPr>
      </w:pPr>
      <w:r w:rsidRPr="007663BD">
        <w:rPr>
          <w:rFonts w:ascii="TH SarabunPSK" w:hAnsi="TH SarabunPSK" w:cs="TH SarabunPSK"/>
          <w:noProof/>
        </w:rPr>
        <w:drawing>
          <wp:inline distT="0" distB="0" distL="0" distR="0" wp14:anchorId="23420049" wp14:editId="3611A7E4">
            <wp:extent cx="1547620" cy="1656271"/>
            <wp:effectExtent l="0" t="0" r="0" b="1270"/>
            <wp:docPr id="3" name="Picture 3" descr="C:\Users\3rd\Desktop\Project\Pattaraw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3rd\Desktop\Project\Pattarawut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artisticLightScreen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408" cy="165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FF0EA" w14:textId="77777777" w:rsidR="00AA0C6E" w:rsidRPr="007663BD" w:rsidRDefault="00AA0C6E" w:rsidP="00AA0C6E">
      <w:pPr>
        <w:rPr>
          <w:rFonts w:ascii="TH SarabunPSK" w:hAnsi="TH SarabunPSK" w:cs="TH SarabunPSK"/>
        </w:rPr>
      </w:pPr>
    </w:p>
    <w:p w14:paraId="57EA08FA" w14:textId="77777777" w:rsidR="00585E31" w:rsidRPr="007663BD" w:rsidRDefault="00585E31" w:rsidP="0065114C">
      <w:pPr>
        <w:pStyle w:val="cpeBodyText"/>
        <w:rPr>
          <w:cs/>
        </w:rPr>
      </w:pPr>
      <w:r w:rsidRPr="007663BD">
        <w:rPr>
          <w:cs/>
        </w:rPr>
        <w:t>นาย</w:t>
      </w:r>
      <w:r w:rsidR="00A53B05">
        <w:rPr>
          <w:rFonts w:hint="cs"/>
          <w:cs/>
        </w:rPr>
        <w:t>สมควร</w:t>
      </w:r>
      <w:r w:rsidR="002F3FA1" w:rsidRPr="007663BD">
        <w:rPr>
          <w:cs/>
        </w:rPr>
        <w:t xml:space="preserve"> </w:t>
      </w:r>
      <w:r w:rsidR="00A53B05">
        <w:rPr>
          <w:rFonts w:hint="cs"/>
          <w:cs/>
        </w:rPr>
        <w:t>ซื่อตรง</w:t>
      </w:r>
      <w:r w:rsidR="002F3FA1" w:rsidRPr="007663BD">
        <w:rPr>
          <w:cs/>
        </w:rPr>
        <w:t xml:space="preserve"> เกิดเมื่อวันที่ </w:t>
      </w:r>
      <w:r w:rsidR="002F3FA1" w:rsidRPr="007663BD">
        <w:t>23</w:t>
      </w:r>
      <w:r w:rsidR="002F3FA1" w:rsidRPr="007663BD">
        <w:rPr>
          <w:cs/>
        </w:rPr>
        <w:t xml:space="preserve"> สิงหาคม </w:t>
      </w:r>
      <w:r w:rsidR="002F3FA1" w:rsidRPr="007663BD">
        <w:t xml:space="preserve">2534 </w:t>
      </w:r>
      <w:r w:rsidRPr="007663BD">
        <w:rPr>
          <w:cs/>
        </w:rPr>
        <w:t xml:space="preserve">ณ </w:t>
      </w:r>
      <w:r w:rsidR="002F3FA1" w:rsidRPr="007663BD">
        <w:rPr>
          <w:cs/>
        </w:rPr>
        <w:t xml:space="preserve">จังหวัดเชียงใหม่สำเร็จการศึกษาระดับมัธยมจากโรงเรียนปรินส์รอยแยลส์วิทยาลัย </w:t>
      </w:r>
      <w:r w:rsidRPr="007663BD">
        <w:rPr>
          <w:cs/>
        </w:rPr>
        <w:t>เข้าศึกษาที่ภาควิชาวิศวกรรมไฟฟ้า มหาวิทยาลัยเชียงใหม่ เมื่อ</w:t>
      </w:r>
      <w:r w:rsidR="002F3FA1" w:rsidRPr="007663BD">
        <w:rPr>
          <w:cs/>
        </w:rPr>
        <w:t xml:space="preserve"> พฤษภาคม </w:t>
      </w:r>
      <w:r w:rsidR="002F3FA1" w:rsidRPr="007663BD">
        <w:t>2553</w:t>
      </w:r>
      <w:r w:rsidR="002F3FA1" w:rsidRPr="007663BD">
        <w:rPr>
          <w:cs/>
        </w:rPr>
        <w:t xml:space="preserve"> โดยมีความสนใจเป็นพิเศษในด้าน การเขียนโปรแกรม อุปกรณ์อิเล็กทรอนิกส์ และไฟฟ้ากำลัง </w:t>
      </w:r>
    </w:p>
    <w:p w14:paraId="48673759" w14:textId="77777777" w:rsidR="002F3FA1" w:rsidRPr="007663BD" w:rsidRDefault="00585E31" w:rsidP="0065114C">
      <w:pPr>
        <w:pStyle w:val="cpeBodyText"/>
        <w:rPr>
          <w:cs/>
        </w:rPr>
      </w:pPr>
      <w:r w:rsidRPr="007663BD">
        <w:rPr>
          <w:cs/>
        </w:rPr>
        <w:t>ระหว่างศึกษา</w:t>
      </w:r>
      <w:r w:rsidR="002F3FA1" w:rsidRPr="007663BD">
        <w:rPr>
          <w:cs/>
        </w:rPr>
        <w:t xml:space="preserve">ได้เข้าร่วมกิจกรรมต่างๆทั้งด้านวิชาการและกีฬา ได้รับความไว้วางใจจากเพื่อนให้เป็นรองประธานชมรมปิงปองคณะวิศวกรรมศาสตร์ เป็นสมาชิกชมรมถ่ายภาพ และเข้าร่วมการแข่งขัน </w:t>
      </w:r>
      <w:r w:rsidR="002F3FA1" w:rsidRPr="007663BD">
        <w:t xml:space="preserve">TESA TOPGUN </w:t>
      </w:r>
      <w:r w:rsidR="002F3FA1" w:rsidRPr="007663BD">
        <w:rPr>
          <w:cs/>
        </w:rPr>
        <w:t>ของสมาคมสมองกลฝังตัวไทย</w:t>
      </w:r>
    </w:p>
    <w:p w14:paraId="3AC32F4B" w14:textId="77777777" w:rsidR="00640619" w:rsidRDefault="002A1C6A" w:rsidP="00640619">
      <w:pPr>
        <w:pStyle w:val="cpeBodyText"/>
      </w:pPr>
      <w:r w:rsidRPr="007663BD">
        <w:rPr>
          <w:cs/>
        </w:rPr>
        <w:t xml:space="preserve">นอกจากนี้ได้เข้าร่วมโครงการฝึกงาน </w:t>
      </w:r>
      <w:r w:rsidRPr="007663BD">
        <w:t>SCG Excellent Internship</w:t>
      </w:r>
      <w:r w:rsidRPr="007663BD">
        <w:rPr>
          <w:cs/>
        </w:rPr>
        <w:t xml:space="preserve"> รุ่นที่ </w:t>
      </w:r>
      <w:r w:rsidRPr="007663BD">
        <w:t xml:space="preserve">11 </w:t>
      </w:r>
      <w:r w:rsidRPr="007663BD">
        <w:rPr>
          <w:cs/>
        </w:rPr>
        <w:t>ของบ</w:t>
      </w:r>
      <w:r w:rsidR="00640619">
        <w:rPr>
          <w:cs/>
        </w:rPr>
        <w:t xml:space="preserve">ริษัท </w:t>
      </w:r>
      <w:r w:rsidR="00640619">
        <w:rPr>
          <w:cs/>
        </w:rPr>
        <w:br/>
        <w:t>ปูนซิเมนต์ไทย จำกัด</w:t>
      </w:r>
    </w:p>
    <w:p w14:paraId="6CFA218A" w14:textId="77777777" w:rsidR="00640619" w:rsidRDefault="00640619" w:rsidP="00640619">
      <w:pPr>
        <w:pStyle w:val="aa"/>
        <w:rPr>
          <w:rFonts w:ascii="TH SarabunPSK" w:hAnsi="TH SarabunPSK" w:cs="TH SarabunPSK"/>
          <w:szCs w:val="28"/>
        </w:rPr>
      </w:pPr>
    </w:p>
    <w:sectPr w:rsidR="00640619" w:rsidSect="00EA5031">
      <w:pgSz w:w="11907" w:h="16839" w:code="9"/>
      <w:pgMar w:top="1702" w:right="1440" w:bottom="1440" w:left="2160" w:header="144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E5352C" w14:textId="77777777" w:rsidR="00CC7AC0" w:rsidRDefault="00CC7AC0" w:rsidP="00E44F78">
      <w:r>
        <w:separator/>
      </w:r>
    </w:p>
    <w:p w14:paraId="0835A39E" w14:textId="77777777" w:rsidR="00CC7AC0" w:rsidRDefault="00CC7AC0"/>
    <w:p w14:paraId="0CD29495" w14:textId="77777777" w:rsidR="00CC7AC0" w:rsidRDefault="00CC7AC0" w:rsidP="00844E49"/>
  </w:endnote>
  <w:endnote w:type="continuationSeparator" w:id="0">
    <w:p w14:paraId="1D53F890" w14:textId="77777777" w:rsidR="00CC7AC0" w:rsidRDefault="00CC7AC0" w:rsidP="00E44F78">
      <w:r>
        <w:continuationSeparator/>
      </w:r>
    </w:p>
    <w:p w14:paraId="39736A0E" w14:textId="77777777" w:rsidR="00CC7AC0" w:rsidRDefault="00CC7AC0"/>
    <w:p w14:paraId="1BB86857" w14:textId="77777777" w:rsidR="00CC7AC0" w:rsidRDefault="00CC7AC0" w:rsidP="00844E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  <w:embedRegular r:id="rId1" w:fontKey="{74E2FA87-1D42-4F4F-A690-2C1EA95ED3A3}"/>
    <w:embedBold r:id="rId2" w:fontKey="{C4C270B6-00B6-495B-9FF1-F1A0558EB29E}"/>
    <w:embedItalic r:id="rId3" w:fontKey="{504C9D71-43F7-4DFA-ADB1-54A9BAB7073D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3FFF0F0F-5DA6-4CAF-BB52-DCBADD1C5788}"/>
    <w:embedBold r:id="rId5" w:fontKey="{09B9841C-69EA-411D-AC88-E15FA8BAA4E8}"/>
    <w:embedItalic r:id="rId6" w:fontKey="{4B39CC1C-FA8C-4666-94DA-0A9766139C8D}"/>
    <w:embedBoldItalic r:id="rId7" w:fontKey="{B0B14EF0-686F-4AF5-9203-99695E5B5F6B}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480757F0-C958-40CB-9FD2-6CFFDC131BF1}"/>
    <w:embedBold r:id="rId9" w:fontKey="{92BD76C6-D5E2-4439-8B9C-B959F15FA948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0" w:fontKey="{9B9CC04D-781E-46F7-95E2-6016832BA630}"/>
    <w:embedBold r:id="rId11" w:fontKey="{6724370B-579A-43B1-A30D-7C24FDE3C8C4}"/>
    <w:embedItalic r:id="rId12" w:fontKey="{5287916D-329A-44E3-9167-306E3CE2C78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3" w:fontKey="{E671952E-A4D0-45C1-B12A-6FFC62A6E241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14" w:fontKey="{54607A2A-4178-406B-9276-72D3705B661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91378F" w14:textId="77777777" w:rsidR="005B7606" w:rsidRDefault="005B7606" w:rsidP="00381FA4">
    <w:pPr>
      <w:pStyle w:val="a6"/>
      <w:tabs>
        <w:tab w:val="center" w:pos="4153"/>
        <w:tab w:val="left" w:pos="4714"/>
      </w:tabs>
      <w:jc w:val="left"/>
    </w:pPr>
    <w:r>
      <w:tab/>
    </w:r>
    <w:sdt>
      <w:sdtPr>
        <w:id w:val="87204432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cs/>
          </w:rPr>
          <w:t>ข</w:t>
        </w:r>
        <w:r>
          <w:rPr>
            <w:noProof/>
          </w:rPr>
          <w:fldChar w:fldCharType="end"/>
        </w:r>
      </w:sdtContent>
    </w:sdt>
    <w:r>
      <w:rPr>
        <w:noProof/>
      </w:rPr>
      <w:tab/>
    </w:r>
    <w:r>
      <w:rPr>
        <w:noProof/>
      </w:rPr>
      <w:tab/>
    </w:r>
  </w:p>
  <w:p w14:paraId="6A0D5A8A" w14:textId="77777777" w:rsidR="005B7606" w:rsidRDefault="005B7606" w:rsidP="001E14F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43ED1" w14:textId="77777777" w:rsidR="005B7606" w:rsidRDefault="005B7606">
    <w:pPr>
      <w:pStyle w:val="a6"/>
    </w:pPr>
  </w:p>
  <w:p w14:paraId="5E9AA9D2" w14:textId="77777777" w:rsidR="005B7606" w:rsidRDefault="005B7606" w:rsidP="001E14F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0EFE78" w14:textId="77777777" w:rsidR="005B7606" w:rsidRDefault="005B7606" w:rsidP="00381FA4">
    <w:pPr>
      <w:pStyle w:val="a6"/>
      <w:tabs>
        <w:tab w:val="center" w:pos="4153"/>
        <w:tab w:val="left" w:pos="4714"/>
      </w:tabs>
      <w:jc w:val="left"/>
    </w:pPr>
    <w:r>
      <w:tab/>
    </w:r>
    <w:sdt>
      <w:sdtPr>
        <w:id w:val="-24264795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sdtContent>
    </w:sdt>
    <w:r>
      <w:rPr>
        <w:noProof/>
      </w:rPr>
      <w:tab/>
    </w:r>
    <w:r>
      <w:rPr>
        <w:noProof/>
      </w:rPr>
      <w:tab/>
    </w:r>
  </w:p>
  <w:p w14:paraId="18452D45" w14:textId="77777777" w:rsidR="005B7606" w:rsidRDefault="005B7606" w:rsidP="001E14F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201A5A" w14:textId="77777777" w:rsidR="00CC7AC0" w:rsidRDefault="00CC7AC0" w:rsidP="00E44F78">
      <w:r>
        <w:separator/>
      </w:r>
    </w:p>
    <w:p w14:paraId="3F9FD220" w14:textId="77777777" w:rsidR="00CC7AC0" w:rsidRDefault="00CC7AC0"/>
    <w:p w14:paraId="714CF0E3" w14:textId="77777777" w:rsidR="00CC7AC0" w:rsidRDefault="00CC7AC0" w:rsidP="00844E49"/>
  </w:footnote>
  <w:footnote w:type="continuationSeparator" w:id="0">
    <w:p w14:paraId="440A484E" w14:textId="77777777" w:rsidR="00CC7AC0" w:rsidRDefault="00CC7AC0" w:rsidP="00E44F78">
      <w:r>
        <w:continuationSeparator/>
      </w:r>
    </w:p>
    <w:p w14:paraId="5984B4A5" w14:textId="77777777" w:rsidR="00CC7AC0" w:rsidRDefault="00CC7AC0"/>
    <w:p w14:paraId="531315C0" w14:textId="77777777" w:rsidR="00CC7AC0" w:rsidRDefault="00CC7AC0" w:rsidP="00844E4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D8D2B7" w14:textId="77777777" w:rsidR="005B7606" w:rsidRDefault="005B7606" w:rsidP="001363B3">
    <w:pPr>
      <w:pStyle w:val="a4"/>
      <w:tabs>
        <w:tab w:val="clear" w:pos="4680"/>
        <w:tab w:val="clear" w:pos="9360"/>
      </w:tabs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9BFB5B" w14:textId="77777777" w:rsidR="005B7606" w:rsidRDefault="005B7606" w:rsidP="001363B3">
    <w:pPr>
      <w:pStyle w:val="a4"/>
      <w:tabs>
        <w:tab w:val="clear" w:pos="4680"/>
        <w:tab w:val="clear" w:pos="9360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59686D"/>
    <w:multiLevelType w:val="hybridMultilevel"/>
    <w:tmpl w:val="C3B2FB8C"/>
    <w:lvl w:ilvl="0" w:tplc="F4342360">
      <w:start w:val="1"/>
      <w:numFmt w:val="decimal"/>
      <w:pStyle w:val="a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1E6EFE"/>
    <w:multiLevelType w:val="hybridMultilevel"/>
    <w:tmpl w:val="C6F67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45250C"/>
    <w:multiLevelType w:val="multilevel"/>
    <w:tmpl w:val="BFA6EE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ก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4A5C73E8"/>
    <w:multiLevelType w:val="hybridMultilevel"/>
    <w:tmpl w:val="C5BEA6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D904490"/>
    <w:multiLevelType w:val="multilevel"/>
    <w:tmpl w:val="8206C1B2"/>
    <w:lvl w:ilvl="0">
      <w:start w:val="1"/>
      <w:numFmt w:val="decimal"/>
      <w:pStyle w:val="cpeHeaderAppendixSu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cpeHeaderAppendixSub"/>
      <w:lvlText w:val="ข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59612F79"/>
    <w:multiLevelType w:val="hybridMultilevel"/>
    <w:tmpl w:val="EF38BE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96A6EB0"/>
    <w:multiLevelType w:val="hybridMultilevel"/>
    <w:tmpl w:val="27F089E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E5829EC"/>
    <w:multiLevelType w:val="hybridMultilevel"/>
    <w:tmpl w:val="0EA426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6103F97"/>
    <w:multiLevelType w:val="multilevel"/>
    <w:tmpl w:val="5B38CB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ข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733A3708"/>
    <w:multiLevelType w:val="multilevel"/>
    <w:tmpl w:val="281AB370"/>
    <w:lvl w:ilvl="0">
      <w:start w:val="1"/>
      <w:numFmt w:val="decimal"/>
      <w:pStyle w:val="1"/>
      <w:suff w:val="nothing"/>
      <w:lvlText w:val="บทที่ %1"/>
      <w:lvlJc w:val="left"/>
      <w:pPr>
        <w:ind w:left="4827" w:hanging="432"/>
      </w:pPr>
      <w:rPr>
        <w:rFonts w:cs="TH SarabunPSK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Cs w:val="3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  <w:lang w:bidi="th-TH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7"/>
  </w:num>
  <w:num w:numId="7">
    <w:abstractNumId w:val="4"/>
  </w:num>
  <w:num w:numId="8">
    <w:abstractNumId w:val="1"/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2"/>
  </w:num>
  <w:num w:numId="13">
    <w:abstractNumId w:val="8"/>
  </w:num>
  <w:num w:numId="14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attachedTemplate r:id="rId1"/>
  <w:stylePaneSortMethod w:val="0000"/>
  <w:documentProtection w:edit="readOnly" w:formatting="1" w:enforcement="0"/>
  <w:defaultTabStop w:val="720"/>
  <w:drawingGridHorizontalSpacing w:val="140"/>
  <w:displayHorizontalDrawingGridEvery w:val="2"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158"/>
    <w:rsid w:val="00003001"/>
    <w:rsid w:val="00003178"/>
    <w:rsid w:val="00016353"/>
    <w:rsid w:val="00017773"/>
    <w:rsid w:val="00017EE4"/>
    <w:rsid w:val="000333D3"/>
    <w:rsid w:val="00036023"/>
    <w:rsid w:val="000410B4"/>
    <w:rsid w:val="0004468B"/>
    <w:rsid w:val="000452C8"/>
    <w:rsid w:val="000459DB"/>
    <w:rsid w:val="00046B09"/>
    <w:rsid w:val="0005234F"/>
    <w:rsid w:val="00055234"/>
    <w:rsid w:val="000552C2"/>
    <w:rsid w:val="00056019"/>
    <w:rsid w:val="00061F1C"/>
    <w:rsid w:val="00065D69"/>
    <w:rsid w:val="00065DBA"/>
    <w:rsid w:val="00067D15"/>
    <w:rsid w:val="000716C8"/>
    <w:rsid w:val="00073556"/>
    <w:rsid w:val="00076AEB"/>
    <w:rsid w:val="000800E9"/>
    <w:rsid w:val="00082F63"/>
    <w:rsid w:val="00084F9E"/>
    <w:rsid w:val="00086C06"/>
    <w:rsid w:val="00086CDE"/>
    <w:rsid w:val="000905E1"/>
    <w:rsid w:val="00090944"/>
    <w:rsid w:val="000947AD"/>
    <w:rsid w:val="0009614D"/>
    <w:rsid w:val="000975D0"/>
    <w:rsid w:val="00097B88"/>
    <w:rsid w:val="000C0E93"/>
    <w:rsid w:val="000C21A8"/>
    <w:rsid w:val="000C3E82"/>
    <w:rsid w:val="000C4C25"/>
    <w:rsid w:val="000C5192"/>
    <w:rsid w:val="000D287F"/>
    <w:rsid w:val="000D30C7"/>
    <w:rsid w:val="000D40C2"/>
    <w:rsid w:val="000E1E3A"/>
    <w:rsid w:val="000E4AF0"/>
    <w:rsid w:val="000E5926"/>
    <w:rsid w:val="000E59C6"/>
    <w:rsid w:val="000F2E87"/>
    <w:rsid w:val="000F7308"/>
    <w:rsid w:val="001005EB"/>
    <w:rsid w:val="00100DB8"/>
    <w:rsid w:val="00101E08"/>
    <w:rsid w:val="001040EA"/>
    <w:rsid w:val="001047B1"/>
    <w:rsid w:val="0010661A"/>
    <w:rsid w:val="0011640E"/>
    <w:rsid w:val="00122716"/>
    <w:rsid w:val="00123D6D"/>
    <w:rsid w:val="0013245E"/>
    <w:rsid w:val="001363B3"/>
    <w:rsid w:val="00136970"/>
    <w:rsid w:val="001371E4"/>
    <w:rsid w:val="00142A86"/>
    <w:rsid w:val="00144161"/>
    <w:rsid w:val="001444C4"/>
    <w:rsid w:val="0014501E"/>
    <w:rsid w:val="00151357"/>
    <w:rsid w:val="00153151"/>
    <w:rsid w:val="00154600"/>
    <w:rsid w:val="00157635"/>
    <w:rsid w:val="001624C6"/>
    <w:rsid w:val="0016524B"/>
    <w:rsid w:val="001709FC"/>
    <w:rsid w:val="001738B7"/>
    <w:rsid w:val="0017474D"/>
    <w:rsid w:val="00176F5B"/>
    <w:rsid w:val="00181B68"/>
    <w:rsid w:val="0018720A"/>
    <w:rsid w:val="001874D0"/>
    <w:rsid w:val="0019463A"/>
    <w:rsid w:val="00194777"/>
    <w:rsid w:val="00194A77"/>
    <w:rsid w:val="00195679"/>
    <w:rsid w:val="0019595B"/>
    <w:rsid w:val="00195B40"/>
    <w:rsid w:val="0019748A"/>
    <w:rsid w:val="001975E6"/>
    <w:rsid w:val="001A03B5"/>
    <w:rsid w:val="001A08CF"/>
    <w:rsid w:val="001A1F93"/>
    <w:rsid w:val="001A2AAE"/>
    <w:rsid w:val="001A2C0E"/>
    <w:rsid w:val="001A4583"/>
    <w:rsid w:val="001A49C8"/>
    <w:rsid w:val="001B6C02"/>
    <w:rsid w:val="001C0404"/>
    <w:rsid w:val="001C0D3C"/>
    <w:rsid w:val="001C6FA4"/>
    <w:rsid w:val="001D106E"/>
    <w:rsid w:val="001D127A"/>
    <w:rsid w:val="001E14FC"/>
    <w:rsid w:val="001E2B24"/>
    <w:rsid w:val="001E4B98"/>
    <w:rsid w:val="001E571D"/>
    <w:rsid w:val="001F1083"/>
    <w:rsid w:val="001F30B9"/>
    <w:rsid w:val="001F33CD"/>
    <w:rsid w:val="001F445B"/>
    <w:rsid w:val="002023CE"/>
    <w:rsid w:val="00202C3F"/>
    <w:rsid w:val="00220529"/>
    <w:rsid w:val="002247CF"/>
    <w:rsid w:val="00226E00"/>
    <w:rsid w:val="00227687"/>
    <w:rsid w:val="00234A4C"/>
    <w:rsid w:val="00235CA4"/>
    <w:rsid w:val="00243EB9"/>
    <w:rsid w:val="00247776"/>
    <w:rsid w:val="00256C1E"/>
    <w:rsid w:val="00264E02"/>
    <w:rsid w:val="0026569D"/>
    <w:rsid w:val="002668AB"/>
    <w:rsid w:val="00270E1D"/>
    <w:rsid w:val="00277D3F"/>
    <w:rsid w:val="00291A49"/>
    <w:rsid w:val="0029655A"/>
    <w:rsid w:val="002971C6"/>
    <w:rsid w:val="002A0185"/>
    <w:rsid w:val="002A108A"/>
    <w:rsid w:val="002A1C6A"/>
    <w:rsid w:val="002A3952"/>
    <w:rsid w:val="002A42E7"/>
    <w:rsid w:val="002A53C6"/>
    <w:rsid w:val="002A57F6"/>
    <w:rsid w:val="002B0077"/>
    <w:rsid w:val="002B1996"/>
    <w:rsid w:val="002B1FFB"/>
    <w:rsid w:val="002B4503"/>
    <w:rsid w:val="002C3E6C"/>
    <w:rsid w:val="002C7E24"/>
    <w:rsid w:val="002D0B52"/>
    <w:rsid w:val="002E2739"/>
    <w:rsid w:val="002F00E3"/>
    <w:rsid w:val="002F06CF"/>
    <w:rsid w:val="002F3FA1"/>
    <w:rsid w:val="002F4BC4"/>
    <w:rsid w:val="002F640D"/>
    <w:rsid w:val="002F78F0"/>
    <w:rsid w:val="00301158"/>
    <w:rsid w:val="00301BFA"/>
    <w:rsid w:val="00307AA8"/>
    <w:rsid w:val="00313CAF"/>
    <w:rsid w:val="003268E7"/>
    <w:rsid w:val="00330CBC"/>
    <w:rsid w:val="00331343"/>
    <w:rsid w:val="00343054"/>
    <w:rsid w:val="0035093D"/>
    <w:rsid w:val="003512B6"/>
    <w:rsid w:val="003518F9"/>
    <w:rsid w:val="00352DDB"/>
    <w:rsid w:val="00363B51"/>
    <w:rsid w:val="00363F36"/>
    <w:rsid w:val="003704E3"/>
    <w:rsid w:val="003706C1"/>
    <w:rsid w:val="003731D3"/>
    <w:rsid w:val="00381FA4"/>
    <w:rsid w:val="003863E1"/>
    <w:rsid w:val="00393C67"/>
    <w:rsid w:val="003A171E"/>
    <w:rsid w:val="003A43F2"/>
    <w:rsid w:val="003A5799"/>
    <w:rsid w:val="003B467E"/>
    <w:rsid w:val="003B706F"/>
    <w:rsid w:val="003C20C6"/>
    <w:rsid w:val="003C3885"/>
    <w:rsid w:val="003C71B8"/>
    <w:rsid w:val="003D1B5A"/>
    <w:rsid w:val="003D1E8E"/>
    <w:rsid w:val="003D2D67"/>
    <w:rsid w:val="003D37EB"/>
    <w:rsid w:val="003D4DA3"/>
    <w:rsid w:val="003D54FC"/>
    <w:rsid w:val="003E25A4"/>
    <w:rsid w:val="003E2F42"/>
    <w:rsid w:val="003E6B5D"/>
    <w:rsid w:val="003E769E"/>
    <w:rsid w:val="003F60CF"/>
    <w:rsid w:val="00401FC2"/>
    <w:rsid w:val="00402303"/>
    <w:rsid w:val="004073A6"/>
    <w:rsid w:val="00414B74"/>
    <w:rsid w:val="00415EB5"/>
    <w:rsid w:val="00423559"/>
    <w:rsid w:val="00424C88"/>
    <w:rsid w:val="00425A32"/>
    <w:rsid w:val="00425D16"/>
    <w:rsid w:val="00426144"/>
    <w:rsid w:val="004261C8"/>
    <w:rsid w:val="00432C4A"/>
    <w:rsid w:val="004335F0"/>
    <w:rsid w:val="00437989"/>
    <w:rsid w:val="0044352E"/>
    <w:rsid w:val="00444577"/>
    <w:rsid w:val="00453D87"/>
    <w:rsid w:val="00456BF0"/>
    <w:rsid w:val="00460947"/>
    <w:rsid w:val="00460BE8"/>
    <w:rsid w:val="00466AF9"/>
    <w:rsid w:val="00473E4A"/>
    <w:rsid w:val="00475CAD"/>
    <w:rsid w:val="00476547"/>
    <w:rsid w:val="00486BB7"/>
    <w:rsid w:val="00493B9D"/>
    <w:rsid w:val="004A4CCE"/>
    <w:rsid w:val="004B7134"/>
    <w:rsid w:val="004C30B6"/>
    <w:rsid w:val="004C5520"/>
    <w:rsid w:val="004C670E"/>
    <w:rsid w:val="004C7BB6"/>
    <w:rsid w:val="004D3FF7"/>
    <w:rsid w:val="004D4CEB"/>
    <w:rsid w:val="004D5439"/>
    <w:rsid w:val="004E2478"/>
    <w:rsid w:val="004E58FB"/>
    <w:rsid w:val="004E6DCC"/>
    <w:rsid w:val="004F0BC0"/>
    <w:rsid w:val="004F23BF"/>
    <w:rsid w:val="004F4566"/>
    <w:rsid w:val="004F5A13"/>
    <w:rsid w:val="004F6116"/>
    <w:rsid w:val="004F6FE8"/>
    <w:rsid w:val="005031E9"/>
    <w:rsid w:val="0051301B"/>
    <w:rsid w:val="005146E2"/>
    <w:rsid w:val="00515077"/>
    <w:rsid w:val="00517A18"/>
    <w:rsid w:val="005236CF"/>
    <w:rsid w:val="00525520"/>
    <w:rsid w:val="00527B4D"/>
    <w:rsid w:val="00536165"/>
    <w:rsid w:val="00556535"/>
    <w:rsid w:val="00557B16"/>
    <w:rsid w:val="005613EB"/>
    <w:rsid w:val="00561C1E"/>
    <w:rsid w:val="00562692"/>
    <w:rsid w:val="00562DD5"/>
    <w:rsid w:val="00563E9B"/>
    <w:rsid w:val="00567B5B"/>
    <w:rsid w:val="005712AA"/>
    <w:rsid w:val="0057267D"/>
    <w:rsid w:val="0057281B"/>
    <w:rsid w:val="00572B21"/>
    <w:rsid w:val="00573E47"/>
    <w:rsid w:val="005747F6"/>
    <w:rsid w:val="005803D9"/>
    <w:rsid w:val="0058111B"/>
    <w:rsid w:val="00583F11"/>
    <w:rsid w:val="00585E31"/>
    <w:rsid w:val="00585E3B"/>
    <w:rsid w:val="005902CC"/>
    <w:rsid w:val="00592442"/>
    <w:rsid w:val="0059391A"/>
    <w:rsid w:val="005952F7"/>
    <w:rsid w:val="00595AE4"/>
    <w:rsid w:val="005961A4"/>
    <w:rsid w:val="00596584"/>
    <w:rsid w:val="00597807"/>
    <w:rsid w:val="005A207E"/>
    <w:rsid w:val="005A2FC5"/>
    <w:rsid w:val="005B7606"/>
    <w:rsid w:val="005B7BDF"/>
    <w:rsid w:val="005C06D5"/>
    <w:rsid w:val="005C0DD1"/>
    <w:rsid w:val="005C50CE"/>
    <w:rsid w:val="005C68A9"/>
    <w:rsid w:val="005D0049"/>
    <w:rsid w:val="005D58F0"/>
    <w:rsid w:val="005E25A9"/>
    <w:rsid w:val="005E3725"/>
    <w:rsid w:val="005E3A19"/>
    <w:rsid w:val="005E6C7F"/>
    <w:rsid w:val="005E6F25"/>
    <w:rsid w:val="005F46F4"/>
    <w:rsid w:val="005F4A3C"/>
    <w:rsid w:val="005F67E2"/>
    <w:rsid w:val="006031F1"/>
    <w:rsid w:val="00604784"/>
    <w:rsid w:val="006067B6"/>
    <w:rsid w:val="00612333"/>
    <w:rsid w:val="00612763"/>
    <w:rsid w:val="00613007"/>
    <w:rsid w:val="00617928"/>
    <w:rsid w:val="006219CD"/>
    <w:rsid w:val="006261CB"/>
    <w:rsid w:val="00626542"/>
    <w:rsid w:val="006338A1"/>
    <w:rsid w:val="006339DB"/>
    <w:rsid w:val="00633EB7"/>
    <w:rsid w:val="0064025E"/>
    <w:rsid w:val="00640619"/>
    <w:rsid w:val="00642802"/>
    <w:rsid w:val="00642BEB"/>
    <w:rsid w:val="0065022B"/>
    <w:rsid w:val="00650531"/>
    <w:rsid w:val="0065114C"/>
    <w:rsid w:val="00652013"/>
    <w:rsid w:val="00655EB2"/>
    <w:rsid w:val="00661380"/>
    <w:rsid w:val="0066283A"/>
    <w:rsid w:val="006670EA"/>
    <w:rsid w:val="006731D0"/>
    <w:rsid w:val="0067462C"/>
    <w:rsid w:val="00675E84"/>
    <w:rsid w:val="006760D9"/>
    <w:rsid w:val="00682549"/>
    <w:rsid w:val="00687A1C"/>
    <w:rsid w:val="00694182"/>
    <w:rsid w:val="006948A4"/>
    <w:rsid w:val="00695A59"/>
    <w:rsid w:val="006A4666"/>
    <w:rsid w:val="006B2167"/>
    <w:rsid w:val="006C7B83"/>
    <w:rsid w:val="006D7EA1"/>
    <w:rsid w:val="006E1FAE"/>
    <w:rsid w:val="006E4152"/>
    <w:rsid w:val="006E7157"/>
    <w:rsid w:val="007046BA"/>
    <w:rsid w:val="00706562"/>
    <w:rsid w:val="00715BB0"/>
    <w:rsid w:val="00715CBD"/>
    <w:rsid w:val="00715D38"/>
    <w:rsid w:val="00726A3D"/>
    <w:rsid w:val="0073463A"/>
    <w:rsid w:val="007376D4"/>
    <w:rsid w:val="00740568"/>
    <w:rsid w:val="00740D13"/>
    <w:rsid w:val="007411CA"/>
    <w:rsid w:val="0074166E"/>
    <w:rsid w:val="0074438D"/>
    <w:rsid w:val="00744A14"/>
    <w:rsid w:val="00750467"/>
    <w:rsid w:val="00757588"/>
    <w:rsid w:val="007663BD"/>
    <w:rsid w:val="0077358A"/>
    <w:rsid w:val="00775212"/>
    <w:rsid w:val="007807BF"/>
    <w:rsid w:val="00780B77"/>
    <w:rsid w:val="0078108B"/>
    <w:rsid w:val="007814B2"/>
    <w:rsid w:val="007875C2"/>
    <w:rsid w:val="0079223A"/>
    <w:rsid w:val="007929DF"/>
    <w:rsid w:val="00792AB1"/>
    <w:rsid w:val="007A0766"/>
    <w:rsid w:val="007A1281"/>
    <w:rsid w:val="007A4AA2"/>
    <w:rsid w:val="007B2957"/>
    <w:rsid w:val="007B4E3E"/>
    <w:rsid w:val="007B5F9D"/>
    <w:rsid w:val="007B789D"/>
    <w:rsid w:val="007C131F"/>
    <w:rsid w:val="007C31F0"/>
    <w:rsid w:val="007D0FE6"/>
    <w:rsid w:val="007E0941"/>
    <w:rsid w:val="007E2181"/>
    <w:rsid w:val="007E3D8D"/>
    <w:rsid w:val="007E5F58"/>
    <w:rsid w:val="007E7600"/>
    <w:rsid w:val="007F1236"/>
    <w:rsid w:val="007F12B6"/>
    <w:rsid w:val="007F2487"/>
    <w:rsid w:val="007F3AEC"/>
    <w:rsid w:val="00803A82"/>
    <w:rsid w:val="00805937"/>
    <w:rsid w:val="00806A3D"/>
    <w:rsid w:val="00811A1D"/>
    <w:rsid w:val="00815B98"/>
    <w:rsid w:val="00816DCB"/>
    <w:rsid w:val="00821733"/>
    <w:rsid w:val="00827351"/>
    <w:rsid w:val="008350AA"/>
    <w:rsid w:val="008434B6"/>
    <w:rsid w:val="00844E49"/>
    <w:rsid w:val="00844E8A"/>
    <w:rsid w:val="0084510D"/>
    <w:rsid w:val="008451C6"/>
    <w:rsid w:val="00847670"/>
    <w:rsid w:val="00847AC7"/>
    <w:rsid w:val="00854189"/>
    <w:rsid w:val="0085450C"/>
    <w:rsid w:val="00854EDF"/>
    <w:rsid w:val="00855504"/>
    <w:rsid w:val="00856CA1"/>
    <w:rsid w:val="00871229"/>
    <w:rsid w:val="00885230"/>
    <w:rsid w:val="00887963"/>
    <w:rsid w:val="0089213B"/>
    <w:rsid w:val="00892EC5"/>
    <w:rsid w:val="0089343C"/>
    <w:rsid w:val="00895461"/>
    <w:rsid w:val="0089548B"/>
    <w:rsid w:val="00895FBC"/>
    <w:rsid w:val="0089676C"/>
    <w:rsid w:val="00897522"/>
    <w:rsid w:val="008A013E"/>
    <w:rsid w:val="008A0E90"/>
    <w:rsid w:val="008A0EA5"/>
    <w:rsid w:val="008A12AC"/>
    <w:rsid w:val="008A2895"/>
    <w:rsid w:val="008A4D99"/>
    <w:rsid w:val="008A56BF"/>
    <w:rsid w:val="008B215F"/>
    <w:rsid w:val="008B2A91"/>
    <w:rsid w:val="008B2C0E"/>
    <w:rsid w:val="008B6920"/>
    <w:rsid w:val="008B70C5"/>
    <w:rsid w:val="008C0A5E"/>
    <w:rsid w:val="008C710E"/>
    <w:rsid w:val="008D4C96"/>
    <w:rsid w:val="008D66FF"/>
    <w:rsid w:val="008D716A"/>
    <w:rsid w:val="008E0359"/>
    <w:rsid w:val="008E5F66"/>
    <w:rsid w:val="008E7394"/>
    <w:rsid w:val="008E7D64"/>
    <w:rsid w:val="008F6357"/>
    <w:rsid w:val="0090781B"/>
    <w:rsid w:val="009127A1"/>
    <w:rsid w:val="009146DE"/>
    <w:rsid w:val="0091493B"/>
    <w:rsid w:val="00917B8F"/>
    <w:rsid w:val="00921AE7"/>
    <w:rsid w:val="009348E0"/>
    <w:rsid w:val="00935F26"/>
    <w:rsid w:val="009401A6"/>
    <w:rsid w:val="00942723"/>
    <w:rsid w:val="00946FF0"/>
    <w:rsid w:val="00950FB3"/>
    <w:rsid w:val="0095357D"/>
    <w:rsid w:val="00960A23"/>
    <w:rsid w:val="00961C48"/>
    <w:rsid w:val="00962B85"/>
    <w:rsid w:val="00966578"/>
    <w:rsid w:val="00975C18"/>
    <w:rsid w:val="00985357"/>
    <w:rsid w:val="00987C95"/>
    <w:rsid w:val="00992FA4"/>
    <w:rsid w:val="00993A0C"/>
    <w:rsid w:val="009A3E7B"/>
    <w:rsid w:val="009B3CA6"/>
    <w:rsid w:val="009B424D"/>
    <w:rsid w:val="009C3D77"/>
    <w:rsid w:val="009C4F7F"/>
    <w:rsid w:val="009D1304"/>
    <w:rsid w:val="009D617F"/>
    <w:rsid w:val="009E029B"/>
    <w:rsid w:val="009E26A2"/>
    <w:rsid w:val="009F31B2"/>
    <w:rsid w:val="009F32BD"/>
    <w:rsid w:val="009F48CE"/>
    <w:rsid w:val="009F65AE"/>
    <w:rsid w:val="009F7416"/>
    <w:rsid w:val="009F7F79"/>
    <w:rsid w:val="00A01173"/>
    <w:rsid w:val="00A01CAC"/>
    <w:rsid w:val="00A02E09"/>
    <w:rsid w:val="00A10128"/>
    <w:rsid w:val="00A12550"/>
    <w:rsid w:val="00A15648"/>
    <w:rsid w:val="00A206C2"/>
    <w:rsid w:val="00A21BBD"/>
    <w:rsid w:val="00A2642B"/>
    <w:rsid w:val="00A3496C"/>
    <w:rsid w:val="00A454F2"/>
    <w:rsid w:val="00A464D9"/>
    <w:rsid w:val="00A53B05"/>
    <w:rsid w:val="00A540E9"/>
    <w:rsid w:val="00A66EF9"/>
    <w:rsid w:val="00A6770D"/>
    <w:rsid w:val="00A75D0E"/>
    <w:rsid w:val="00A81EA5"/>
    <w:rsid w:val="00A83F64"/>
    <w:rsid w:val="00A87E75"/>
    <w:rsid w:val="00A9395D"/>
    <w:rsid w:val="00A95199"/>
    <w:rsid w:val="00A95DA6"/>
    <w:rsid w:val="00AA0C6E"/>
    <w:rsid w:val="00AB0394"/>
    <w:rsid w:val="00AB3DF8"/>
    <w:rsid w:val="00AB46C2"/>
    <w:rsid w:val="00AB5155"/>
    <w:rsid w:val="00AC7179"/>
    <w:rsid w:val="00AD09CC"/>
    <w:rsid w:val="00AD79EF"/>
    <w:rsid w:val="00AE1D07"/>
    <w:rsid w:val="00AE1E41"/>
    <w:rsid w:val="00AE37FE"/>
    <w:rsid w:val="00AE3BEB"/>
    <w:rsid w:val="00AF02EE"/>
    <w:rsid w:val="00AF0B3C"/>
    <w:rsid w:val="00AF1C2D"/>
    <w:rsid w:val="00AF220B"/>
    <w:rsid w:val="00AF24AB"/>
    <w:rsid w:val="00AF3F96"/>
    <w:rsid w:val="00AF68F2"/>
    <w:rsid w:val="00B00CF1"/>
    <w:rsid w:val="00B10D75"/>
    <w:rsid w:val="00B120BB"/>
    <w:rsid w:val="00B13BCA"/>
    <w:rsid w:val="00B14254"/>
    <w:rsid w:val="00B22DB3"/>
    <w:rsid w:val="00B2765B"/>
    <w:rsid w:val="00B30BED"/>
    <w:rsid w:val="00B3294C"/>
    <w:rsid w:val="00B368CC"/>
    <w:rsid w:val="00B4140C"/>
    <w:rsid w:val="00B43F22"/>
    <w:rsid w:val="00B43FBA"/>
    <w:rsid w:val="00B4614A"/>
    <w:rsid w:val="00B46807"/>
    <w:rsid w:val="00B50692"/>
    <w:rsid w:val="00B53218"/>
    <w:rsid w:val="00B53EA0"/>
    <w:rsid w:val="00B54A2D"/>
    <w:rsid w:val="00B60C82"/>
    <w:rsid w:val="00B6185E"/>
    <w:rsid w:val="00B61F49"/>
    <w:rsid w:val="00B63D63"/>
    <w:rsid w:val="00B71FB0"/>
    <w:rsid w:val="00B8084C"/>
    <w:rsid w:val="00B82ADC"/>
    <w:rsid w:val="00B843E7"/>
    <w:rsid w:val="00B85325"/>
    <w:rsid w:val="00B879F1"/>
    <w:rsid w:val="00B90AB5"/>
    <w:rsid w:val="00B92DFF"/>
    <w:rsid w:val="00B959C8"/>
    <w:rsid w:val="00B96079"/>
    <w:rsid w:val="00BA0D9E"/>
    <w:rsid w:val="00BA0E15"/>
    <w:rsid w:val="00BA2A8C"/>
    <w:rsid w:val="00BA575D"/>
    <w:rsid w:val="00BA7BB7"/>
    <w:rsid w:val="00BA7F67"/>
    <w:rsid w:val="00BB3C6E"/>
    <w:rsid w:val="00BB4CFF"/>
    <w:rsid w:val="00BC5C50"/>
    <w:rsid w:val="00BD2121"/>
    <w:rsid w:val="00BD4E53"/>
    <w:rsid w:val="00BD7563"/>
    <w:rsid w:val="00BD7FF6"/>
    <w:rsid w:val="00BE4DBE"/>
    <w:rsid w:val="00BF469A"/>
    <w:rsid w:val="00C00682"/>
    <w:rsid w:val="00C00C4E"/>
    <w:rsid w:val="00C0117D"/>
    <w:rsid w:val="00C017A1"/>
    <w:rsid w:val="00C02A4D"/>
    <w:rsid w:val="00C04164"/>
    <w:rsid w:val="00C042E3"/>
    <w:rsid w:val="00C06FBC"/>
    <w:rsid w:val="00C145EE"/>
    <w:rsid w:val="00C15162"/>
    <w:rsid w:val="00C22548"/>
    <w:rsid w:val="00C26025"/>
    <w:rsid w:val="00C30BF6"/>
    <w:rsid w:val="00C437F5"/>
    <w:rsid w:val="00C44D7E"/>
    <w:rsid w:val="00C53AFF"/>
    <w:rsid w:val="00C579FA"/>
    <w:rsid w:val="00C60E3F"/>
    <w:rsid w:val="00C61BEE"/>
    <w:rsid w:val="00C62334"/>
    <w:rsid w:val="00C6300D"/>
    <w:rsid w:val="00C64A2B"/>
    <w:rsid w:val="00C67EB9"/>
    <w:rsid w:val="00C76CA4"/>
    <w:rsid w:val="00C81BC0"/>
    <w:rsid w:val="00C84337"/>
    <w:rsid w:val="00C86286"/>
    <w:rsid w:val="00C873C2"/>
    <w:rsid w:val="00C92EB4"/>
    <w:rsid w:val="00C93D9C"/>
    <w:rsid w:val="00CA35D7"/>
    <w:rsid w:val="00CA6BBC"/>
    <w:rsid w:val="00CB06D6"/>
    <w:rsid w:val="00CB1664"/>
    <w:rsid w:val="00CB1F8A"/>
    <w:rsid w:val="00CB7A97"/>
    <w:rsid w:val="00CC0306"/>
    <w:rsid w:val="00CC0A4D"/>
    <w:rsid w:val="00CC2170"/>
    <w:rsid w:val="00CC51EA"/>
    <w:rsid w:val="00CC64EB"/>
    <w:rsid w:val="00CC7AC0"/>
    <w:rsid w:val="00CE1283"/>
    <w:rsid w:val="00CE5B37"/>
    <w:rsid w:val="00CF0FC2"/>
    <w:rsid w:val="00CF169E"/>
    <w:rsid w:val="00CF31CC"/>
    <w:rsid w:val="00CF4326"/>
    <w:rsid w:val="00CF468C"/>
    <w:rsid w:val="00CF7C2D"/>
    <w:rsid w:val="00D0527C"/>
    <w:rsid w:val="00D06785"/>
    <w:rsid w:val="00D069D1"/>
    <w:rsid w:val="00D07265"/>
    <w:rsid w:val="00D077EA"/>
    <w:rsid w:val="00D1312C"/>
    <w:rsid w:val="00D22CED"/>
    <w:rsid w:val="00D3023C"/>
    <w:rsid w:val="00D327D6"/>
    <w:rsid w:val="00D33B92"/>
    <w:rsid w:val="00D370E5"/>
    <w:rsid w:val="00D37572"/>
    <w:rsid w:val="00D434E4"/>
    <w:rsid w:val="00D43BDC"/>
    <w:rsid w:val="00D450CF"/>
    <w:rsid w:val="00D45315"/>
    <w:rsid w:val="00D478AC"/>
    <w:rsid w:val="00D47CFD"/>
    <w:rsid w:val="00D50D25"/>
    <w:rsid w:val="00D51A8F"/>
    <w:rsid w:val="00D84325"/>
    <w:rsid w:val="00D84B05"/>
    <w:rsid w:val="00D86CE6"/>
    <w:rsid w:val="00D8750B"/>
    <w:rsid w:val="00D915C1"/>
    <w:rsid w:val="00D935C5"/>
    <w:rsid w:val="00DA23F6"/>
    <w:rsid w:val="00DA663D"/>
    <w:rsid w:val="00DA66AC"/>
    <w:rsid w:val="00DA729C"/>
    <w:rsid w:val="00DB5359"/>
    <w:rsid w:val="00DB6C95"/>
    <w:rsid w:val="00DC1F9A"/>
    <w:rsid w:val="00DC4BAF"/>
    <w:rsid w:val="00DC4D52"/>
    <w:rsid w:val="00DC50F5"/>
    <w:rsid w:val="00DE3645"/>
    <w:rsid w:val="00DE4FE7"/>
    <w:rsid w:val="00DE5560"/>
    <w:rsid w:val="00DF0809"/>
    <w:rsid w:val="00DF15A4"/>
    <w:rsid w:val="00DF4249"/>
    <w:rsid w:val="00DF67CB"/>
    <w:rsid w:val="00E06236"/>
    <w:rsid w:val="00E06F20"/>
    <w:rsid w:val="00E11263"/>
    <w:rsid w:val="00E13C29"/>
    <w:rsid w:val="00E1727E"/>
    <w:rsid w:val="00E1784B"/>
    <w:rsid w:val="00E26AAD"/>
    <w:rsid w:val="00E26C9A"/>
    <w:rsid w:val="00E34352"/>
    <w:rsid w:val="00E427BF"/>
    <w:rsid w:val="00E44858"/>
    <w:rsid w:val="00E44F78"/>
    <w:rsid w:val="00E4739E"/>
    <w:rsid w:val="00E51453"/>
    <w:rsid w:val="00E521D8"/>
    <w:rsid w:val="00E52B55"/>
    <w:rsid w:val="00E5395F"/>
    <w:rsid w:val="00E60873"/>
    <w:rsid w:val="00E62DAE"/>
    <w:rsid w:val="00E63296"/>
    <w:rsid w:val="00E67469"/>
    <w:rsid w:val="00E6761D"/>
    <w:rsid w:val="00E70FA5"/>
    <w:rsid w:val="00E75F31"/>
    <w:rsid w:val="00E80230"/>
    <w:rsid w:val="00E822EF"/>
    <w:rsid w:val="00E8297E"/>
    <w:rsid w:val="00E844D4"/>
    <w:rsid w:val="00E85B7B"/>
    <w:rsid w:val="00E8690C"/>
    <w:rsid w:val="00E869D1"/>
    <w:rsid w:val="00E878DB"/>
    <w:rsid w:val="00E90E36"/>
    <w:rsid w:val="00E92063"/>
    <w:rsid w:val="00E93112"/>
    <w:rsid w:val="00EA1C29"/>
    <w:rsid w:val="00EA5031"/>
    <w:rsid w:val="00EB658E"/>
    <w:rsid w:val="00EC3CF5"/>
    <w:rsid w:val="00ED0D20"/>
    <w:rsid w:val="00ED7556"/>
    <w:rsid w:val="00EE05D2"/>
    <w:rsid w:val="00EE09BE"/>
    <w:rsid w:val="00EF17A2"/>
    <w:rsid w:val="00EF32E4"/>
    <w:rsid w:val="00EF5318"/>
    <w:rsid w:val="00EF5AC9"/>
    <w:rsid w:val="00EF6EDB"/>
    <w:rsid w:val="00F03156"/>
    <w:rsid w:val="00F12B1F"/>
    <w:rsid w:val="00F152A0"/>
    <w:rsid w:val="00F16FF9"/>
    <w:rsid w:val="00F23C26"/>
    <w:rsid w:val="00F242B1"/>
    <w:rsid w:val="00F2457D"/>
    <w:rsid w:val="00F249A1"/>
    <w:rsid w:val="00F26E87"/>
    <w:rsid w:val="00F30663"/>
    <w:rsid w:val="00F30E05"/>
    <w:rsid w:val="00F4195B"/>
    <w:rsid w:val="00F46011"/>
    <w:rsid w:val="00F46211"/>
    <w:rsid w:val="00F47F7A"/>
    <w:rsid w:val="00F53E4D"/>
    <w:rsid w:val="00F5650B"/>
    <w:rsid w:val="00F5737C"/>
    <w:rsid w:val="00F66609"/>
    <w:rsid w:val="00F718F7"/>
    <w:rsid w:val="00F73FD5"/>
    <w:rsid w:val="00F75ED0"/>
    <w:rsid w:val="00F77427"/>
    <w:rsid w:val="00F81E94"/>
    <w:rsid w:val="00F8336F"/>
    <w:rsid w:val="00F925DA"/>
    <w:rsid w:val="00FA00C0"/>
    <w:rsid w:val="00FA14D1"/>
    <w:rsid w:val="00FB47DA"/>
    <w:rsid w:val="00FB5834"/>
    <w:rsid w:val="00FC0845"/>
    <w:rsid w:val="00FC38A9"/>
    <w:rsid w:val="00FD026E"/>
    <w:rsid w:val="00FD31C1"/>
    <w:rsid w:val="00FE6FDF"/>
    <w:rsid w:val="00FF6B7F"/>
    <w:rsid w:val="00FF72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83BB19"/>
  <w15:docId w15:val="{8A737969-2B92-4AC8-B77B-E7D65A625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10D75"/>
    <w:pPr>
      <w:spacing w:after="0" w:line="240" w:lineRule="auto"/>
    </w:pPr>
    <w:rPr>
      <w:rFonts w:ascii="AngsanaUPC" w:eastAsia="Cordia New" w:hAnsi="AngsanaUPC" w:cs="AngsanaUPC"/>
      <w:sz w:val="28"/>
      <w:szCs w:val="28"/>
      <w:lang w:bidi="th-TH"/>
    </w:rPr>
  </w:style>
  <w:style w:type="paragraph" w:styleId="1">
    <w:name w:val="heading 1"/>
    <w:basedOn w:val="a0"/>
    <w:next w:val="cpeBodyText"/>
    <w:link w:val="10"/>
    <w:uiPriority w:val="9"/>
    <w:qFormat/>
    <w:rsid w:val="00B14254"/>
    <w:pPr>
      <w:keepNext/>
      <w:keepLines/>
      <w:numPr>
        <w:numId w:val="1"/>
      </w:numPr>
      <w:spacing w:before="480" w:after="240"/>
      <w:ind w:left="0" w:firstLine="0"/>
      <w:contextualSpacing/>
      <w:jc w:val="center"/>
      <w:outlineLvl w:val="0"/>
    </w:pPr>
    <w:rPr>
      <w:rFonts w:ascii="TH SarabunPSK" w:eastAsiaTheme="majorEastAsia" w:hAnsi="TH SarabunPSK" w:cs="TH SarabunPSK"/>
      <w:b/>
      <w:bCs/>
      <w:sz w:val="36"/>
      <w:szCs w:val="36"/>
    </w:rPr>
  </w:style>
  <w:style w:type="paragraph" w:styleId="2">
    <w:name w:val="heading 2"/>
    <w:basedOn w:val="a0"/>
    <w:next w:val="cpeBodyText"/>
    <w:link w:val="20"/>
    <w:uiPriority w:val="9"/>
    <w:unhideWhenUsed/>
    <w:qFormat/>
    <w:rsid w:val="00844E49"/>
    <w:pPr>
      <w:keepNext/>
      <w:keepLines/>
      <w:numPr>
        <w:ilvl w:val="1"/>
        <w:numId w:val="1"/>
      </w:numPr>
      <w:spacing w:before="280"/>
      <w:outlineLvl w:val="1"/>
    </w:pPr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3">
    <w:name w:val="heading 3"/>
    <w:basedOn w:val="a0"/>
    <w:next w:val="cpeBodyText"/>
    <w:link w:val="30"/>
    <w:qFormat/>
    <w:rsid w:val="00844E49"/>
    <w:pPr>
      <w:keepNext/>
      <w:numPr>
        <w:ilvl w:val="2"/>
        <w:numId w:val="1"/>
      </w:numPr>
      <w:spacing w:before="200"/>
      <w:outlineLvl w:val="2"/>
    </w:pPr>
    <w:rPr>
      <w:rFonts w:ascii="TH SarabunPSK" w:hAnsi="TH SarabunPSK" w:cs="TH SarabunPSK"/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2A108A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35"/>
    </w:rPr>
  </w:style>
  <w:style w:type="paragraph" w:styleId="5">
    <w:name w:val="heading 5"/>
    <w:basedOn w:val="a0"/>
    <w:next w:val="a0"/>
    <w:link w:val="50"/>
    <w:uiPriority w:val="9"/>
    <w:unhideWhenUsed/>
    <w:qFormat/>
    <w:rsid w:val="002A108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paragraph" w:styleId="6">
    <w:name w:val="heading 6"/>
    <w:basedOn w:val="a0"/>
    <w:next w:val="a0"/>
    <w:link w:val="60"/>
    <w:uiPriority w:val="9"/>
    <w:unhideWhenUsed/>
    <w:qFormat/>
    <w:rsid w:val="002A108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Cs w:val="35"/>
    </w:rPr>
  </w:style>
  <w:style w:type="paragraph" w:styleId="7">
    <w:name w:val="heading 7"/>
    <w:basedOn w:val="a0"/>
    <w:next w:val="a0"/>
    <w:link w:val="70"/>
    <w:uiPriority w:val="9"/>
    <w:unhideWhenUsed/>
    <w:qFormat/>
    <w:rsid w:val="002A108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35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A108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5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A108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44F78"/>
    <w:pPr>
      <w:tabs>
        <w:tab w:val="center" w:pos="4680"/>
        <w:tab w:val="right" w:pos="9360"/>
      </w:tabs>
    </w:pPr>
  </w:style>
  <w:style w:type="character" w:customStyle="1" w:styleId="a5">
    <w:name w:val="หัวกระดาษ อักขระ"/>
    <w:basedOn w:val="a1"/>
    <w:link w:val="a4"/>
    <w:uiPriority w:val="99"/>
    <w:rsid w:val="00E44F78"/>
  </w:style>
  <w:style w:type="paragraph" w:styleId="a6">
    <w:name w:val="footer"/>
    <w:basedOn w:val="a0"/>
    <w:link w:val="a7"/>
    <w:uiPriority w:val="99"/>
    <w:unhideWhenUsed/>
    <w:rsid w:val="001E14FC"/>
    <w:pPr>
      <w:tabs>
        <w:tab w:val="center" w:pos="4680"/>
        <w:tab w:val="right" w:pos="9360"/>
      </w:tabs>
      <w:jc w:val="center"/>
    </w:pPr>
    <w:rPr>
      <w:rFonts w:ascii="TH SarabunPSK" w:hAnsi="TH SarabunPSK" w:cs="TH SarabunPSK"/>
    </w:rPr>
  </w:style>
  <w:style w:type="character" w:customStyle="1" w:styleId="a7">
    <w:name w:val="ท้ายกระดาษ อักขระ"/>
    <w:basedOn w:val="a1"/>
    <w:link w:val="a6"/>
    <w:uiPriority w:val="99"/>
    <w:rsid w:val="001E14FC"/>
    <w:rPr>
      <w:rFonts w:ascii="TH SarabunPSK" w:eastAsia="Cordia New" w:hAnsi="TH SarabunPSK" w:cs="TH SarabunPSK"/>
      <w:sz w:val="28"/>
      <w:szCs w:val="28"/>
      <w:lang w:bidi="th-TH"/>
    </w:rPr>
  </w:style>
  <w:style w:type="character" w:customStyle="1" w:styleId="30">
    <w:name w:val="หัวเรื่อง 3 อักขระ"/>
    <w:basedOn w:val="a1"/>
    <w:link w:val="3"/>
    <w:rsid w:val="00844E49"/>
    <w:rPr>
      <w:rFonts w:ascii="TH SarabunPSK" w:eastAsia="Cordia New" w:hAnsi="TH SarabunPSK" w:cs="TH SarabunPSK"/>
      <w:b/>
      <w:bCs/>
      <w:sz w:val="32"/>
      <w:szCs w:val="32"/>
      <w:lang w:bidi="th-TH"/>
    </w:rPr>
  </w:style>
  <w:style w:type="paragraph" w:styleId="a8">
    <w:name w:val="Document Map"/>
    <w:basedOn w:val="a0"/>
    <w:link w:val="a9"/>
    <w:uiPriority w:val="99"/>
    <w:semiHidden/>
    <w:unhideWhenUsed/>
    <w:rsid w:val="005E6F25"/>
    <w:rPr>
      <w:rFonts w:ascii="Tahoma" w:hAnsi="Tahoma" w:cs="Angsana New"/>
      <w:sz w:val="16"/>
      <w:szCs w:val="20"/>
    </w:rPr>
  </w:style>
  <w:style w:type="character" w:customStyle="1" w:styleId="a9">
    <w:name w:val="ผังเอกสาร อักขระ"/>
    <w:basedOn w:val="a1"/>
    <w:link w:val="a8"/>
    <w:uiPriority w:val="99"/>
    <w:semiHidden/>
    <w:rsid w:val="005E6F25"/>
    <w:rPr>
      <w:rFonts w:ascii="Tahoma" w:eastAsia="Cordia New" w:hAnsi="Tahoma" w:cs="Angsana New"/>
      <w:sz w:val="16"/>
      <w:szCs w:val="20"/>
      <w:lang w:bidi="th-TH"/>
    </w:rPr>
  </w:style>
  <w:style w:type="paragraph" w:customStyle="1" w:styleId="cpeBodyTextNext">
    <w:name w:val="cpeBodyTextNext"/>
    <w:basedOn w:val="cpeBodyText"/>
    <w:qFormat/>
    <w:rsid w:val="001E14FC"/>
    <w:pPr>
      <w:spacing w:before="120"/>
      <w:ind w:firstLine="0"/>
    </w:pPr>
  </w:style>
  <w:style w:type="paragraph" w:customStyle="1" w:styleId="cpeReference">
    <w:name w:val="cpeReference"/>
    <w:basedOn w:val="a0"/>
    <w:qFormat/>
    <w:rsid w:val="008434B6"/>
    <w:pPr>
      <w:tabs>
        <w:tab w:val="left" w:pos="540"/>
      </w:tabs>
      <w:ind w:left="540" w:hanging="540"/>
    </w:pPr>
    <w:rPr>
      <w:rFonts w:ascii="TH SarabunPSK" w:hAnsi="TH SarabunPSK" w:cs="TH SarabunPSK"/>
      <w:sz w:val="32"/>
      <w:szCs w:val="32"/>
    </w:rPr>
  </w:style>
  <w:style w:type="character" w:customStyle="1" w:styleId="10">
    <w:name w:val="หัวเรื่อง 1 อักขระ"/>
    <w:basedOn w:val="a1"/>
    <w:link w:val="1"/>
    <w:uiPriority w:val="9"/>
    <w:rsid w:val="00B14254"/>
    <w:rPr>
      <w:rFonts w:ascii="TH SarabunPSK" w:eastAsiaTheme="majorEastAsia" w:hAnsi="TH SarabunPSK" w:cs="TH SarabunPSK"/>
      <w:b/>
      <w:bCs/>
      <w:sz w:val="36"/>
      <w:szCs w:val="36"/>
      <w:lang w:bidi="th-TH"/>
    </w:rPr>
  </w:style>
  <w:style w:type="character" w:customStyle="1" w:styleId="20">
    <w:name w:val="หัวเรื่อง 2 อักขระ"/>
    <w:basedOn w:val="a1"/>
    <w:link w:val="2"/>
    <w:uiPriority w:val="9"/>
    <w:rsid w:val="00844E49"/>
    <w:rPr>
      <w:rFonts w:ascii="TH SarabunPSK" w:eastAsiaTheme="majorEastAsia" w:hAnsi="TH SarabunPSK" w:cs="TH SarabunPSK"/>
      <w:b/>
      <w:bCs/>
      <w:sz w:val="32"/>
      <w:szCs w:val="32"/>
      <w:lang w:bidi="th-TH"/>
    </w:rPr>
  </w:style>
  <w:style w:type="character" w:customStyle="1" w:styleId="40">
    <w:name w:val="หัวเรื่อง 4 อักขระ"/>
    <w:basedOn w:val="a1"/>
    <w:link w:val="4"/>
    <w:uiPriority w:val="9"/>
    <w:rsid w:val="002A108A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35"/>
      <w:lang w:bidi="th-TH"/>
    </w:rPr>
  </w:style>
  <w:style w:type="character" w:customStyle="1" w:styleId="50">
    <w:name w:val="หัวเรื่อง 5 อักขระ"/>
    <w:basedOn w:val="a1"/>
    <w:link w:val="5"/>
    <w:uiPriority w:val="9"/>
    <w:rsid w:val="002A108A"/>
    <w:rPr>
      <w:rFonts w:asciiTheme="majorHAnsi" w:eastAsiaTheme="majorEastAsia" w:hAnsiTheme="majorHAnsi" w:cstheme="majorBidi"/>
      <w:color w:val="243F60" w:themeColor="accent1" w:themeShade="7F"/>
      <w:sz w:val="28"/>
      <w:szCs w:val="35"/>
      <w:lang w:bidi="th-TH"/>
    </w:rPr>
  </w:style>
  <w:style w:type="character" w:customStyle="1" w:styleId="60">
    <w:name w:val="หัวเรื่อง 6 อักขระ"/>
    <w:basedOn w:val="a1"/>
    <w:link w:val="6"/>
    <w:uiPriority w:val="9"/>
    <w:rsid w:val="002A108A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35"/>
      <w:lang w:bidi="th-TH"/>
    </w:rPr>
  </w:style>
  <w:style w:type="character" w:customStyle="1" w:styleId="70">
    <w:name w:val="หัวเรื่อง 7 อักขระ"/>
    <w:basedOn w:val="a1"/>
    <w:link w:val="7"/>
    <w:uiPriority w:val="9"/>
    <w:rsid w:val="002A108A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35"/>
      <w:lang w:bidi="th-TH"/>
    </w:rPr>
  </w:style>
  <w:style w:type="character" w:customStyle="1" w:styleId="80">
    <w:name w:val="หัวเรื่อง 8 อักขระ"/>
    <w:basedOn w:val="a1"/>
    <w:link w:val="8"/>
    <w:uiPriority w:val="9"/>
    <w:semiHidden/>
    <w:rsid w:val="002A108A"/>
    <w:rPr>
      <w:rFonts w:asciiTheme="majorHAnsi" w:eastAsiaTheme="majorEastAsia" w:hAnsiTheme="majorHAnsi" w:cstheme="majorBidi"/>
      <w:color w:val="404040" w:themeColor="text1" w:themeTint="BF"/>
      <w:sz w:val="20"/>
      <w:szCs w:val="25"/>
      <w:lang w:bidi="th-TH"/>
    </w:rPr>
  </w:style>
  <w:style w:type="character" w:customStyle="1" w:styleId="90">
    <w:name w:val="หัวเรื่อง 9 อักขระ"/>
    <w:basedOn w:val="a1"/>
    <w:link w:val="9"/>
    <w:uiPriority w:val="9"/>
    <w:semiHidden/>
    <w:rsid w:val="002A108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  <w:lang w:bidi="th-TH"/>
    </w:rPr>
  </w:style>
  <w:style w:type="paragraph" w:customStyle="1" w:styleId="cpeBodyText">
    <w:name w:val="cpeBodyText"/>
    <w:basedOn w:val="a0"/>
    <w:next w:val="aa"/>
    <w:qFormat/>
    <w:rsid w:val="0065114C"/>
    <w:pPr>
      <w:spacing w:before="200"/>
      <w:ind w:firstLine="720"/>
      <w:jc w:val="thaiDistribute"/>
    </w:pPr>
    <w:rPr>
      <w:rFonts w:ascii="TH SarabunPSK" w:hAnsi="TH SarabunPSK" w:cs="TH SarabunPSK"/>
      <w:sz w:val="32"/>
      <w:szCs w:val="32"/>
    </w:rPr>
  </w:style>
  <w:style w:type="character" w:styleId="ab">
    <w:name w:val="Placeholder Text"/>
    <w:basedOn w:val="a1"/>
    <w:uiPriority w:val="99"/>
    <w:semiHidden/>
    <w:rsid w:val="00E1784B"/>
    <w:rPr>
      <w:color w:val="808080"/>
    </w:rPr>
  </w:style>
  <w:style w:type="paragraph" w:styleId="ac">
    <w:name w:val="Balloon Text"/>
    <w:basedOn w:val="a0"/>
    <w:link w:val="ad"/>
    <w:uiPriority w:val="99"/>
    <w:semiHidden/>
    <w:unhideWhenUsed/>
    <w:rsid w:val="00E1784B"/>
    <w:rPr>
      <w:rFonts w:ascii="Tahoma" w:hAnsi="Tahoma" w:cs="Angsana New"/>
      <w:sz w:val="16"/>
      <w:szCs w:val="20"/>
    </w:rPr>
  </w:style>
  <w:style w:type="character" w:customStyle="1" w:styleId="ad">
    <w:name w:val="ข้อความบอลลูน อักขระ"/>
    <w:basedOn w:val="a1"/>
    <w:link w:val="ac"/>
    <w:uiPriority w:val="99"/>
    <w:semiHidden/>
    <w:rsid w:val="00E1784B"/>
    <w:rPr>
      <w:rFonts w:ascii="Tahoma" w:eastAsia="Cordia New" w:hAnsi="Tahoma" w:cs="Angsana New"/>
      <w:sz w:val="16"/>
      <w:szCs w:val="20"/>
      <w:lang w:bidi="th-TH"/>
    </w:rPr>
  </w:style>
  <w:style w:type="paragraph" w:styleId="a">
    <w:name w:val="List Paragraph"/>
    <w:basedOn w:val="a0"/>
    <w:uiPriority w:val="34"/>
    <w:qFormat/>
    <w:rsid w:val="00844E49"/>
    <w:pPr>
      <w:numPr>
        <w:numId w:val="2"/>
      </w:numPr>
      <w:spacing w:before="200"/>
      <w:contextualSpacing/>
    </w:pPr>
    <w:rPr>
      <w:rFonts w:ascii="TH SarabunPSK" w:hAnsi="TH SarabunPSK" w:cs="TH SarabunPSK"/>
      <w:sz w:val="32"/>
      <w:szCs w:val="32"/>
    </w:rPr>
  </w:style>
  <w:style w:type="paragraph" w:customStyle="1" w:styleId="cpeCover">
    <w:name w:val="cpeCover"/>
    <w:basedOn w:val="a0"/>
    <w:qFormat/>
    <w:rsid w:val="0065114C"/>
    <w:pPr>
      <w:contextualSpacing/>
      <w:jc w:val="center"/>
    </w:pPr>
    <w:rPr>
      <w:rFonts w:ascii="TH SarabunPSK" w:hAnsi="TH SarabunPSK" w:cs="TH SarabunPSK"/>
      <w:b/>
      <w:bCs/>
      <w:sz w:val="36"/>
      <w:szCs w:val="36"/>
    </w:rPr>
  </w:style>
  <w:style w:type="table" w:styleId="ae">
    <w:name w:val="Table Grid"/>
    <w:basedOn w:val="a2"/>
    <w:uiPriority w:val="59"/>
    <w:rsid w:val="00744A1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cpeHeader">
    <w:name w:val="cpeHeader"/>
    <w:basedOn w:val="a0"/>
    <w:qFormat/>
    <w:rsid w:val="00892EC5"/>
    <w:pPr>
      <w:jc w:val="center"/>
      <w:outlineLvl w:val="0"/>
    </w:pPr>
    <w:rPr>
      <w:rFonts w:ascii="TH SarabunPSK" w:hAnsi="TH SarabunPSK" w:cs="TH SarabunPSK"/>
      <w:b/>
      <w:bCs/>
      <w:sz w:val="36"/>
      <w:szCs w:val="36"/>
    </w:rPr>
  </w:style>
  <w:style w:type="paragraph" w:styleId="11">
    <w:name w:val="toc 1"/>
    <w:basedOn w:val="a0"/>
    <w:next w:val="a0"/>
    <w:autoRedefine/>
    <w:uiPriority w:val="39"/>
    <w:unhideWhenUsed/>
    <w:rsid w:val="00597807"/>
    <w:pPr>
      <w:tabs>
        <w:tab w:val="right" w:leader="dot" w:pos="8630"/>
      </w:tabs>
    </w:pPr>
    <w:rPr>
      <w:rFonts w:asciiTheme="majorHAnsi" w:hAnsiTheme="majorHAnsi" w:cstheme="majorBidi"/>
      <w:sz w:val="32"/>
      <w:szCs w:val="32"/>
    </w:rPr>
  </w:style>
  <w:style w:type="paragraph" w:styleId="21">
    <w:name w:val="toc 2"/>
    <w:basedOn w:val="a0"/>
    <w:next w:val="a0"/>
    <w:autoRedefine/>
    <w:uiPriority w:val="39"/>
    <w:unhideWhenUsed/>
    <w:rsid w:val="00C042E3"/>
    <w:pPr>
      <w:tabs>
        <w:tab w:val="left" w:pos="1080"/>
        <w:tab w:val="right" w:leader="dot" w:pos="8630"/>
      </w:tabs>
      <w:ind w:left="630"/>
    </w:pPr>
    <w:rPr>
      <w:rFonts w:asciiTheme="majorHAnsi" w:hAnsiTheme="majorHAnsi" w:cstheme="majorBidi"/>
      <w:sz w:val="32"/>
      <w:szCs w:val="32"/>
    </w:rPr>
  </w:style>
  <w:style w:type="paragraph" w:styleId="31">
    <w:name w:val="toc 3"/>
    <w:basedOn w:val="a0"/>
    <w:next w:val="a0"/>
    <w:autoRedefine/>
    <w:uiPriority w:val="39"/>
    <w:unhideWhenUsed/>
    <w:rsid w:val="00C042E3"/>
    <w:pPr>
      <w:tabs>
        <w:tab w:val="left" w:pos="1800"/>
        <w:tab w:val="right" w:leader="dot" w:pos="8630"/>
      </w:tabs>
      <w:ind w:left="1080"/>
    </w:pPr>
    <w:rPr>
      <w:rFonts w:asciiTheme="majorHAnsi" w:hAnsiTheme="majorHAnsi" w:cstheme="majorBidi"/>
      <w:sz w:val="32"/>
      <w:szCs w:val="32"/>
    </w:rPr>
  </w:style>
  <w:style w:type="paragraph" w:styleId="af">
    <w:name w:val="caption"/>
    <w:aliases w:val="cpeCaption"/>
    <w:basedOn w:val="a0"/>
    <w:next w:val="a0"/>
    <w:uiPriority w:val="35"/>
    <w:unhideWhenUsed/>
    <w:qFormat/>
    <w:rsid w:val="00844E49"/>
    <w:pPr>
      <w:spacing w:before="120"/>
      <w:jc w:val="center"/>
    </w:pPr>
    <w:rPr>
      <w:rFonts w:ascii="TH SarabunPSK" w:hAnsi="TH SarabunPSK" w:cs="TH SarabunPSK"/>
      <w:sz w:val="32"/>
      <w:szCs w:val="32"/>
    </w:rPr>
  </w:style>
  <w:style w:type="paragraph" w:styleId="af0">
    <w:name w:val="table of figures"/>
    <w:aliases w:val="cpeTableofFigures"/>
    <w:basedOn w:val="a0"/>
    <w:next w:val="a0"/>
    <w:uiPriority w:val="99"/>
    <w:unhideWhenUsed/>
    <w:qFormat/>
    <w:rsid w:val="00C00682"/>
    <w:pPr>
      <w:tabs>
        <w:tab w:val="right" w:pos="8297"/>
      </w:tabs>
      <w:spacing w:before="120" w:after="120"/>
    </w:pPr>
    <w:rPr>
      <w:rFonts w:ascii="TH SarabunPSK" w:hAnsi="TH SarabunPSK" w:cs="TH SarabunPSK"/>
      <w:noProof/>
      <w:sz w:val="32"/>
      <w:szCs w:val="32"/>
    </w:rPr>
  </w:style>
  <w:style w:type="paragraph" w:customStyle="1" w:styleId="cpeHeaderAppendix">
    <w:name w:val="cpeHeaderAppendix"/>
    <w:basedOn w:val="cpeHeader"/>
    <w:qFormat/>
    <w:rsid w:val="008434B6"/>
    <w:rPr>
      <w:sz w:val="96"/>
      <w:szCs w:val="96"/>
    </w:rPr>
  </w:style>
  <w:style w:type="character" w:styleId="af1">
    <w:name w:val="Hyperlink"/>
    <w:basedOn w:val="a1"/>
    <w:uiPriority w:val="99"/>
    <w:unhideWhenUsed/>
    <w:rsid w:val="00CC64EB"/>
    <w:rPr>
      <w:rFonts w:ascii="TH SarabunPSK" w:hAnsi="TH SarabunPSK"/>
      <w:color w:val="auto"/>
      <w:sz w:val="32"/>
      <w:u w:val="single"/>
    </w:rPr>
  </w:style>
  <w:style w:type="paragraph" w:customStyle="1" w:styleId="cpeHeaderAppendixSub">
    <w:name w:val="cpeHeaderAppendixSub"/>
    <w:basedOn w:val="2"/>
    <w:qFormat/>
    <w:rsid w:val="000459DB"/>
    <w:pPr>
      <w:numPr>
        <w:numId w:val="7"/>
      </w:numPr>
      <w:spacing w:before="120" w:after="120"/>
    </w:pPr>
  </w:style>
  <w:style w:type="character" w:styleId="af2">
    <w:name w:val="annotation reference"/>
    <w:basedOn w:val="a1"/>
    <w:uiPriority w:val="99"/>
    <w:semiHidden/>
    <w:unhideWhenUsed/>
    <w:rsid w:val="001371E4"/>
    <w:rPr>
      <w:sz w:val="16"/>
      <w:szCs w:val="16"/>
    </w:rPr>
  </w:style>
  <w:style w:type="paragraph" w:styleId="af3">
    <w:name w:val="annotation text"/>
    <w:basedOn w:val="a0"/>
    <w:link w:val="af4"/>
    <w:uiPriority w:val="99"/>
    <w:semiHidden/>
    <w:unhideWhenUsed/>
    <w:rsid w:val="001371E4"/>
    <w:rPr>
      <w:rFonts w:cs="Angsana New"/>
      <w:sz w:val="20"/>
      <w:szCs w:val="25"/>
    </w:rPr>
  </w:style>
  <w:style w:type="character" w:customStyle="1" w:styleId="af4">
    <w:name w:val="ข้อความข้อคิดเห็น อักขระ"/>
    <w:basedOn w:val="a1"/>
    <w:link w:val="af3"/>
    <w:uiPriority w:val="99"/>
    <w:semiHidden/>
    <w:rsid w:val="001371E4"/>
    <w:rPr>
      <w:rFonts w:ascii="AngsanaUPC" w:eastAsia="Cordia New" w:hAnsi="AngsanaUPC" w:cs="Angsana New"/>
      <w:sz w:val="20"/>
      <w:szCs w:val="25"/>
      <w:lang w:bidi="th-TH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1371E4"/>
    <w:rPr>
      <w:b/>
      <w:bCs/>
    </w:rPr>
  </w:style>
  <w:style w:type="character" w:customStyle="1" w:styleId="af6">
    <w:name w:val="ชื่อเรื่องของข้อคิดเห็น อักขระ"/>
    <w:basedOn w:val="af4"/>
    <w:link w:val="af5"/>
    <w:uiPriority w:val="99"/>
    <w:semiHidden/>
    <w:rsid w:val="001371E4"/>
    <w:rPr>
      <w:rFonts w:ascii="AngsanaUPC" w:eastAsia="Cordia New" w:hAnsi="AngsanaUPC" w:cs="Angsana New"/>
      <w:b/>
      <w:bCs/>
      <w:sz w:val="20"/>
      <w:szCs w:val="25"/>
      <w:lang w:bidi="th-TH"/>
    </w:rPr>
  </w:style>
  <w:style w:type="paragraph" w:customStyle="1" w:styleId="cpeTitleTable">
    <w:name w:val="cpeTitleTable"/>
    <w:basedOn w:val="a0"/>
    <w:qFormat/>
    <w:rsid w:val="0065114C"/>
    <w:pPr>
      <w:spacing w:line="400" w:lineRule="exact"/>
    </w:pPr>
    <w:rPr>
      <w:rFonts w:ascii="TH SarabunPSK" w:hAnsi="TH SarabunPSK" w:cs="TH SarabunPSK"/>
      <w:sz w:val="32"/>
      <w:szCs w:val="32"/>
    </w:rPr>
  </w:style>
  <w:style w:type="paragraph" w:styleId="af7">
    <w:name w:val="No Spacing"/>
    <w:uiPriority w:val="1"/>
    <w:qFormat/>
    <w:rsid w:val="00A01173"/>
    <w:pPr>
      <w:spacing w:after="0" w:line="240" w:lineRule="auto"/>
    </w:pPr>
    <w:rPr>
      <w:rFonts w:ascii="AngsanaUPC" w:eastAsia="Cordia New" w:hAnsi="AngsanaUPC" w:cs="Angsana New"/>
      <w:sz w:val="28"/>
      <w:szCs w:val="35"/>
      <w:lang w:bidi="th-TH"/>
    </w:rPr>
  </w:style>
  <w:style w:type="character" w:styleId="af8">
    <w:name w:val="Intense Emphasis"/>
    <w:basedOn w:val="a1"/>
    <w:uiPriority w:val="21"/>
    <w:qFormat/>
    <w:rsid w:val="00B85325"/>
    <w:rPr>
      <w:b/>
      <w:bCs/>
      <w:i/>
      <w:iCs/>
      <w:color w:val="4F81BD" w:themeColor="accent1"/>
    </w:rPr>
  </w:style>
  <w:style w:type="character" w:styleId="af9">
    <w:name w:val="FollowedHyperlink"/>
    <w:basedOn w:val="a1"/>
    <w:uiPriority w:val="99"/>
    <w:semiHidden/>
    <w:unhideWhenUsed/>
    <w:rsid w:val="007411CA"/>
    <w:rPr>
      <w:color w:val="800080" w:themeColor="followedHyperlink"/>
      <w:u w:val="single"/>
    </w:rPr>
  </w:style>
  <w:style w:type="paragraph" w:styleId="aa">
    <w:name w:val="Body Text"/>
    <w:basedOn w:val="a0"/>
    <w:link w:val="afa"/>
    <w:semiHidden/>
    <w:unhideWhenUsed/>
    <w:rsid w:val="0065114C"/>
    <w:pPr>
      <w:spacing w:after="120"/>
    </w:pPr>
    <w:rPr>
      <w:rFonts w:cs="Angsana New"/>
      <w:szCs w:val="35"/>
    </w:rPr>
  </w:style>
  <w:style w:type="character" w:customStyle="1" w:styleId="afa">
    <w:name w:val="เนื้อความ อักขระ"/>
    <w:basedOn w:val="a1"/>
    <w:link w:val="aa"/>
    <w:semiHidden/>
    <w:rsid w:val="0065114C"/>
    <w:rPr>
      <w:rFonts w:ascii="AngsanaUPC" w:eastAsia="Cordia New" w:hAnsi="AngsanaUPC" w:cs="Angsana New"/>
      <w:sz w:val="28"/>
      <w:szCs w:val="35"/>
      <w:lang w:bidi="th-TH"/>
    </w:rPr>
  </w:style>
  <w:style w:type="paragraph" w:customStyle="1" w:styleId="cpeHeaderAppendixSubA">
    <w:name w:val="cpeHeaderAppendixSubA"/>
    <w:basedOn w:val="cpeHeaderAppendixSub"/>
    <w:next w:val="cpeHeaderAppendixSub"/>
    <w:qFormat/>
    <w:rsid w:val="00B4140C"/>
    <w:pPr>
      <w:ind w:left="567" w:hanging="501"/>
    </w:pPr>
  </w:style>
  <w:style w:type="paragraph" w:customStyle="1" w:styleId="cpeHeaderAppendixSubB">
    <w:name w:val="cpeHeaderAppendixSubB"/>
    <w:basedOn w:val="cpeHeaderAppendixSub"/>
    <w:next w:val="cpeHeaderAppendixSub"/>
    <w:qFormat/>
    <w:rsid w:val="00B4140C"/>
    <w:pPr>
      <w:ind w:left="567" w:hanging="50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6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2.emf"/><Relationship Id="rId26" Type="http://schemas.openxmlformats.org/officeDocument/2006/relationships/image" Target="media/image6.jpeg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3.bin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oleObject" Target="embeddings/oleObject1.bin"/><Relationship Id="rId25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image" Target="media/image1.emf"/><Relationship Id="rId20" Type="http://schemas.openxmlformats.org/officeDocument/2006/relationships/image" Target="media/image3.emf"/><Relationship Id="rId29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://www.123microcontroller.com/Hardware-Interfacing/SPI-Serial-Peripheral-Interface-communication" TargetMode="External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oleObject" Target="embeddings/oleObject4.bin"/><Relationship Id="rId28" Type="http://schemas.openxmlformats.org/officeDocument/2006/relationships/image" Target="media/image8.png"/><Relationship Id="rId10" Type="http://schemas.openxmlformats.org/officeDocument/2006/relationships/endnotes" Target="endnotes.xml"/><Relationship Id="rId19" Type="http://schemas.openxmlformats.org/officeDocument/2006/relationships/oleObject" Target="embeddings/oleObject2.bin"/><Relationship Id="rId3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4.emf"/><Relationship Id="rId27" Type="http://schemas.openxmlformats.org/officeDocument/2006/relationships/image" Target="media/image7.jpe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s\Forex-Trend-Prediction\paper_source\CPEprojectBook2560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139F722B97E4B3894300EAC50D823E4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C0C45EC2-EAD0-4AC9-B89B-E3F9421EF81A}"/>
      </w:docPartPr>
      <w:docPartBody>
        <w:p w:rsidR="00563487" w:rsidRDefault="00563487">
          <w:pPr>
            <w:pStyle w:val="4139F722B97E4B3894300EAC50D823E4"/>
          </w:pPr>
          <w:r w:rsidRPr="00FB776E">
            <w:rPr>
              <w:rStyle w:val="a3"/>
            </w:rPr>
            <w:t>Click or tap here to enter text.</w:t>
          </w:r>
        </w:p>
      </w:docPartBody>
    </w:docPart>
    <w:docPart>
      <w:docPartPr>
        <w:name w:val="D129997087884A12B8067907603044E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5127A033-67F0-444D-95B5-EC49E329B340}"/>
      </w:docPartPr>
      <w:docPartBody>
        <w:p w:rsidR="00563487" w:rsidRDefault="00563487">
          <w:pPr>
            <w:pStyle w:val="D129997087884A12B8067907603044E0"/>
          </w:pPr>
          <w:r w:rsidRPr="00FB776E">
            <w:rPr>
              <w:rStyle w:val="a3"/>
            </w:rPr>
            <w:t>Click or tap here to enter text.</w:t>
          </w:r>
        </w:p>
      </w:docPartBody>
    </w:docPart>
    <w:docPart>
      <w:docPartPr>
        <w:name w:val="049339A299AB4A21AFD1C5ADD700AC56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BC730357-0913-4BCA-9034-032CD163C725}"/>
      </w:docPartPr>
      <w:docPartBody>
        <w:p w:rsidR="00563487" w:rsidRDefault="00563487">
          <w:pPr>
            <w:pStyle w:val="049339A299AB4A21AFD1C5ADD700AC56"/>
          </w:pPr>
          <w:r w:rsidRPr="00FB776E">
            <w:rPr>
              <w:rStyle w:val="a3"/>
            </w:rPr>
            <w:t>Click or tap here to enter text.</w:t>
          </w:r>
        </w:p>
      </w:docPartBody>
    </w:docPart>
    <w:docPart>
      <w:docPartPr>
        <w:name w:val="144060B9BC7E41D4A25A2CE7A0027682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DEF07507-2AFC-44BF-BED4-7DA21FF66DFA}"/>
      </w:docPartPr>
      <w:docPartBody>
        <w:p w:rsidR="00563487" w:rsidRDefault="00563487">
          <w:pPr>
            <w:pStyle w:val="144060B9BC7E41D4A25A2CE7A0027682"/>
          </w:pPr>
          <w:r w:rsidRPr="00FB776E">
            <w:rPr>
              <w:rStyle w:val="a3"/>
            </w:rPr>
            <w:t>Click or tap here to enter text.</w:t>
          </w:r>
        </w:p>
      </w:docPartBody>
    </w:docPart>
    <w:docPart>
      <w:docPartPr>
        <w:name w:val="6969A5DC33594E5C9D055D2BD769B33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C56E1A21-34EC-4223-AE1C-1B7A3FD7B5DF}"/>
      </w:docPartPr>
      <w:docPartBody>
        <w:p w:rsidR="00563487" w:rsidRDefault="00563487">
          <w:pPr>
            <w:pStyle w:val="6969A5DC33594E5C9D055D2BD769B330"/>
          </w:pPr>
          <w:r w:rsidRPr="00FB776E">
            <w:rPr>
              <w:rStyle w:val="a3"/>
            </w:rPr>
            <w:t>Click or tap here to enter text.</w:t>
          </w:r>
        </w:p>
      </w:docPartBody>
    </w:docPart>
    <w:docPart>
      <w:docPartPr>
        <w:name w:val="662ACD45829F45CBB67E03B9B38FA0E9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4384A01A-EB86-4665-887A-E52463E8C1EB}"/>
      </w:docPartPr>
      <w:docPartBody>
        <w:p w:rsidR="00563487" w:rsidRDefault="00563487">
          <w:pPr>
            <w:pStyle w:val="662ACD45829F45CBB67E03B9B38FA0E9"/>
          </w:pPr>
          <w:r w:rsidRPr="00FB776E">
            <w:rPr>
              <w:rStyle w:val="a3"/>
            </w:rPr>
            <w:t>Choose an item.</w:t>
          </w:r>
        </w:p>
      </w:docPartBody>
    </w:docPart>
    <w:docPart>
      <w:docPartPr>
        <w:name w:val="DC409E01B0194BB3A9578B591C6E3D73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BC117D3E-F54D-410C-B7E7-EA5B63D92481}"/>
      </w:docPartPr>
      <w:docPartBody>
        <w:p w:rsidR="00563487" w:rsidRDefault="00563487">
          <w:pPr>
            <w:pStyle w:val="DC409E01B0194BB3A9578B591C6E3D73"/>
          </w:pPr>
          <w:r w:rsidRPr="00FB776E">
            <w:rPr>
              <w:rStyle w:val="a3"/>
            </w:rPr>
            <w:t>Choose an item.</w:t>
          </w:r>
        </w:p>
      </w:docPartBody>
    </w:docPart>
    <w:docPart>
      <w:docPartPr>
        <w:name w:val="AC881C29B76B44598492BE963674AE71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E843E4C6-9A0F-4D79-9F0F-DF0E1FEC832B}"/>
      </w:docPartPr>
      <w:docPartBody>
        <w:p w:rsidR="00563487" w:rsidRDefault="00563487">
          <w:pPr>
            <w:pStyle w:val="AC881C29B76B44598492BE963674AE71"/>
          </w:pPr>
          <w:r w:rsidRPr="00FB776E">
            <w:rPr>
              <w:rStyle w:val="a3"/>
            </w:rPr>
            <w:t>Choose an item.</w:t>
          </w:r>
        </w:p>
      </w:docPartBody>
    </w:docPart>
    <w:docPart>
      <w:docPartPr>
        <w:name w:val="88EEEA01674F404EBDADDA4052ECE3C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16833D28-5B9C-458B-8EDC-27BB66995E9F}"/>
      </w:docPartPr>
      <w:docPartBody>
        <w:p w:rsidR="00563487" w:rsidRDefault="00563487">
          <w:pPr>
            <w:pStyle w:val="88EEEA01674F404EBDADDA4052ECE3C8"/>
          </w:pPr>
          <w:r w:rsidRPr="00FB776E">
            <w:rPr>
              <w:rStyle w:val="a3"/>
            </w:rPr>
            <w:t>Choose an item.</w:t>
          </w:r>
        </w:p>
      </w:docPartBody>
    </w:docPart>
    <w:docPart>
      <w:docPartPr>
        <w:name w:val="FD2738A860F14886BE35193ECA4F2E17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D42CFB98-5700-4A0C-82E3-EB976386D628}"/>
      </w:docPartPr>
      <w:docPartBody>
        <w:p w:rsidR="00563487" w:rsidRDefault="00563487">
          <w:pPr>
            <w:pStyle w:val="FD2738A860F14886BE35193ECA4F2E17"/>
          </w:pPr>
          <w:r w:rsidRPr="00FB776E">
            <w:rPr>
              <w:rStyle w:val="a3"/>
            </w:rPr>
            <w:t>Choose an item.</w:t>
          </w:r>
        </w:p>
      </w:docPartBody>
    </w:docPart>
    <w:docPart>
      <w:docPartPr>
        <w:name w:val="ECFE376A410B4F1E8B84B6055F6B6A24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A4A8B659-8B20-45DE-9E42-B84DDCB8B7FD}"/>
      </w:docPartPr>
      <w:docPartBody>
        <w:p w:rsidR="00563487" w:rsidRDefault="00563487">
          <w:pPr>
            <w:pStyle w:val="ECFE376A410B4F1E8B84B6055F6B6A24"/>
          </w:pPr>
          <w:r w:rsidRPr="00FB776E">
            <w:rPr>
              <w:rStyle w:val="a3"/>
            </w:rPr>
            <w:t>Click or tap to enter a date.</w:t>
          </w:r>
        </w:p>
      </w:docPartBody>
    </w:docPart>
    <w:docPart>
      <w:docPartPr>
        <w:name w:val="E5631937AFF54697B1C3AE47E1634772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963F32EC-98E2-4C54-984D-F879045B068A}"/>
      </w:docPartPr>
      <w:docPartBody>
        <w:p w:rsidR="00563487" w:rsidRDefault="00563487" w:rsidP="00563487">
          <w:pPr>
            <w:pStyle w:val="E5631937AFF54697B1C3AE47E1634772"/>
          </w:pPr>
          <w:r w:rsidRPr="00FB776E">
            <w:rPr>
              <w:rStyle w:val="a3"/>
            </w:rPr>
            <w:t>Click or tap here to enter text.</w:t>
          </w:r>
        </w:p>
      </w:docPartBody>
    </w:docPart>
    <w:docPart>
      <w:docPartPr>
        <w:name w:val="990BB191CDFB4E349EEB0A44D8E4325B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186DDB68-AD00-4A99-8EED-A104A69107DB}"/>
      </w:docPartPr>
      <w:docPartBody>
        <w:p w:rsidR="00563487" w:rsidRDefault="00563487" w:rsidP="00563487">
          <w:pPr>
            <w:pStyle w:val="990BB191CDFB4E349EEB0A44D8E4325B"/>
          </w:pPr>
          <w:r w:rsidRPr="00FB776E">
            <w:rPr>
              <w:rStyle w:val="a3"/>
            </w:rPr>
            <w:t>Click or tap here to enter text.</w:t>
          </w:r>
        </w:p>
      </w:docPartBody>
    </w:docPart>
    <w:docPart>
      <w:docPartPr>
        <w:name w:val="6F7917C2B8FF445198FB43991B820D66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6561882F-D8C4-4CD2-93F2-340FD3C7B24A}"/>
      </w:docPartPr>
      <w:docPartBody>
        <w:p w:rsidR="00563487" w:rsidRDefault="00563487" w:rsidP="00563487">
          <w:pPr>
            <w:pStyle w:val="6F7917C2B8FF445198FB43991B820D66"/>
          </w:pPr>
          <w:r w:rsidRPr="00FB776E">
            <w:rPr>
              <w:rStyle w:val="a3"/>
            </w:rPr>
            <w:t>Click or tap here to enter text.</w:t>
          </w:r>
        </w:p>
      </w:docPartBody>
    </w:docPart>
    <w:docPart>
      <w:docPartPr>
        <w:name w:val="64107577B7A948EF861DFB545855E579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DBAEF07D-6B41-4280-881C-8D06C92EF366}"/>
      </w:docPartPr>
      <w:docPartBody>
        <w:p w:rsidR="00563487" w:rsidRDefault="00563487" w:rsidP="00563487">
          <w:pPr>
            <w:pStyle w:val="64107577B7A948EF861DFB545855E579"/>
          </w:pPr>
          <w:r w:rsidRPr="00FB776E">
            <w:rPr>
              <w:rStyle w:val="a3"/>
            </w:rPr>
            <w:t>Click or tap here to enter text.</w:t>
          </w:r>
        </w:p>
      </w:docPartBody>
    </w:docPart>
    <w:docPart>
      <w:docPartPr>
        <w:name w:val="BDB51BFC6AF64A01AA50F9660454FACF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5BFC6F99-408A-40B3-8607-41F6BE1BAAC2}"/>
      </w:docPartPr>
      <w:docPartBody>
        <w:p w:rsidR="00563487" w:rsidRDefault="00563487" w:rsidP="00563487">
          <w:pPr>
            <w:pStyle w:val="BDB51BFC6AF64A01AA50F9660454FACF"/>
          </w:pPr>
          <w:r w:rsidRPr="00FB776E">
            <w:rPr>
              <w:rStyle w:val="a3"/>
            </w:rPr>
            <w:t>Click or tap here to enter text.</w:t>
          </w:r>
        </w:p>
      </w:docPartBody>
    </w:docPart>
    <w:docPart>
      <w:docPartPr>
        <w:name w:val="2749EA9C018E43FFA46D3B7F5022BCED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2A303C21-5356-44AA-984A-7C8BAB3FF539}"/>
      </w:docPartPr>
      <w:docPartBody>
        <w:p w:rsidR="00563487" w:rsidRDefault="00563487" w:rsidP="00563487">
          <w:pPr>
            <w:pStyle w:val="2749EA9C018E43FFA46D3B7F5022BCED"/>
          </w:pPr>
          <w:r w:rsidRPr="00FB776E">
            <w:rPr>
              <w:rStyle w:val="a3"/>
            </w:rPr>
            <w:t>Click or tap here to enter text.</w:t>
          </w:r>
        </w:p>
      </w:docPartBody>
    </w:docPart>
    <w:docPart>
      <w:docPartPr>
        <w:name w:val="FA4BB910B5C54EFC87A7BC592F7E43F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0DD5C4C5-AAE2-462E-AF14-404652F32FFA}"/>
      </w:docPartPr>
      <w:docPartBody>
        <w:p w:rsidR="00563487" w:rsidRDefault="00563487" w:rsidP="00563487">
          <w:pPr>
            <w:pStyle w:val="FA4BB910B5C54EFC87A7BC592F7E43F0"/>
          </w:pPr>
          <w:r w:rsidRPr="00FB776E">
            <w:rPr>
              <w:rStyle w:val="a3"/>
            </w:rPr>
            <w:t>Choose an item.</w:t>
          </w:r>
        </w:p>
      </w:docPartBody>
    </w:docPart>
    <w:docPart>
      <w:docPartPr>
        <w:name w:val="4D8CE939BDC740E78F8715F45E9765AF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447610BE-09DA-470F-842E-AE9B2B44AC83}"/>
      </w:docPartPr>
      <w:docPartBody>
        <w:p w:rsidR="00563487" w:rsidRDefault="00563487" w:rsidP="00563487">
          <w:pPr>
            <w:pStyle w:val="4D8CE939BDC740E78F8715F45E9765AF"/>
          </w:pPr>
          <w:r w:rsidRPr="00FB776E">
            <w:rPr>
              <w:rStyle w:val="a3"/>
            </w:rPr>
            <w:t>Choose an item.</w:t>
          </w:r>
        </w:p>
      </w:docPartBody>
    </w:docPart>
    <w:docPart>
      <w:docPartPr>
        <w:name w:val="1EBD489937154ABABB8DF0A744815A16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186BD24F-7183-48D4-9DEC-975BDE5C70CE}"/>
      </w:docPartPr>
      <w:docPartBody>
        <w:p w:rsidR="00563487" w:rsidRDefault="00563487" w:rsidP="00563487">
          <w:pPr>
            <w:pStyle w:val="1EBD489937154ABABB8DF0A744815A16"/>
          </w:pPr>
          <w:r w:rsidRPr="00FB776E">
            <w:rPr>
              <w:rStyle w:val="a3"/>
            </w:rPr>
            <w:t>Click or tap here to enter text.</w:t>
          </w:r>
        </w:p>
      </w:docPartBody>
    </w:docPart>
    <w:docPart>
      <w:docPartPr>
        <w:name w:val="5555B0B6A23641F7A4012805C9869B4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CB1A1ED8-CFA7-4755-935D-48709BF89A9A}"/>
      </w:docPartPr>
      <w:docPartBody>
        <w:p w:rsidR="00563487" w:rsidRDefault="00563487" w:rsidP="00563487">
          <w:pPr>
            <w:pStyle w:val="5555B0B6A23641F7A4012805C9869B48"/>
          </w:pPr>
          <w:r w:rsidRPr="00FB776E">
            <w:rPr>
              <w:rStyle w:val="a3"/>
            </w:rPr>
            <w:t>Click or tap here to enter text.</w:t>
          </w:r>
        </w:p>
      </w:docPartBody>
    </w:docPart>
    <w:docPart>
      <w:docPartPr>
        <w:name w:val="E506864C18FE4271AA855092CE125196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82F2AEB8-E0E1-460B-BF2D-2BA06B24C674}"/>
      </w:docPartPr>
      <w:docPartBody>
        <w:p w:rsidR="00563487" w:rsidRDefault="00563487" w:rsidP="00563487">
          <w:pPr>
            <w:pStyle w:val="E506864C18FE4271AA855092CE125196"/>
          </w:pPr>
          <w:r w:rsidRPr="00FB776E">
            <w:rPr>
              <w:rStyle w:val="a3"/>
            </w:rPr>
            <w:t>Click or tap here to enter text.</w:t>
          </w:r>
        </w:p>
      </w:docPartBody>
    </w:docPart>
    <w:docPart>
      <w:docPartPr>
        <w:name w:val="4A6AB0348ECC4AD8822057A263C66DB4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77B17D06-7C46-4BA5-AF02-9832E9ADD258}"/>
      </w:docPartPr>
      <w:docPartBody>
        <w:p w:rsidR="00563487" w:rsidRDefault="00563487" w:rsidP="00563487">
          <w:pPr>
            <w:pStyle w:val="4A6AB0348ECC4AD8822057A263C66DB4"/>
          </w:pPr>
          <w:r w:rsidRPr="00FB776E">
            <w:rPr>
              <w:rStyle w:val="a3"/>
            </w:rPr>
            <w:t>Choose an item.</w:t>
          </w:r>
        </w:p>
      </w:docPartBody>
    </w:docPart>
    <w:docPart>
      <w:docPartPr>
        <w:name w:val="1BC3CE2C58394C099013BF04F5A1723D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41A40388-98A0-4F97-890E-8198D5333236}"/>
      </w:docPartPr>
      <w:docPartBody>
        <w:p w:rsidR="00563487" w:rsidRDefault="00563487" w:rsidP="00563487">
          <w:pPr>
            <w:pStyle w:val="1BC3CE2C58394C099013BF04F5A1723D"/>
          </w:pPr>
          <w:r w:rsidRPr="00FB776E">
            <w:rPr>
              <w:rStyle w:val="a3"/>
            </w:rPr>
            <w:t>Choose an item.</w:t>
          </w:r>
        </w:p>
      </w:docPartBody>
    </w:docPart>
    <w:docPart>
      <w:docPartPr>
        <w:name w:val="AB641A57270848E79BA8AC157F0CF47B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327889FE-4329-4F75-BF8D-1BD47A4B7F98}"/>
      </w:docPartPr>
      <w:docPartBody>
        <w:p w:rsidR="00563487" w:rsidRDefault="00563487" w:rsidP="00563487">
          <w:pPr>
            <w:pStyle w:val="AB641A57270848E79BA8AC157F0CF47B"/>
          </w:pPr>
          <w:r w:rsidRPr="00FB776E">
            <w:rPr>
              <w:rStyle w:val="a3"/>
            </w:rPr>
            <w:t>Click or tap here to enter text.</w:t>
          </w:r>
        </w:p>
      </w:docPartBody>
    </w:docPart>
    <w:docPart>
      <w:docPartPr>
        <w:name w:val="60A385AD146C4DEFB698C28E0B1F5CBA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988EB63E-8F60-4D05-8B9C-42BE0AD733BA}"/>
      </w:docPartPr>
      <w:docPartBody>
        <w:p w:rsidR="00563487" w:rsidRDefault="00563487" w:rsidP="00563487">
          <w:pPr>
            <w:pStyle w:val="60A385AD146C4DEFB698C28E0B1F5CBA"/>
          </w:pPr>
          <w:r w:rsidRPr="00FB776E">
            <w:rPr>
              <w:rStyle w:val="a3"/>
            </w:rPr>
            <w:t>Click or tap here to enter text.</w:t>
          </w:r>
        </w:p>
      </w:docPartBody>
    </w:docPart>
    <w:docPart>
      <w:docPartPr>
        <w:name w:val="049B51C5E3084F3596D941A50B86D9BF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0FD88628-C2E4-4622-AE74-8B394948CFBA}"/>
      </w:docPartPr>
      <w:docPartBody>
        <w:p w:rsidR="00563487" w:rsidRDefault="00563487" w:rsidP="00563487">
          <w:pPr>
            <w:pStyle w:val="049B51C5E3084F3596D941A50B86D9BF"/>
          </w:pPr>
          <w:r w:rsidRPr="00FB776E">
            <w:rPr>
              <w:rStyle w:val="a3"/>
            </w:rPr>
            <w:t>Click or tap here to enter text.</w:t>
          </w:r>
        </w:p>
      </w:docPartBody>
    </w:docPart>
    <w:docPart>
      <w:docPartPr>
        <w:name w:val="7AB9C8C22B794BF6A48972C01DE2B407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A49A39AF-E1F0-439F-9DBD-6326FAF6497B}"/>
      </w:docPartPr>
      <w:docPartBody>
        <w:p w:rsidR="00563487" w:rsidRDefault="00563487" w:rsidP="00563487">
          <w:pPr>
            <w:pStyle w:val="7AB9C8C22B794BF6A48972C01DE2B407"/>
          </w:pPr>
          <w:r w:rsidRPr="00FB776E">
            <w:rPr>
              <w:rStyle w:val="a3"/>
            </w:rPr>
            <w:t>Click or tap here to enter text.</w:t>
          </w:r>
        </w:p>
      </w:docPartBody>
    </w:docPart>
    <w:docPart>
      <w:docPartPr>
        <w:name w:val="8A02AD3F30D14A569F2B00FBF2922AE5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6A80CBE5-3768-4943-8941-556BEF432E7E}"/>
      </w:docPartPr>
      <w:docPartBody>
        <w:p w:rsidR="00563487" w:rsidRDefault="00563487" w:rsidP="00563487">
          <w:pPr>
            <w:pStyle w:val="8A02AD3F30D14A569F2B00FBF2922AE5"/>
          </w:pPr>
          <w:r w:rsidRPr="00FB776E">
            <w:rPr>
              <w:rStyle w:val="a3"/>
            </w:rPr>
            <w:t>Click or tap here to enter text.</w:t>
          </w:r>
        </w:p>
      </w:docPartBody>
    </w:docPart>
    <w:docPart>
      <w:docPartPr>
        <w:name w:val="11642E4522F14365895F50567BAA4123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66E379C2-F3B9-4B38-BDB1-2CC0FBF5140F}"/>
      </w:docPartPr>
      <w:docPartBody>
        <w:p w:rsidR="00563487" w:rsidRDefault="00563487" w:rsidP="00563487">
          <w:pPr>
            <w:pStyle w:val="11642E4522F14365895F50567BAA4123"/>
          </w:pPr>
          <w:r w:rsidRPr="00FB776E">
            <w:rPr>
              <w:rStyle w:val="a3"/>
            </w:rPr>
            <w:t>Click or tap here to enter text.</w:t>
          </w:r>
        </w:p>
      </w:docPartBody>
    </w:docPart>
    <w:docPart>
      <w:docPartPr>
        <w:name w:val="D9B867440EC745DA9D946144E4EFD6F1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B8CA8C3E-5D76-4EA7-9B5D-4AD0DABF46C5}"/>
      </w:docPartPr>
      <w:docPartBody>
        <w:p w:rsidR="00563487" w:rsidRDefault="00563487" w:rsidP="00563487">
          <w:pPr>
            <w:pStyle w:val="D9B867440EC745DA9D946144E4EFD6F1"/>
          </w:pPr>
          <w:r w:rsidRPr="00FB776E">
            <w:rPr>
              <w:rStyle w:val="a3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487"/>
    <w:rsid w:val="00563487"/>
    <w:rsid w:val="00D82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63487"/>
    <w:rPr>
      <w:color w:val="808080"/>
    </w:rPr>
  </w:style>
  <w:style w:type="paragraph" w:customStyle="1" w:styleId="4139F722B97E4B3894300EAC50D823E4">
    <w:name w:val="4139F722B97E4B3894300EAC50D823E4"/>
  </w:style>
  <w:style w:type="paragraph" w:customStyle="1" w:styleId="D129997087884A12B8067907603044E0">
    <w:name w:val="D129997087884A12B8067907603044E0"/>
  </w:style>
  <w:style w:type="paragraph" w:customStyle="1" w:styleId="049339A299AB4A21AFD1C5ADD700AC56">
    <w:name w:val="049339A299AB4A21AFD1C5ADD700AC56"/>
  </w:style>
  <w:style w:type="paragraph" w:customStyle="1" w:styleId="144060B9BC7E41D4A25A2CE7A0027682">
    <w:name w:val="144060B9BC7E41D4A25A2CE7A0027682"/>
  </w:style>
  <w:style w:type="paragraph" w:customStyle="1" w:styleId="6969A5DC33594E5C9D055D2BD769B330">
    <w:name w:val="6969A5DC33594E5C9D055D2BD769B330"/>
  </w:style>
  <w:style w:type="paragraph" w:customStyle="1" w:styleId="662ACD45829F45CBB67E03B9B38FA0E9">
    <w:name w:val="662ACD45829F45CBB67E03B9B38FA0E9"/>
  </w:style>
  <w:style w:type="paragraph" w:customStyle="1" w:styleId="DC409E01B0194BB3A9578B591C6E3D73">
    <w:name w:val="DC409E01B0194BB3A9578B591C6E3D73"/>
  </w:style>
  <w:style w:type="paragraph" w:customStyle="1" w:styleId="AC881C29B76B44598492BE963674AE71">
    <w:name w:val="AC881C29B76B44598492BE963674AE71"/>
  </w:style>
  <w:style w:type="paragraph" w:customStyle="1" w:styleId="88EEEA01674F404EBDADDA4052ECE3C8">
    <w:name w:val="88EEEA01674F404EBDADDA4052ECE3C8"/>
  </w:style>
  <w:style w:type="paragraph" w:customStyle="1" w:styleId="FD2738A860F14886BE35193ECA4F2E17">
    <w:name w:val="FD2738A860F14886BE35193ECA4F2E17"/>
  </w:style>
  <w:style w:type="paragraph" w:customStyle="1" w:styleId="ECFE376A410B4F1E8B84B6055F6B6A24">
    <w:name w:val="ECFE376A410B4F1E8B84B6055F6B6A24"/>
  </w:style>
  <w:style w:type="paragraph" w:customStyle="1" w:styleId="E5631937AFF54697B1C3AE47E1634772">
    <w:name w:val="E5631937AFF54697B1C3AE47E1634772"/>
    <w:rsid w:val="00563487"/>
  </w:style>
  <w:style w:type="paragraph" w:customStyle="1" w:styleId="990BB191CDFB4E349EEB0A44D8E4325B">
    <w:name w:val="990BB191CDFB4E349EEB0A44D8E4325B"/>
    <w:rsid w:val="00563487"/>
  </w:style>
  <w:style w:type="paragraph" w:customStyle="1" w:styleId="6F7917C2B8FF445198FB43991B820D66">
    <w:name w:val="6F7917C2B8FF445198FB43991B820D66"/>
    <w:rsid w:val="00563487"/>
  </w:style>
  <w:style w:type="paragraph" w:customStyle="1" w:styleId="64107577B7A948EF861DFB545855E579">
    <w:name w:val="64107577B7A948EF861DFB545855E579"/>
    <w:rsid w:val="00563487"/>
  </w:style>
  <w:style w:type="paragraph" w:customStyle="1" w:styleId="BDB51BFC6AF64A01AA50F9660454FACF">
    <w:name w:val="BDB51BFC6AF64A01AA50F9660454FACF"/>
    <w:rsid w:val="00563487"/>
  </w:style>
  <w:style w:type="paragraph" w:customStyle="1" w:styleId="2749EA9C018E43FFA46D3B7F5022BCED">
    <w:name w:val="2749EA9C018E43FFA46D3B7F5022BCED"/>
    <w:rsid w:val="00563487"/>
  </w:style>
  <w:style w:type="paragraph" w:customStyle="1" w:styleId="FA4BB910B5C54EFC87A7BC592F7E43F0">
    <w:name w:val="FA4BB910B5C54EFC87A7BC592F7E43F0"/>
    <w:rsid w:val="00563487"/>
  </w:style>
  <w:style w:type="paragraph" w:customStyle="1" w:styleId="4D8CE939BDC740E78F8715F45E9765AF">
    <w:name w:val="4D8CE939BDC740E78F8715F45E9765AF"/>
    <w:rsid w:val="00563487"/>
  </w:style>
  <w:style w:type="paragraph" w:customStyle="1" w:styleId="1EBD489937154ABABB8DF0A744815A16">
    <w:name w:val="1EBD489937154ABABB8DF0A744815A16"/>
    <w:rsid w:val="00563487"/>
  </w:style>
  <w:style w:type="paragraph" w:customStyle="1" w:styleId="5555B0B6A23641F7A4012805C9869B48">
    <w:name w:val="5555B0B6A23641F7A4012805C9869B48"/>
    <w:rsid w:val="00563487"/>
  </w:style>
  <w:style w:type="paragraph" w:customStyle="1" w:styleId="E506864C18FE4271AA855092CE125196">
    <w:name w:val="E506864C18FE4271AA855092CE125196"/>
    <w:rsid w:val="00563487"/>
  </w:style>
  <w:style w:type="paragraph" w:customStyle="1" w:styleId="4A6AB0348ECC4AD8822057A263C66DB4">
    <w:name w:val="4A6AB0348ECC4AD8822057A263C66DB4"/>
    <w:rsid w:val="00563487"/>
  </w:style>
  <w:style w:type="paragraph" w:customStyle="1" w:styleId="1BC3CE2C58394C099013BF04F5A1723D">
    <w:name w:val="1BC3CE2C58394C099013BF04F5A1723D"/>
    <w:rsid w:val="00563487"/>
  </w:style>
  <w:style w:type="paragraph" w:customStyle="1" w:styleId="AB641A57270848E79BA8AC157F0CF47B">
    <w:name w:val="AB641A57270848E79BA8AC157F0CF47B"/>
    <w:rsid w:val="00563487"/>
  </w:style>
  <w:style w:type="paragraph" w:customStyle="1" w:styleId="60A385AD146C4DEFB698C28E0B1F5CBA">
    <w:name w:val="60A385AD146C4DEFB698C28E0B1F5CBA"/>
    <w:rsid w:val="00563487"/>
  </w:style>
  <w:style w:type="paragraph" w:customStyle="1" w:styleId="049B51C5E3084F3596D941A50B86D9BF">
    <w:name w:val="049B51C5E3084F3596D941A50B86D9BF"/>
    <w:rsid w:val="00563487"/>
  </w:style>
  <w:style w:type="paragraph" w:customStyle="1" w:styleId="7AB9C8C22B794BF6A48972C01DE2B407">
    <w:name w:val="7AB9C8C22B794BF6A48972C01DE2B407"/>
    <w:rsid w:val="00563487"/>
  </w:style>
  <w:style w:type="paragraph" w:customStyle="1" w:styleId="8A02AD3F30D14A569F2B00FBF2922AE5">
    <w:name w:val="8A02AD3F30D14A569F2B00FBF2922AE5"/>
    <w:rsid w:val="00563487"/>
  </w:style>
  <w:style w:type="paragraph" w:customStyle="1" w:styleId="11642E4522F14365895F50567BAA4123">
    <w:name w:val="11642E4522F14365895F50567BAA4123"/>
    <w:rsid w:val="00563487"/>
  </w:style>
  <w:style w:type="paragraph" w:customStyle="1" w:styleId="D9B867440EC745DA9D946144E4EFD6F1">
    <w:name w:val="D9B867440EC745DA9D946144E4EFD6F1"/>
    <w:rsid w:val="005634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eProject">
      <a:majorFont>
        <a:latin typeface="Angsana New"/>
        <a:ea typeface=""/>
        <a:cs typeface="Angsana New"/>
      </a:majorFont>
      <a:minorFont>
        <a:latin typeface="Angsana New"/>
        <a:ea typeface=""/>
        <a:cs typeface="Angsana New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F6C4F28629344ABE637572E26E8DC4" ma:contentTypeVersion="2" ma:contentTypeDescription="Create a new document." ma:contentTypeScope="" ma:versionID="e2d645168b1312a3e6bdbc25d2e4150c">
  <xsd:schema xmlns:xsd="http://www.w3.org/2001/XMLSchema" xmlns:xs="http://www.w3.org/2001/XMLSchema" xmlns:p="http://schemas.microsoft.com/office/2006/metadata/properties" xmlns:ns3="545c6df9-9446-4833-8c16-37d5686778eb" targetNamespace="http://schemas.microsoft.com/office/2006/metadata/properties" ma:root="true" ma:fieldsID="7b37cb542e0e7074e16a8a90d4eed71a" ns3:_="">
    <xsd:import namespace="545c6df9-9446-4833-8c16-37d5686778e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5c6df9-9446-4833-8c16-37d5686778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C72CCF2-F3BE-46D4-8CA3-AB05C435F64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D37D1B3-3F64-44D3-9F0D-BEDC78E278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5c6df9-9446-4833-8c16-37d5686778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AEDADF4-D9DE-4C84-9035-09D4C55C86A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AA808F0-AB26-48B9-8F5E-2296DAAE419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CPEprojectBook2560.dotm</Template>
  <TotalTime>168</TotalTime>
  <Pages>28</Pages>
  <Words>3915</Words>
  <Characters>22316</Characters>
  <Application>Microsoft Office Word</Application>
  <DocSecurity>0</DocSecurity>
  <Lines>185</Lines>
  <Paragraphs>52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DEMO</Company>
  <LinksUpToDate>false</LinksUpToDate>
  <CharactersWithSpaces>26179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Pannawit Panwong</dc:creator>
  <cp:lastModifiedBy>PANNAWIT PANWONG</cp:lastModifiedBy>
  <cp:revision>15</cp:revision>
  <cp:lastPrinted>2016-09-21T05:15:00Z</cp:lastPrinted>
  <dcterms:created xsi:type="dcterms:W3CDTF">2020-10-13T06:43:00Z</dcterms:created>
  <dcterms:modified xsi:type="dcterms:W3CDTF">2020-10-13T09:33:00Z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0x010100BFF6C4F28629344ABE637572E26E8DC4</vt:lpwstr>
  </property>
</Properties>
</file>