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7"/>
      </w:tblGrid>
      <w:tr w:rsidR="00744A14" w:rsidRPr="008473F5" w14:paraId="78B840B1" w14:textId="77777777" w:rsidTr="001E14FC">
        <w:trPr>
          <w:trHeight w:hRule="exact" w:val="1008"/>
        </w:trPr>
        <w:tc>
          <w:tcPr>
            <w:tcW w:w="8307" w:type="dxa"/>
          </w:tcPr>
          <w:p w14:paraId="17ECF679" w14:textId="3ED01D31" w:rsidR="00744A14" w:rsidRPr="008473F5" w:rsidRDefault="00744A14" w:rsidP="00065D69">
            <w:pPr>
              <w:pStyle w:val="cpeCover"/>
            </w:pPr>
            <w:r w:rsidRPr="00D03A6B">
              <w:rPr>
                <w:rFonts w:hint="cs"/>
                <w:cs/>
              </w:rPr>
              <w:t>โครงงาน</w:t>
            </w:r>
            <w:r w:rsidR="007663BD" w:rsidRPr="00D03A6B">
              <w:rPr>
                <w:rFonts w:hint="cs"/>
                <w:cs/>
              </w:rPr>
              <w:t>เลขที่ วศ.ค</w:t>
            </w:r>
            <w:r w:rsidR="00CF4326" w:rsidRPr="00D03A6B">
              <w:rPr>
                <w:rFonts w:hint="cs"/>
                <w:cs/>
              </w:rPr>
              <w:t>พ</w:t>
            </w:r>
            <w:r w:rsidRPr="00D03A6B">
              <w:rPr>
                <w:rFonts w:hint="cs"/>
              </w:rPr>
              <w:t xml:space="preserve">. </w:t>
            </w:r>
            <w:bookmarkStart w:id="0" w:name="nProjectNo"/>
            <w:sdt>
              <w:sdtPr>
                <w:rPr>
                  <w:rFonts w:hint="cs"/>
                </w:rPr>
                <w:alias w:val="เลขที่โครงงาน"/>
                <w:tag w:val="เลขที่โครงงาน"/>
                <w:id w:val="1321158478"/>
                <w:placeholder>
                  <w:docPart w:val="4139F722B97E4B3894300EAC50D823E4"/>
                </w:placeholder>
                <w:text/>
              </w:sdtPr>
              <w:sdtEndPr/>
              <w:sdtContent>
                <w:r w:rsidR="00A70CA6" w:rsidRPr="00A70CA6">
                  <w:t>3/2563</w:t>
                </w:r>
              </w:sdtContent>
            </w:sdt>
            <w:bookmarkEnd w:id="0"/>
          </w:p>
        </w:tc>
      </w:tr>
      <w:tr w:rsidR="00744A14" w:rsidRPr="008473F5" w14:paraId="65EE18BF" w14:textId="77777777" w:rsidTr="001E14FC">
        <w:trPr>
          <w:trHeight w:hRule="exact" w:val="1008"/>
        </w:trPr>
        <w:tc>
          <w:tcPr>
            <w:tcW w:w="8307" w:type="dxa"/>
          </w:tcPr>
          <w:p w14:paraId="4F96C41B" w14:textId="77777777" w:rsidR="00744A14" w:rsidRPr="008473F5" w:rsidRDefault="00744A14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เรื่อง</w:t>
            </w:r>
          </w:p>
        </w:tc>
      </w:tr>
      <w:tr w:rsidR="00744A14" w:rsidRPr="008473F5" w14:paraId="5C434785" w14:textId="77777777" w:rsidTr="001E14FC">
        <w:trPr>
          <w:trHeight w:hRule="exact" w:val="1440"/>
        </w:trPr>
        <w:bookmarkStart w:id="1" w:name="nProjectName" w:displacedByCustomXml="next"/>
        <w:sdt>
          <w:sdtPr>
            <w:rPr>
              <w:rFonts w:hint="cs"/>
            </w:rPr>
            <w:alias w:val="ชื่อโครงงาน"/>
            <w:tag w:val="ชื่อโครงงาน"/>
            <w:id w:val="-1557700317"/>
            <w:placeholder>
              <w:docPart w:val="D129997087884A12B8067907603044E0"/>
            </w:placeholder>
            <w:text/>
          </w:sdtPr>
          <w:sdtEndPr/>
          <w:sdtContent>
            <w:tc>
              <w:tcPr>
                <w:tcW w:w="8307" w:type="dxa"/>
              </w:tcPr>
              <w:p w14:paraId="7A384886" w14:textId="75EAC3E1" w:rsidR="00744A14" w:rsidRPr="008473F5" w:rsidRDefault="00301158" w:rsidP="0065114C">
                <w:pPr>
                  <w:pStyle w:val="cpeCover"/>
                </w:pPr>
                <w:r w:rsidRPr="008473F5">
                  <w:rPr>
                    <w:rFonts w:hint="cs"/>
                    <w:cs/>
                  </w:rPr>
                  <w:t>ระบบทำนายตลาดแลกเปลี่ยนเงินตราต่างประเทศ</w:t>
                </w:r>
              </w:p>
            </w:tc>
          </w:sdtContent>
        </w:sdt>
        <w:bookmarkEnd w:id="1" w:displacedByCustomXml="prev"/>
      </w:tr>
      <w:tr w:rsidR="00744A14" w:rsidRPr="008473F5" w14:paraId="6C41D0A9" w14:textId="77777777" w:rsidTr="001E14FC">
        <w:trPr>
          <w:trHeight w:hRule="exact" w:val="1152"/>
        </w:trPr>
        <w:tc>
          <w:tcPr>
            <w:tcW w:w="8307" w:type="dxa"/>
          </w:tcPr>
          <w:p w14:paraId="1C1BA97D" w14:textId="77777777" w:rsidR="00744A14" w:rsidRPr="008473F5" w:rsidRDefault="00744A14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</w:tr>
      <w:bookmarkStart w:id="2" w:name="nName1"/>
      <w:tr w:rsidR="00744A14" w:rsidRPr="008473F5" w14:paraId="0B9673B9" w14:textId="77777777" w:rsidTr="001E14FC">
        <w:trPr>
          <w:trHeight w:hRule="exact" w:val="5832"/>
        </w:trPr>
        <w:tc>
          <w:tcPr>
            <w:tcW w:w="8307" w:type="dxa"/>
          </w:tcPr>
          <w:p w14:paraId="33EEE2B3" w14:textId="6E171C36" w:rsidR="003B706F" w:rsidRPr="008473F5" w:rsidRDefault="006168C8" w:rsidP="0065114C">
            <w:pPr>
              <w:pStyle w:val="cpeCover"/>
            </w:pPr>
            <w:sdt>
              <w:sdtPr>
                <w:rPr>
                  <w:rFonts w:hint="cs"/>
                </w:rPr>
                <w:alias w:val="ชื่อ-สกุล 1"/>
                <w:tag w:val="ชื่อ-สกุล 1"/>
                <w:id w:val="-1676252544"/>
                <w:placeholder>
                  <w:docPart w:val="4139F722B97E4B3894300EAC50D823E4"/>
                </w:placeholder>
                <w:text/>
              </w:sdtPr>
              <w:sdtEndPr/>
              <w:sdtContent>
                <w:r w:rsidR="00144161" w:rsidRPr="008473F5">
                  <w:rPr>
                    <w:rFonts w:hint="cs"/>
                    <w:cs/>
                  </w:rPr>
                  <w:t xml:space="preserve">นาย </w:t>
                </w:r>
                <w:r w:rsidR="00301158" w:rsidRPr="008473F5">
                  <w:rPr>
                    <w:rFonts w:hint="cs"/>
                    <w:cs/>
                  </w:rPr>
                  <w:t>ปัณณวิชญ์ พันธ์วงศ์</w:t>
                </w:r>
              </w:sdtContent>
            </w:sdt>
            <w:bookmarkEnd w:id="2"/>
            <w:r w:rsidR="00C15162" w:rsidRPr="008473F5">
              <w:rPr>
                <w:rFonts w:hint="cs"/>
              </w:rPr>
              <w:t xml:space="preserve">  </w:t>
            </w:r>
            <w:r w:rsidR="00C15162" w:rsidRPr="008473F5">
              <w:rPr>
                <w:rFonts w:hint="cs"/>
                <w:cs/>
              </w:rPr>
              <w:t xml:space="preserve">รหัส </w:t>
            </w:r>
            <w:bookmarkStart w:id="3" w:name="nCode1"/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1157992182"/>
                <w:placeholder>
                  <w:docPart w:val="4139F722B97E4B3894300EAC50D823E4"/>
                </w:placeholder>
                <w15:color w:val="000000"/>
                <w:text/>
              </w:sdtPr>
              <w:sdtEndPr/>
              <w:sdtContent>
                <w:r w:rsidR="00301158" w:rsidRPr="008473F5">
                  <w:rPr>
                    <w:rFonts w:hint="cs"/>
                  </w:rPr>
                  <w:t>600610752</w:t>
                </w:r>
              </w:sdtContent>
            </w:sdt>
            <w:bookmarkEnd w:id="3"/>
          </w:p>
          <w:p w14:paraId="1B4A1E30" w14:textId="77777777" w:rsidR="009401A6" w:rsidRPr="008473F5" w:rsidRDefault="009401A6" w:rsidP="0065114C">
            <w:pPr>
              <w:pStyle w:val="cpeCover"/>
            </w:pPr>
          </w:p>
          <w:p w14:paraId="0574DD33" w14:textId="77777777" w:rsidR="003B706F" w:rsidRPr="008473F5" w:rsidRDefault="003B706F" w:rsidP="0065114C">
            <w:pPr>
              <w:pStyle w:val="cpeCover"/>
            </w:pPr>
          </w:p>
          <w:p w14:paraId="6A098DEC" w14:textId="73A00A07" w:rsidR="009401A6" w:rsidRPr="008473F5" w:rsidRDefault="009401A6" w:rsidP="0029655A">
            <w:pPr>
              <w:pStyle w:val="cpeCover"/>
              <w:jc w:val="left"/>
            </w:pPr>
          </w:p>
        </w:tc>
      </w:tr>
      <w:tr w:rsidR="00264E02" w:rsidRPr="008473F5" w14:paraId="374ED0DF" w14:textId="77777777" w:rsidTr="001E14FC">
        <w:trPr>
          <w:trHeight w:val="2493"/>
        </w:trPr>
        <w:tc>
          <w:tcPr>
            <w:tcW w:w="8307" w:type="dxa"/>
          </w:tcPr>
          <w:sdt>
            <w:sdtPr>
              <w:rPr>
                <w:rFonts w:hint="cs"/>
              </w:rPr>
              <w:alias w:val="ข้อความท้ายปก"/>
              <w:tag w:val="ข้อความท้ายปก"/>
              <w:id w:val="1811973094"/>
              <w:placeholder>
                <w:docPart w:val="049339A299AB4A21AFD1C5ADD700AC56"/>
              </w:placeholder>
              <w:text w:multiLine="1"/>
            </w:sdtPr>
            <w:sdtEndPr/>
            <w:sdtContent>
              <w:p w14:paraId="25E243A5" w14:textId="7FA4E2DC" w:rsidR="00E52B55" w:rsidRPr="008473F5" w:rsidRDefault="0029655A" w:rsidP="00E52B55">
                <w:pPr>
                  <w:pStyle w:val="cpeCover"/>
                  <w:rPr>
                    <w:b w:val="0"/>
                    <w:bCs w:val="0"/>
                    <w:sz w:val="28"/>
                    <w:szCs w:val="28"/>
                  </w:rPr>
                </w:pPr>
                <w:r w:rsidRPr="008473F5">
                  <w:rPr>
                    <w:rFonts w:hint="cs"/>
                    <w:cs/>
                  </w:rPr>
                  <w:t>รายงาน</w:t>
                </w:r>
                <w:r w:rsidR="00E52B55" w:rsidRPr="008473F5">
                  <w:rPr>
                    <w:rFonts w:hint="cs"/>
                    <w:cs/>
                  </w:rPr>
                  <w:t>นี้เป็นส่วนหนึ่งของ</w:t>
                </w:r>
                <w:r w:rsidRPr="008473F5">
                  <w:rPr>
                    <w:rFonts w:hint="cs"/>
                    <w:cs/>
                  </w:rPr>
                  <w:br/>
                  <w:t>วิชาสำรวจเพื่อโครงงาน</w:t>
                </w:r>
                <w:r w:rsidR="00E52B55" w:rsidRPr="008473F5">
                  <w:rPr>
                    <w:rFonts w:hint="cs"/>
                    <w:cs/>
                  </w:rPr>
                  <w:t>ตามหลักสูตรปริญญาวิศวกรรมศาสตรบัณฑิต</w:t>
                </w:r>
              </w:p>
            </w:sdtContent>
          </w:sdt>
          <w:p w14:paraId="7449D6B2" w14:textId="69AAAA7B" w:rsidR="00264E02" w:rsidRPr="008473F5" w:rsidRDefault="007663BD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ภาควิชาวิศวกรรมคอมพิวเตอร์</w:t>
            </w:r>
          </w:p>
          <w:p w14:paraId="4FBE6EFD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  <w:cs/>
              </w:rPr>
              <w:t>คณะวิศวกรรมศาสตร์ มหาวิทยาลัยเชียงใหม่</w:t>
            </w:r>
          </w:p>
          <w:p w14:paraId="57B4B15B" w14:textId="2A0E5CDE" w:rsidR="00844E49" w:rsidRPr="008473F5" w:rsidRDefault="00061F1C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ปีการศึกษา </w:t>
            </w:r>
            <w:bookmarkStart w:id="4" w:name="nAcademicYear"/>
            <w:sdt>
              <w:sdtPr>
                <w:rPr>
                  <w:rFonts w:hint="cs"/>
                  <w:cs/>
                </w:rPr>
                <w:alias w:val="พ.ศ."/>
                <w:tag w:val="พ.ศ."/>
                <w:id w:val="-1525314613"/>
                <w:lock w:val="sdtLocked"/>
                <w:placeholder>
                  <w:docPart w:val="4139F722B97E4B3894300EAC50D823E4"/>
                </w:placeholder>
                <w15:color w:val="000000"/>
                <w:text/>
              </w:sdtPr>
              <w:sdtEndPr/>
              <w:sdtContent>
                <w:r w:rsidR="0019748A" w:rsidRPr="008473F5">
                  <w:rPr>
                    <w:rFonts w:hint="cs"/>
                    <w:cs/>
                  </w:rPr>
                  <w:t>25</w:t>
                </w:r>
                <w:r w:rsidR="0058111B" w:rsidRPr="008473F5">
                  <w:rPr>
                    <w:rFonts w:hint="cs"/>
                  </w:rPr>
                  <w:t>6</w:t>
                </w:r>
                <w:r w:rsidR="00E37865">
                  <w:t>3</w:t>
                </w:r>
              </w:sdtContent>
            </w:sdt>
            <w:bookmarkEnd w:id="4"/>
          </w:p>
          <w:p w14:paraId="4A04DAE8" w14:textId="77777777" w:rsidR="00264E02" w:rsidRPr="008473F5" w:rsidRDefault="00264E02" w:rsidP="00844E49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264E02" w:rsidRPr="008473F5" w14:paraId="233DFB1F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65AFC5A3" w14:textId="30CD20A4" w:rsidR="00264E02" w:rsidRPr="008473F5" w:rsidRDefault="00264E02" w:rsidP="0058111B">
            <w:pPr>
              <w:pStyle w:val="cpeCover"/>
            </w:pPr>
            <w:r w:rsidRPr="00D03A6B">
              <w:rPr>
                <w:rFonts w:hint="cs"/>
              </w:rPr>
              <w:lastRenderedPageBreak/>
              <w:t xml:space="preserve">PROJECT No. </w:t>
            </w:r>
            <w:r w:rsidR="00C02A4D" w:rsidRPr="00D03A6B">
              <w:rPr>
                <w:rFonts w:hint="cs"/>
              </w:rPr>
              <w:t xml:space="preserve">CPE </w:t>
            </w:r>
            <w:r w:rsidR="00AF1C2D" w:rsidRPr="00D03A6B">
              <w:rPr>
                <w:rFonts w:hint="cs"/>
              </w:rPr>
              <w:fldChar w:fldCharType="begin"/>
            </w:r>
            <w:r w:rsidR="00AF1C2D" w:rsidRPr="00D03A6B">
              <w:rPr>
                <w:rFonts w:hint="cs"/>
              </w:rPr>
              <w:instrText xml:space="preserve"> REF  nProjectNo \h  \* MERGEFORMAT </w:instrText>
            </w:r>
            <w:r w:rsidR="00AF1C2D" w:rsidRPr="00D03A6B">
              <w:rPr>
                <w:rFonts w:hint="cs"/>
              </w:rPr>
            </w:r>
            <w:r w:rsidR="00AF1C2D" w:rsidRPr="00D03A6B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เลขที่โครงงาน"/>
                <w:tag w:val="เลขที่โครงงาน"/>
                <w:id w:val="1713539515"/>
                <w:placeholder>
                  <w:docPart w:val="3BFFB1BB9FE749649D66BA27E23EDBBD"/>
                </w:placeholder>
                <w:text/>
              </w:sdtPr>
              <w:sdtContent>
                <w:r w:rsidR="00D55583" w:rsidRPr="00A70CA6">
                  <w:t>3/2563</w:t>
                </w:r>
              </w:sdtContent>
            </w:sdt>
            <w:r w:rsidR="00AF1C2D" w:rsidRPr="00D03A6B">
              <w:rPr>
                <w:rFonts w:hint="cs"/>
              </w:rPr>
              <w:fldChar w:fldCharType="end"/>
            </w:r>
          </w:p>
        </w:tc>
      </w:tr>
      <w:tr w:rsidR="00264E02" w:rsidRPr="008473F5" w14:paraId="3B111AB2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1BD7A63C" w14:textId="77777777" w:rsidR="00264E02" w:rsidRPr="008473F5" w:rsidRDefault="00264E02" w:rsidP="0065114C">
            <w:pPr>
              <w:pStyle w:val="cpeCover"/>
            </w:pPr>
          </w:p>
        </w:tc>
      </w:tr>
      <w:tr w:rsidR="00264E02" w:rsidRPr="008473F5" w14:paraId="3E890CD1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440"/>
        </w:trPr>
        <w:bookmarkStart w:id="5" w:name="nProjectNameE" w:displacedByCustomXml="next"/>
        <w:sdt>
          <w:sdtPr>
            <w:rPr>
              <w:rFonts w:hint="cs"/>
            </w:rPr>
            <w:alias w:val="Project Name English"/>
            <w:tag w:val="Project Name English"/>
            <w:id w:val="27073975"/>
            <w:placeholder>
              <w:docPart w:val="144060B9BC7E41D4A25A2CE7A0027682"/>
            </w:placeholder>
            <w:text/>
          </w:sdtPr>
          <w:sdtEndPr/>
          <w:sdtContent>
            <w:tc>
              <w:tcPr>
                <w:tcW w:w="830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A3A02C5" w14:textId="2EA1AABF" w:rsidR="00D450CF" w:rsidRPr="008473F5" w:rsidRDefault="0029655A" w:rsidP="0065114C">
                <w:pPr>
                  <w:pStyle w:val="cpeCover"/>
                </w:pPr>
                <w:r w:rsidRPr="008473F5">
                  <w:rPr>
                    <w:rFonts w:hint="cs"/>
                  </w:rPr>
                  <w:t>Foreign exchange market prediction system</w:t>
                </w:r>
              </w:p>
            </w:tc>
          </w:sdtContent>
        </w:sdt>
        <w:bookmarkEnd w:id="5" w:displacedByCustomXml="prev"/>
      </w:tr>
      <w:tr w:rsidR="00264E02" w:rsidRPr="008473F5" w14:paraId="459DC9E6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15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2ABD922E" w14:textId="77777777" w:rsidR="00264E02" w:rsidRPr="008473F5" w:rsidRDefault="00264E02" w:rsidP="0065114C">
            <w:pPr>
              <w:pStyle w:val="cpeCover"/>
            </w:pPr>
          </w:p>
        </w:tc>
      </w:tr>
      <w:bookmarkStart w:id="6" w:name="nNameE1"/>
      <w:tr w:rsidR="00264E02" w:rsidRPr="008473F5" w14:paraId="5FE4B0CB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538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51575891" w14:textId="682EEAC9" w:rsidR="00264E02" w:rsidRPr="008473F5" w:rsidRDefault="006168C8" w:rsidP="0065114C">
            <w:pPr>
              <w:pStyle w:val="cpeCover"/>
              <w:rPr>
                <w:cs/>
              </w:rPr>
            </w:pP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-880472500"/>
                <w:placeholder>
                  <w:docPart w:val="4139F722B97E4B3894300EAC50D823E4"/>
                </w:placeholder>
                <w:text/>
              </w:sdtPr>
              <w:sdtEndPr/>
              <w:sdtContent>
                <w:r w:rsidR="0029655A" w:rsidRPr="008473F5">
                  <w:rPr>
                    <w:rFonts w:hint="cs"/>
                  </w:rPr>
                  <w:t>Pannawit Panwong</w:t>
                </w:r>
              </w:sdtContent>
            </w:sdt>
            <w:bookmarkEnd w:id="6"/>
            <w:r w:rsidR="00C15162" w:rsidRPr="008473F5">
              <w:rPr>
                <w:rFonts w:hint="cs"/>
                <w:cs/>
              </w:rPr>
              <w:t xml:space="preserve">  </w:t>
            </w:r>
            <w:r w:rsidR="0029655A" w:rsidRPr="008473F5">
              <w:rPr>
                <w:rFonts w:hint="cs"/>
              </w:rPr>
              <w:t>600610752</w:t>
            </w:r>
          </w:p>
          <w:p w14:paraId="1EED8E9D" w14:textId="472294F8" w:rsidR="008A4D99" w:rsidRPr="008473F5" w:rsidRDefault="008A4D99" w:rsidP="0029655A">
            <w:pPr>
              <w:pStyle w:val="cpeCover"/>
              <w:jc w:val="left"/>
            </w:pPr>
          </w:p>
          <w:p w14:paraId="1A84F202" w14:textId="77777777" w:rsidR="0089548B" w:rsidRPr="008473F5" w:rsidRDefault="0089548B" w:rsidP="0065114C">
            <w:pPr>
              <w:pStyle w:val="cpeCover"/>
            </w:pPr>
          </w:p>
          <w:p w14:paraId="7944E973" w14:textId="77777777" w:rsidR="0089548B" w:rsidRPr="008473F5" w:rsidRDefault="0089548B" w:rsidP="0065114C">
            <w:pPr>
              <w:pStyle w:val="cpeCover"/>
            </w:pPr>
          </w:p>
          <w:p w14:paraId="63BCDFDB" w14:textId="31643AEE" w:rsidR="0089548B" w:rsidRPr="008473F5" w:rsidRDefault="0089548B" w:rsidP="0019748A">
            <w:pPr>
              <w:pStyle w:val="cpeCover"/>
            </w:pPr>
          </w:p>
        </w:tc>
      </w:tr>
      <w:tr w:rsidR="00264E02" w:rsidRPr="008473F5" w14:paraId="1C70F527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2493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cs"/>
                <w:cs/>
              </w:rPr>
              <w:alias w:val="ข้อความท้ายปก อังกฤษ"/>
              <w:tag w:val="ข้อความท้ายปก อังกฤษ"/>
              <w:id w:val="-1333528127"/>
              <w:placeholder>
                <w:docPart w:val="6969A5DC33594E5C9D055D2BD769B330"/>
              </w:placeholder>
              <w:text w:multiLine="1"/>
            </w:sdtPr>
            <w:sdtEndPr/>
            <w:sdtContent>
              <w:p w14:paraId="635F4C96" w14:textId="153BC794" w:rsidR="00E52B55" w:rsidRPr="008473F5" w:rsidRDefault="00E52B55" w:rsidP="00E52B55">
                <w:pPr>
                  <w:pStyle w:val="cpeCover"/>
                  <w:rPr>
                    <w:b w:val="0"/>
                    <w:bCs w:val="0"/>
                    <w:sz w:val="28"/>
                    <w:szCs w:val="28"/>
                    <w:highlight w:val="yellow"/>
                    <w:cs/>
                  </w:rPr>
                </w:pPr>
                <w:r w:rsidRPr="008473F5">
                  <w:rPr>
                    <w:rFonts w:hint="cs"/>
                  </w:rPr>
                  <w:t xml:space="preserve">A </w:t>
                </w:r>
                <w:r w:rsidR="0029655A" w:rsidRPr="008473F5">
                  <w:rPr>
                    <w:rFonts w:hint="cs"/>
                  </w:rPr>
                  <w:t>Report Submitted in Partial Fulfillment of Project</w:t>
                </w:r>
                <w:r w:rsidR="009D617F" w:rsidRPr="008473F5">
                  <w:rPr>
                    <w:rFonts w:hint="cs"/>
                  </w:rPr>
                  <w:t xml:space="preserve"> Survey Course as Required by the Degree of Bachelor of Engineering</w:t>
                </w:r>
              </w:p>
            </w:sdtContent>
          </w:sdt>
          <w:p w14:paraId="5A0A0576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</w:rPr>
              <w:t xml:space="preserve">Department of </w:t>
            </w:r>
            <w:r w:rsidR="007663BD" w:rsidRPr="008473F5">
              <w:rPr>
                <w:rFonts w:hint="cs"/>
              </w:rPr>
              <w:t>Computer</w:t>
            </w:r>
            <w:r w:rsidRPr="008473F5">
              <w:rPr>
                <w:rFonts w:hint="cs"/>
              </w:rPr>
              <w:t xml:space="preserve"> Engineering</w:t>
            </w:r>
          </w:p>
          <w:p w14:paraId="4D805A15" w14:textId="77777777" w:rsidR="00264E02" w:rsidRPr="008473F5" w:rsidRDefault="003A171E" w:rsidP="0065114C">
            <w:pPr>
              <w:pStyle w:val="cpeCover"/>
            </w:pPr>
            <w:r w:rsidRPr="008473F5">
              <w:rPr>
                <w:rFonts w:hint="cs"/>
              </w:rPr>
              <w:t>Faculty of Engineering</w:t>
            </w:r>
          </w:p>
          <w:p w14:paraId="500CA5C7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</w:rPr>
              <w:t>Chiang Mai University</w:t>
            </w:r>
          </w:p>
          <w:bookmarkStart w:id="7" w:name="nAcademicYearE" w:displacedByCustomXml="next"/>
          <w:sdt>
            <w:sdtPr>
              <w:rPr>
                <w:rFonts w:hint="cs"/>
                <w:cs/>
              </w:rPr>
              <w:alias w:val="ปี ค.ศ."/>
              <w:tag w:val="ปี ค.ศ."/>
              <w:id w:val="-1643414804"/>
              <w:placeholder>
                <w:docPart w:val="4139F722B97E4B3894300EAC50D823E4"/>
              </w:placeholder>
              <w:text/>
            </w:sdtPr>
            <w:sdtEndPr/>
            <w:sdtContent>
              <w:p w14:paraId="1040AE72" w14:textId="56731AB2" w:rsidR="00264E02" w:rsidRPr="008473F5" w:rsidRDefault="0019748A" w:rsidP="0058111B">
                <w:pPr>
                  <w:pStyle w:val="cpeCover"/>
                </w:pPr>
                <w:r w:rsidRPr="008473F5">
                  <w:rPr>
                    <w:rFonts w:hint="cs"/>
                    <w:cs/>
                  </w:rPr>
                  <w:t>20</w:t>
                </w:r>
                <w:r w:rsidR="009D617F" w:rsidRPr="008473F5">
                  <w:rPr>
                    <w:rFonts w:hint="cs"/>
                  </w:rPr>
                  <w:t>20</w:t>
                </w:r>
              </w:p>
            </w:sdtContent>
          </w:sdt>
          <w:bookmarkEnd w:id="7" w:displacedByCustomXml="prev"/>
        </w:tc>
      </w:tr>
    </w:tbl>
    <w:p w14:paraId="34799350" w14:textId="77777777" w:rsidR="00806A3D" w:rsidRPr="008473F5" w:rsidRDefault="00806A3D">
      <w:pPr>
        <w:spacing w:after="200" w:line="276" w:lineRule="auto"/>
        <w:rPr>
          <w:rFonts w:ascii="TH SarabunPSK" w:hAnsi="TH SarabunPSK" w:cs="TH SarabunPSK"/>
          <w:sz w:val="8"/>
          <w:szCs w:val="8"/>
        </w:rPr>
      </w:pPr>
      <w:r w:rsidRPr="008473F5">
        <w:rPr>
          <w:rFonts w:ascii="TH SarabunPSK" w:hAnsi="TH SarabunPSK" w:cs="TH SarabunPSK" w:hint="cs"/>
          <w:sz w:val="8"/>
          <w:szCs w:val="8"/>
        </w:rPr>
        <w:br w:type="page"/>
      </w:r>
    </w:p>
    <w:p w14:paraId="37153C1B" w14:textId="77777777" w:rsidR="00BD7FF6" w:rsidRPr="008473F5" w:rsidRDefault="00BD7FF6" w:rsidP="00BD7FF6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BD7FF6" w:rsidRPr="008473F5" w14:paraId="0C316440" w14:textId="77777777" w:rsidTr="00414B74">
        <w:tc>
          <w:tcPr>
            <w:tcW w:w="2880" w:type="dxa"/>
          </w:tcPr>
          <w:p w14:paraId="44AF9BB2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หัวข้อโครงงาน</w:t>
            </w:r>
          </w:p>
        </w:tc>
        <w:tc>
          <w:tcPr>
            <w:tcW w:w="5976" w:type="dxa"/>
          </w:tcPr>
          <w:p w14:paraId="1FF4C4DF" w14:textId="078B711A" w:rsidR="00BD7FF6" w:rsidRPr="008473F5" w:rsidRDefault="00BD7FF6" w:rsidP="00414B7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nProjectName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โครงงาน"/>
                <w:tag w:val="ชื่อโครงงาน"/>
                <w:id w:val="2101218700"/>
                <w:placeholder>
                  <w:docPart w:val="F033E1C477CC432E8784E79C2FCA3AD7"/>
                </w:placeholder>
                <w:text/>
              </w:sdtPr>
              <w:sdtContent>
                <w:r w:rsidR="00D55583" w:rsidRPr="008473F5">
                  <w:rPr>
                    <w:rFonts w:hint="cs"/>
                    <w:noProof/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0242C01A" w14:textId="77777777" w:rsidTr="00414B74">
        <w:tc>
          <w:tcPr>
            <w:tcW w:w="2880" w:type="dxa"/>
          </w:tcPr>
          <w:p w14:paraId="5DDF986E" w14:textId="77777777" w:rsidR="00BD7FF6" w:rsidRPr="008473F5" w:rsidRDefault="00BD7FF6" w:rsidP="00414B74">
            <w:pPr>
              <w:pStyle w:val="cpeTitleTable"/>
              <w:rPr>
                <w:cs/>
              </w:rPr>
            </w:pPr>
          </w:p>
        </w:tc>
        <w:tc>
          <w:tcPr>
            <w:tcW w:w="5976" w:type="dxa"/>
          </w:tcPr>
          <w:p w14:paraId="65E7A21B" w14:textId="69975CB2" w:rsidR="00BD7FF6" w:rsidRPr="008473F5" w:rsidRDefault="00BD7FF6" w:rsidP="00BD7FF6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nProjectNameE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Project Name English"/>
                <w:tag w:val="Project Name English"/>
                <w:id w:val="-536970813"/>
                <w:placeholder>
                  <w:docPart w:val="E3648E92C00749099CF14FD67A633972"/>
                </w:placeholder>
                <w:text/>
              </w:sdtPr>
              <w:sdtContent>
                <w:r w:rsidR="00D55583" w:rsidRPr="008473F5">
                  <w:rPr>
                    <w:rFonts w:hint="cs"/>
                    <w:noProof/>
                  </w:rPr>
                  <w:t>Foreign exchange market prediction system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56E613BB" w14:textId="77777777" w:rsidTr="00414B74">
        <w:tc>
          <w:tcPr>
            <w:tcW w:w="2880" w:type="dxa"/>
          </w:tcPr>
          <w:p w14:paraId="55D05433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  <w:tc>
          <w:tcPr>
            <w:tcW w:w="5976" w:type="dxa"/>
          </w:tcPr>
          <w:p w14:paraId="58D0A210" w14:textId="130CCBC0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065D69" w:rsidRPr="008473F5">
              <w:rPr>
                <w:rFonts w:hint="cs"/>
              </w:rPr>
              <w:fldChar w:fldCharType="begin"/>
            </w:r>
            <w:r w:rsidR="00065D69" w:rsidRPr="008473F5">
              <w:rPr>
                <w:rFonts w:hint="cs"/>
              </w:rPr>
              <w:instrText xml:space="preserve"> REF  nName1 \h  \* MERGEFORMAT </w:instrText>
            </w:r>
            <w:r w:rsidR="00065D69" w:rsidRPr="008473F5">
              <w:rPr>
                <w:rFonts w:hint="cs"/>
              </w:rPr>
            </w:r>
            <w:r w:rsidR="00065D69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-สกุล 1"/>
                <w:tag w:val="ชื่อ-สกุล 1"/>
                <w:id w:val="-1851792734"/>
                <w:placeholder>
                  <w:docPart w:val="433C2F2E36FF45089C9F26C797328174"/>
                </w:placeholder>
                <w:text/>
              </w:sdtPr>
              <w:sdtContent>
                <w:r w:rsidR="00D55583" w:rsidRPr="008473F5">
                  <w:rPr>
                    <w:rFonts w:hint="cs"/>
                    <w:noProof/>
                    <w:cs/>
                  </w:rPr>
                  <w:t>นาย ปัณณวิชญ์ พันธ์วงศ์</w:t>
                </w:r>
              </w:sdtContent>
            </w:sdt>
            <w:r w:rsidR="00065D69" w:rsidRPr="008473F5">
              <w:rPr>
                <w:rFonts w:hint="cs"/>
              </w:rPr>
              <w:fldChar w:fldCharType="end"/>
            </w:r>
            <w:r w:rsidRPr="008473F5">
              <w:rPr>
                <w:rFonts w:hint="cs"/>
                <w:cs/>
              </w:rPr>
              <w:t xml:space="preserve"> รหัส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nCode1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819737100"/>
                <w:placeholder>
                  <w:docPart w:val="8BB550ABABF74C6A8BA67417BF49A266"/>
                </w:placeholder>
                <w15:color w:val="000000"/>
                <w:text/>
              </w:sdtPr>
              <w:sdtContent>
                <w:r w:rsidR="00D55583" w:rsidRPr="008473F5">
                  <w:rPr>
                    <w:rFonts w:hint="cs"/>
                  </w:rPr>
                  <w:t>600610752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40CE73D8" w14:textId="77777777" w:rsidTr="00414B74">
        <w:tc>
          <w:tcPr>
            <w:tcW w:w="2880" w:type="dxa"/>
          </w:tcPr>
          <w:p w14:paraId="538FD78E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</w:t>
            </w:r>
          </w:p>
        </w:tc>
        <w:tc>
          <w:tcPr>
            <w:tcW w:w="5976" w:type="dxa"/>
          </w:tcPr>
          <w:p w14:paraId="504D4EA2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วิศวกรรมคอมพิวเตอร์</w:t>
            </w:r>
          </w:p>
        </w:tc>
      </w:tr>
      <w:tr w:rsidR="00BD7FF6" w:rsidRPr="008473F5" w14:paraId="097EED5B" w14:textId="77777777" w:rsidTr="00414B74">
        <w:tc>
          <w:tcPr>
            <w:tcW w:w="2880" w:type="dxa"/>
          </w:tcPr>
          <w:p w14:paraId="4B3EFAE3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4A2BB300" w14:textId="7ABAE6DB" w:rsidR="00BD7FF6" w:rsidRPr="008473F5" w:rsidRDefault="00BD7FF6" w:rsidP="00414B7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bookmarkStart w:id="8" w:name="nAdvisor"/>
            <w:sdt>
              <w:sdtPr>
                <w:rPr>
                  <w:rFonts w:hint="cs"/>
                  <w:cs/>
                </w:rPr>
                <w:alias w:val="อาจารย์ที่ปรึกษา"/>
                <w:tag w:val="อาจารย์ที่ปรึกษา"/>
                <w:id w:val="-931278826"/>
                <w:placeholder>
                  <w:docPart w:val="662ACD45829F45CBB67E03B9B38FA0E9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EndPr/>
              <w:sdtContent>
                <w:r w:rsidR="0051301B" w:rsidRPr="008473F5">
                  <w:rPr>
                    <w:rFonts w:hint="cs"/>
                    <w:cs/>
                  </w:rPr>
                  <w:t>รศ.ดร.ศันสนีย์ เอื้อพันธ์วิริยะกุล</w:t>
                </w:r>
              </w:sdtContent>
            </w:sdt>
            <w:bookmarkEnd w:id="8"/>
          </w:p>
        </w:tc>
      </w:tr>
      <w:tr w:rsidR="00585E3B" w:rsidRPr="008473F5" w14:paraId="314CE9AA" w14:textId="77777777" w:rsidTr="00414B74">
        <w:tc>
          <w:tcPr>
            <w:tcW w:w="2880" w:type="dxa"/>
          </w:tcPr>
          <w:p w14:paraId="6564742E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ปริญญา</w:t>
            </w:r>
          </w:p>
        </w:tc>
        <w:tc>
          <w:tcPr>
            <w:tcW w:w="5976" w:type="dxa"/>
          </w:tcPr>
          <w:p w14:paraId="59C9E46C" w14:textId="77777777" w:rsidR="00585E3B" w:rsidRPr="008473F5" w:rsidRDefault="00585E3B" w:rsidP="00585E3B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วิศวกรรมศาสตรบัณฑิต</w:t>
            </w:r>
          </w:p>
        </w:tc>
      </w:tr>
      <w:tr w:rsidR="00585E3B" w:rsidRPr="008473F5" w14:paraId="1E22071D" w14:textId="77777777" w:rsidTr="00414B74">
        <w:tc>
          <w:tcPr>
            <w:tcW w:w="2880" w:type="dxa"/>
          </w:tcPr>
          <w:p w14:paraId="6EACDDD8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78C7A56C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bookmarkStart w:id="9" w:name="nProgram"/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1725760079"/>
                <w:placeholder>
                  <w:docPart w:val="DC409E01B0194BB3A9578B591C6E3D73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EndPr/>
              <w:sdtContent>
                <w:r w:rsidR="00E67469" w:rsidRPr="008473F5">
                  <w:rPr>
                    <w:rFonts w:hint="cs"/>
                    <w:cs/>
                  </w:rPr>
                  <w:t>วิศวกรรมคอมพิวเตอร์</w:t>
                </w:r>
              </w:sdtContent>
            </w:sdt>
            <w:bookmarkEnd w:id="9"/>
          </w:p>
        </w:tc>
      </w:tr>
      <w:tr w:rsidR="00585E3B" w:rsidRPr="008473F5" w14:paraId="2603E325" w14:textId="77777777" w:rsidTr="009B424D">
        <w:trPr>
          <w:trHeight w:val="822"/>
        </w:trPr>
        <w:tc>
          <w:tcPr>
            <w:tcW w:w="2880" w:type="dxa"/>
            <w:tcBorders>
              <w:bottom w:val="single" w:sz="18" w:space="0" w:color="auto"/>
            </w:tcBorders>
          </w:tcPr>
          <w:p w14:paraId="1A77A626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7B2DC5A2" w14:textId="27DAB32E" w:rsidR="00585E3B" w:rsidRPr="008473F5" w:rsidRDefault="00585E3B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9B424D" w:rsidRPr="008473F5">
              <w:rPr>
                <w:rFonts w:hint="cs"/>
              </w:rPr>
              <w:fldChar w:fldCharType="begin"/>
            </w:r>
            <w:r w:rsidR="009B424D" w:rsidRPr="008473F5">
              <w:rPr>
                <w:rFonts w:hint="cs"/>
              </w:rPr>
              <w:instrText xml:space="preserve"> REF  nAcademicYear \h  \* MERGEFORMAT </w:instrText>
            </w:r>
            <w:r w:rsidR="009B424D" w:rsidRPr="008473F5">
              <w:rPr>
                <w:rFonts w:hint="cs"/>
              </w:rPr>
            </w:r>
            <w:r w:rsidR="009B424D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-877164750"/>
                <w:lock w:val="sdtLocked"/>
                <w:placeholder>
                  <w:docPart w:val="0AEDA553A3FC40109CFB6A6144C5C943"/>
                </w:placeholder>
                <w15:color w:val="000000"/>
                <w:text/>
              </w:sdtPr>
              <w:sdtContent>
                <w:r w:rsidR="00D55583" w:rsidRPr="008473F5">
                  <w:rPr>
                    <w:rFonts w:hint="cs"/>
                    <w:cs/>
                  </w:rPr>
                  <w:t>25</w:t>
                </w:r>
                <w:r w:rsidR="00D55583" w:rsidRPr="008473F5">
                  <w:rPr>
                    <w:rFonts w:hint="cs"/>
                  </w:rPr>
                  <w:t>6</w:t>
                </w:r>
                <w:r w:rsidR="00D55583">
                  <w:t>3</w:t>
                </w:r>
              </w:sdtContent>
            </w:sdt>
            <w:r w:rsidR="009B424D" w:rsidRPr="008473F5">
              <w:rPr>
                <w:rFonts w:hint="cs"/>
              </w:rPr>
              <w:fldChar w:fldCharType="end"/>
            </w:r>
          </w:p>
        </w:tc>
      </w:tr>
    </w:tbl>
    <w:p w14:paraId="7E2DCFB0" w14:textId="77777777" w:rsidR="00BD7FF6" w:rsidRPr="008473F5" w:rsidRDefault="00BD7FF6" w:rsidP="00BD7FF6">
      <w:pPr>
        <w:rPr>
          <w:rFonts w:ascii="TH SarabunPSK" w:hAnsi="TH SarabunPSK" w:cs="TH SarabunPSK"/>
          <w:sz w:val="32"/>
          <w:szCs w:val="32"/>
        </w:rPr>
      </w:pPr>
    </w:p>
    <w:p w14:paraId="3E859D8E" w14:textId="272C3775" w:rsidR="001040EA" w:rsidRPr="008473F5" w:rsidRDefault="00E67469" w:rsidP="00AB3DF8">
      <w:pPr>
        <w:pStyle w:val="cpeBodyText"/>
        <w:ind w:firstLine="0"/>
      </w:pPr>
      <w:r w:rsidRPr="008473F5">
        <w:rPr>
          <w:rFonts w:hint="cs"/>
          <w:cs/>
        </w:rPr>
        <w:t>ภาควิชาวิศวกรรมคอมพิวเตอร์ คณะวิศวกรรมศาสตร์ มหาวิทยาลัยเชียงใหม่ได้อนุมัติให้โครงงานนี้เป็นส่วนหนึ่งของการศึกษาตามหลักสูตรปริญญาวิศวกรรมศาสตรบัณฑิต (</w:t>
      </w:r>
      <w:r w:rsidR="00AB3DF8" w:rsidRPr="008473F5">
        <w:rPr>
          <w:rFonts w:hint="cs"/>
          <w:cs/>
        </w:rPr>
        <w:t>สาขา</w:t>
      </w:r>
      <w:r w:rsidRPr="008473F5">
        <w:rPr>
          <w:rFonts w:hint="cs"/>
        </w:rPr>
        <w:fldChar w:fldCharType="begin"/>
      </w:r>
      <w:r w:rsidRPr="008473F5">
        <w:rPr>
          <w:rFonts w:hint="cs"/>
        </w:rPr>
        <w:instrText xml:space="preserve"> REF  nProgram \h  \* MERGEFORMAT </w:instrText>
      </w:r>
      <w:r w:rsidRPr="008473F5">
        <w:rPr>
          <w:rFonts w:hint="cs"/>
        </w:rPr>
      </w:r>
      <w:r w:rsidRPr="008473F5">
        <w:rPr>
          <w:rFonts w:hint="cs"/>
        </w:rPr>
        <w:fldChar w:fldCharType="separate"/>
      </w:r>
      <w:sdt>
        <w:sdtPr>
          <w:rPr>
            <w:rFonts w:hint="cs"/>
            <w:cs/>
          </w:rPr>
          <w:alias w:val="หลักสูตร"/>
          <w:tag w:val="หลักสูตร"/>
          <w:id w:val="454067909"/>
          <w:placeholder>
            <w:docPart w:val="6FA0A9A7376B4C9AAF56FD2A01410364"/>
          </w:placeholder>
          <w15:color w:val="000000"/>
          <w:dropDownList>
            <w:listItem w:displayText="วิศวกรรมคอมพิวเตอร์" w:value="วิศวกรรมคอมพิวเตอร์"/>
            <w:listItem w:displayText="วิศวกรรมระบบสารสนเทศและเครือข่าย" w:value="วิศวกรรมระบบสารสนเทศและเครือข่าย"/>
          </w:dropDownList>
        </w:sdtPr>
        <w:sdtContent>
          <w:r w:rsidR="00D55583" w:rsidRPr="008473F5">
            <w:rPr>
              <w:rFonts w:hint="cs"/>
              <w:cs/>
            </w:rPr>
            <w:t>วิศวกรรมคอมพิวเตอร์</w:t>
          </w:r>
        </w:sdtContent>
      </w:sdt>
      <w:r w:rsidRPr="008473F5">
        <w:rPr>
          <w:rFonts w:hint="cs"/>
        </w:rPr>
        <w:fldChar w:fldCharType="end"/>
      </w:r>
      <w:r w:rsidRPr="008473F5">
        <w:rPr>
          <w:rFonts w:hint="cs"/>
        </w:rPr>
        <w:t>)</w:t>
      </w:r>
    </w:p>
    <w:p w14:paraId="26FA2BED" w14:textId="77777777" w:rsidR="001040EA" w:rsidRPr="008473F5" w:rsidRDefault="001040EA" w:rsidP="00AB3DF8">
      <w:pPr>
        <w:pStyle w:val="cpeBodyText"/>
        <w:ind w:firstLine="0"/>
      </w:pPr>
    </w:p>
    <w:p w14:paraId="6673E6AE" w14:textId="77777777" w:rsidR="001040EA" w:rsidRPr="008473F5" w:rsidRDefault="001040EA" w:rsidP="00AB3DF8">
      <w:pPr>
        <w:pStyle w:val="cpeBodyText"/>
        <w:ind w:firstLine="0"/>
      </w:pPr>
    </w:p>
    <w:p w14:paraId="07659B46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................................................................................ หัวหน้าภาควิชาวิศวกรรมคอมพิวเตอร์</w:t>
      </w:r>
    </w:p>
    <w:p w14:paraId="60027BC8" w14:textId="77777777" w:rsidR="001040EA" w:rsidRPr="008473F5" w:rsidRDefault="00C93D9C" w:rsidP="00C93D9C">
      <w:pPr>
        <w:pStyle w:val="cpeBodyText"/>
        <w:spacing w:before="0"/>
        <w:ind w:firstLine="0"/>
        <w:jc w:val="center"/>
      </w:pPr>
      <w:r w:rsidRPr="008473F5">
        <w:rPr>
          <w:rFonts w:hint="cs"/>
          <w:cs/>
        </w:rPr>
        <w:t xml:space="preserve">               ( </w:t>
      </w:r>
      <w:sdt>
        <w:sdtPr>
          <w:rPr>
            <w:rFonts w:hint="cs"/>
            <w:cs/>
          </w:rPr>
          <w:alias w:val="หัวหน้าภาค"/>
          <w:tag w:val="หัวหน้าภาค"/>
          <w:id w:val="-1526776222"/>
          <w:placeholder>
            <w:docPart w:val="AC881C29B76B44598492BE963674AE71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โดม โพธิกานนท์" w:value="อ.โดม โพธิกานนท์"/>
          </w:dropDownList>
        </w:sdtPr>
        <w:sdtEndPr/>
        <w:sdtContent>
          <w:r w:rsidRPr="008473F5">
            <w:rPr>
              <w:rFonts w:hint="cs"/>
              <w:cs/>
            </w:rPr>
            <w:t>รศ.ดร.ศักดิ์กษิต ระมิงค์วงศ์</w:t>
          </w:r>
        </w:sdtContent>
      </w:sdt>
      <w:r w:rsidRPr="008473F5">
        <w:rPr>
          <w:rFonts w:hint="cs"/>
          <w:cs/>
        </w:rPr>
        <w:t xml:space="preserve"> )</w:t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</w:p>
    <w:p w14:paraId="5A53A011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5530820B" w14:textId="77777777" w:rsidR="001040EA" w:rsidRPr="008473F5" w:rsidRDefault="001040EA" w:rsidP="001040EA">
      <w:pPr>
        <w:pStyle w:val="cpeBodyText"/>
        <w:spacing w:before="0"/>
        <w:ind w:firstLine="0"/>
        <w:jc w:val="left"/>
      </w:pPr>
      <w:r w:rsidRPr="008473F5">
        <w:rPr>
          <w:rFonts w:hint="cs"/>
          <w:cs/>
        </w:rPr>
        <w:t>คณะกรรมการสอบโครงงาน</w:t>
      </w:r>
    </w:p>
    <w:p w14:paraId="40F9BFFB" w14:textId="77777777" w:rsidR="001040EA" w:rsidRPr="008473F5" w:rsidRDefault="001040EA" w:rsidP="001040EA">
      <w:pPr>
        <w:pStyle w:val="cpeBodyText"/>
        <w:spacing w:before="0"/>
        <w:ind w:firstLine="0"/>
        <w:jc w:val="left"/>
      </w:pPr>
    </w:p>
    <w:p w14:paraId="4846CDCF" w14:textId="77777777" w:rsidR="001040EA" w:rsidRPr="008473F5" w:rsidRDefault="001040EA" w:rsidP="001040EA">
      <w:pPr>
        <w:pStyle w:val="cpeBodyText"/>
        <w:spacing w:before="0"/>
        <w:ind w:firstLine="0"/>
        <w:jc w:val="left"/>
      </w:pPr>
    </w:p>
    <w:p w14:paraId="5F525EEE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................................................................................ ประธานกรรมการ</w:t>
      </w:r>
    </w:p>
    <w:p w14:paraId="7610BD67" w14:textId="2F0E7FFB" w:rsidR="001040EA" w:rsidRPr="008473F5" w:rsidRDefault="0051301B" w:rsidP="0051301B">
      <w:pPr>
        <w:pStyle w:val="cpeBodyText"/>
        <w:spacing w:before="0"/>
        <w:ind w:left="1440" w:firstLine="0"/>
        <w:jc w:val="right"/>
      </w:pPr>
      <w:r w:rsidRPr="008473F5">
        <w:rPr>
          <w:rFonts w:hint="cs"/>
          <w:cs/>
        </w:rPr>
        <w:t xml:space="preserve">                     </w:t>
      </w:r>
      <w:r w:rsidR="001040EA" w:rsidRPr="008473F5">
        <w:rPr>
          <w:rFonts w:hint="cs"/>
          <w:cs/>
        </w:rPr>
        <w:t>(</w:t>
      </w:r>
      <w:r w:rsidR="00C93D9C" w:rsidRPr="008473F5">
        <w:rPr>
          <w:rFonts w:hint="cs"/>
          <w:cs/>
        </w:rPr>
        <w:t xml:space="preserve"> </w:t>
      </w:r>
      <w:r w:rsidR="006E7157" w:rsidRPr="008473F5">
        <w:rPr>
          <w:rFonts w:hint="cs"/>
        </w:rPr>
        <w:fldChar w:fldCharType="begin"/>
      </w:r>
      <w:r w:rsidR="006E7157" w:rsidRPr="008473F5">
        <w:rPr>
          <w:rFonts w:hint="cs"/>
        </w:rPr>
        <w:instrText xml:space="preserve"> REF  nAdvisor \h  \* MERGEFORMAT </w:instrText>
      </w:r>
      <w:r w:rsidR="006E7157" w:rsidRPr="008473F5">
        <w:rPr>
          <w:rFonts w:hint="cs"/>
        </w:rPr>
      </w:r>
      <w:r w:rsidR="006E7157" w:rsidRPr="008473F5">
        <w:rPr>
          <w:rFonts w:hint="cs"/>
        </w:rPr>
        <w:fldChar w:fldCharType="separate"/>
      </w:r>
      <w:sdt>
        <w:sdtPr>
          <w:rPr>
            <w:rFonts w:hint="cs"/>
            <w:cs/>
          </w:rPr>
          <w:alias w:val="อาจารย์ที่ปรึกษา"/>
          <w:tag w:val="อาจารย์ที่ปรึกษา"/>
          <w:id w:val="-968350323"/>
          <w:placeholder>
            <w:docPart w:val="39389ACEB333447A8D6D369078977D90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ดร.นวดนย์ คุณเลิศกิจ" w:value="อ.ดร.นวดนย์ คุณเลิศกิจ"/>
            <w:listItem w:displayText="อ.โดม โพธิกานนท์" w:value="อ.โดม โพธิกานนท์"/>
          </w:dropDownList>
        </w:sdtPr>
        <w:sdtContent>
          <w:r w:rsidR="00D55583" w:rsidRPr="008473F5">
            <w:rPr>
              <w:rFonts w:hint="cs"/>
              <w:cs/>
            </w:rPr>
            <w:t>รศ.ดร.ศันสนีย์ เอื้อพันธ์วิริยะกุล</w:t>
          </w:r>
        </w:sdtContent>
      </w:sdt>
      <w:r w:rsidR="006E7157" w:rsidRPr="008473F5">
        <w:rPr>
          <w:rFonts w:hint="cs"/>
        </w:rPr>
        <w:fldChar w:fldCharType="end"/>
      </w:r>
      <w:r w:rsidR="00C93D9C" w:rsidRPr="008473F5">
        <w:rPr>
          <w:rFonts w:hint="cs"/>
          <w:cs/>
        </w:rPr>
        <w:t xml:space="preserve"> </w:t>
      </w:r>
      <w:r w:rsidR="001040EA" w:rsidRPr="008473F5">
        <w:rPr>
          <w:rFonts w:hint="cs"/>
          <w:cs/>
        </w:rPr>
        <w:t>)</w:t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</w:p>
    <w:p w14:paraId="7B3F1CAA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3F3B9686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</w:t>
      </w:r>
      <w:r w:rsidR="006E7157" w:rsidRPr="008473F5">
        <w:rPr>
          <w:rFonts w:hint="cs"/>
        </w:rPr>
        <w:t>.............</w:t>
      </w:r>
      <w:r w:rsidRPr="008473F5">
        <w:rPr>
          <w:rFonts w:hint="cs"/>
          <w:cs/>
        </w:rPr>
        <w:t>....... กรรมการ</w:t>
      </w:r>
    </w:p>
    <w:p w14:paraId="6C0A7AC1" w14:textId="74723591" w:rsidR="001040EA" w:rsidRPr="008473F5" w:rsidRDefault="0051301B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 xml:space="preserve">        </w:t>
      </w:r>
      <w:r w:rsidR="001040EA" w:rsidRPr="008473F5">
        <w:rPr>
          <w:rFonts w:hint="cs"/>
          <w:cs/>
        </w:rPr>
        <w:t>(</w:t>
      </w:r>
      <w:r w:rsidRPr="008473F5">
        <w:rPr>
          <w:rFonts w:hint="cs"/>
          <w:cs/>
        </w:rPr>
        <w:t xml:space="preserve"> อ.ดร.เกษมสิทธิ์ ตียพันธ์ </w:t>
      </w:r>
      <w:r w:rsidR="001040EA" w:rsidRPr="008473F5">
        <w:rPr>
          <w:rFonts w:hint="cs"/>
          <w:cs/>
        </w:rPr>
        <w:t>)</w:t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</w:p>
    <w:p w14:paraId="6914236A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449F8987" w14:textId="77777777" w:rsidR="006E7157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</w:t>
      </w:r>
      <w:r w:rsidR="006E7157" w:rsidRPr="008473F5">
        <w:rPr>
          <w:rFonts w:hint="cs"/>
        </w:rPr>
        <w:t>..............</w:t>
      </w:r>
      <w:r w:rsidRPr="008473F5">
        <w:rPr>
          <w:rFonts w:hint="cs"/>
          <w:cs/>
        </w:rPr>
        <w:t>...... กรรมการ</w:t>
      </w:r>
    </w:p>
    <w:p w14:paraId="376BC8B9" w14:textId="04C42606" w:rsidR="00BD7FF6" w:rsidRPr="008473F5" w:rsidRDefault="006E7157" w:rsidP="0051301B">
      <w:pPr>
        <w:pStyle w:val="cpeBodyText"/>
        <w:spacing w:before="0"/>
        <w:ind w:left="2160"/>
        <w:jc w:val="center"/>
      </w:pPr>
      <w:r w:rsidRPr="008473F5">
        <w:rPr>
          <w:rFonts w:hint="cs"/>
          <w:cs/>
        </w:rPr>
        <w:t>(</w:t>
      </w:r>
      <w:r w:rsidR="0051301B" w:rsidRPr="008473F5">
        <w:rPr>
          <w:rFonts w:hint="cs"/>
        </w:rPr>
        <w:t xml:space="preserve"> </w:t>
      </w:r>
      <w:r w:rsidR="0051301B" w:rsidRPr="008473F5">
        <w:rPr>
          <w:rFonts w:hint="cs"/>
          <w:cs/>
        </w:rPr>
        <w:t>รศ.ดร.นิพนธ์ ธีรอำพน</w:t>
      </w:r>
      <w:r w:rsidR="0051301B" w:rsidRPr="008473F5">
        <w:rPr>
          <w:rFonts w:hint="cs"/>
        </w:rPr>
        <w:t xml:space="preserve"> )</w:t>
      </w:r>
      <w:r w:rsidRPr="008473F5">
        <w:rPr>
          <w:rFonts w:hint="cs"/>
        </w:rPr>
        <w:tab/>
      </w:r>
      <w:r w:rsidRPr="008473F5">
        <w:rPr>
          <w:rFonts w:hint="cs"/>
        </w:rPr>
        <w:tab/>
      </w:r>
      <w:r w:rsidRPr="008473F5">
        <w:rPr>
          <w:rFonts w:hint="cs"/>
        </w:rPr>
        <w:tab/>
      </w:r>
      <w:r w:rsidR="00BD7FF6" w:rsidRPr="008473F5">
        <w:rPr>
          <w:rFonts w:hint="cs"/>
        </w:rPr>
        <w:br w:type="page"/>
      </w:r>
    </w:p>
    <w:p w14:paraId="3D004264" w14:textId="77777777" w:rsidR="00EF5318" w:rsidRPr="008473F5" w:rsidRDefault="00EF5318" w:rsidP="00EF5318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D8750B" w:rsidRPr="008473F5" w14:paraId="336A76B5" w14:textId="77777777" w:rsidTr="00D8750B">
        <w:tc>
          <w:tcPr>
            <w:tcW w:w="2880" w:type="dxa"/>
          </w:tcPr>
          <w:p w14:paraId="4DFFC05B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หัวข้อโครงงาน</w:t>
            </w:r>
          </w:p>
        </w:tc>
        <w:tc>
          <w:tcPr>
            <w:tcW w:w="5976" w:type="dxa"/>
          </w:tcPr>
          <w:p w14:paraId="67834E94" w14:textId="133482DE" w:rsidR="00D8750B" w:rsidRPr="008473F5" w:rsidRDefault="009F31B2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3B467E" w:rsidRPr="008473F5">
              <w:rPr>
                <w:rFonts w:hint="cs"/>
              </w:rPr>
              <w:fldChar w:fldCharType="begin"/>
            </w:r>
            <w:r w:rsidR="0089548B" w:rsidRPr="008473F5">
              <w:rPr>
                <w:rFonts w:hint="cs"/>
              </w:rPr>
              <w:instrText xml:space="preserve"> REF nProjectName \h </w:instrText>
            </w:r>
            <w:r w:rsidR="007663BD" w:rsidRPr="008473F5">
              <w:rPr>
                <w:rFonts w:hint="cs"/>
              </w:rPr>
              <w:instrText xml:space="preserve"> \* MERGEFORMAT </w:instrText>
            </w:r>
            <w:r w:rsidR="003B467E" w:rsidRPr="008473F5">
              <w:rPr>
                <w:rFonts w:hint="cs"/>
              </w:rPr>
            </w:r>
            <w:r w:rsidR="003B467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ชื่อโครงงาน"/>
                <w:tag w:val="ชื่อโครงงาน"/>
                <w:id w:val="-281577103"/>
                <w:placeholder>
                  <w:docPart w:val="0B9B5903E1714301BA99E77159B334C1"/>
                </w:placeholder>
                <w:text/>
              </w:sdtPr>
              <w:sdtContent>
                <w:r w:rsidR="00D55583" w:rsidRPr="008473F5">
                  <w:rPr>
                    <w:rFonts w:hint="cs"/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="003B467E" w:rsidRPr="008473F5">
              <w:rPr>
                <w:rFonts w:hint="cs"/>
              </w:rPr>
              <w:fldChar w:fldCharType="end"/>
            </w:r>
          </w:p>
        </w:tc>
      </w:tr>
      <w:tr w:rsidR="00D8750B" w:rsidRPr="008473F5" w14:paraId="1B2DEBDB" w14:textId="77777777" w:rsidTr="00D8750B">
        <w:tc>
          <w:tcPr>
            <w:tcW w:w="2880" w:type="dxa"/>
          </w:tcPr>
          <w:p w14:paraId="1658C9A9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  <w:tc>
          <w:tcPr>
            <w:tcW w:w="5976" w:type="dxa"/>
          </w:tcPr>
          <w:p w14:paraId="2C001B8E" w14:textId="1A481890" w:rsidR="0089548B" w:rsidRPr="008473F5" w:rsidRDefault="009F31B2" w:rsidP="00675E8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EF17A2" w:rsidRPr="008473F5">
              <w:rPr>
                <w:rFonts w:hint="cs"/>
              </w:rPr>
              <w:fldChar w:fldCharType="begin"/>
            </w:r>
            <w:r w:rsidR="00EF17A2" w:rsidRPr="008473F5">
              <w:rPr>
                <w:rFonts w:hint="cs"/>
              </w:rPr>
              <w:instrText xml:space="preserve"> REF  nName1 \h  \* MERGEFORMAT </w:instrText>
            </w:r>
            <w:r w:rsidR="00EF17A2" w:rsidRPr="008473F5">
              <w:rPr>
                <w:rFonts w:hint="cs"/>
              </w:rPr>
            </w:r>
            <w:r w:rsidR="00EF17A2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-สกุล 1"/>
                <w:tag w:val="ชื่อ-สกุล 1"/>
                <w:id w:val="-526335752"/>
                <w:placeholder>
                  <w:docPart w:val="5E8F3563DC6C4BE3B46DB7B5FE5A61B0"/>
                </w:placeholder>
                <w:text/>
              </w:sdtPr>
              <w:sdtContent>
                <w:r w:rsidR="00D55583" w:rsidRPr="008473F5">
                  <w:rPr>
                    <w:rFonts w:hint="cs"/>
                    <w:noProof/>
                    <w:cs/>
                  </w:rPr>
                  <w:t>นาย ปัณณวิชญ์ พันธ์วงศ์</w:t>
                </w:r>
              </w:sdtContent>
            </w:sdt>
            <w:r w:rsidR="00EF17A2" w:rsidRPr="008473F5">
              <w:rPr>
                <w:rFonts w:hint="cs"/>
              </w:rPr>
              <w:fldChar w:fldCharType="end"/>
            </w:r>
            <w:r w:rsidR="00C15162" w:rsidRPr="008473F5">
              <w:rPr>
                <w:rFonts w:hint="cs"/>
                <w:cs/>
              </w:rPr>
              <w:t xml:space="preserve"> </w:t>
            </w:r>
            <w:r w:rsidR="00B54A2D" w:rsidRPr="008473F5">
              <w:rPr>
                <w:rFonts w:hint="cs"/>
                <w:cs/>
              </w:rPr>
              <w:t xml:space="preserve">รหัส </w:t>
            </w:r>
            <w:r w:rsidR="00675E84" w:rsidRPr="008473F5">
              <w:rPr>
                <w:rFonts w:hint="cs"/>
              </w:rPr>
              <w:fldChar w:fldCharType="begin"/>
            </w:r>
            <w:r w:rsidR="00675E84" w:rsidRPr="008473F5">
              <w:rPr>
                <w:rFonts w:hint="cs"/>
              </w:rPr>
              <w:instrText xml:space="preserve"> REF  nCode1 \h  \* MERGEFORMAT </w:instrText>
            </w:r>
            <w:r w:rsidR="00675E84" w:rsidRPr="008473F5">
              <w:rPr>
                <w:rFonts w:hint="cs"/>
              </w:rPr>
            </w:r>
            <w:r w:rsidR="00675E84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1992469180"/>
                <w:placeholder>
                  <w:docPart w:val="259097086C6C4D3C8F92E4F0A319EDD7"/>
                </w:placeholder>
                <w15:color w:val="000000"/>
                <w:text/>
              </w:sdtPr>
              <w:sdtContent>
                <w:r w:rsidR="00D55583" w:rsidRPr="008473F5">
                  <w:rPr>
                    <w:rFonts w:hint="cs"/>
                  </w:rPr>
                  <w:t>600610752</w:t>
                </w:r>
              </w:sdtContent>
            </w:sdt>
            <w:r w:rsidR="00675E84" w:rsidRPr="008473F5">
              <w:rPr>
                <w:rFonts w:hint="cs"/>
              </w:rPr>
              <w:fldChar w:fldCharType="end"/>
            </w:r>
          </w:p>
        </w:tc>
      </w:tr>
      <w:tr w:rsidR="00D8750B" w:rsidRPr="008473F5" w14:paraId="3E8FF95C" w14:textId="77777777" w:rsidTr="00D8750B">
        <w:tc>
          <w:tcPr>
            <w:tcW w:w="2880" w:type="dxa"/>
          </w:tcPr>
          <w:p w14:paraId="4BBDFF28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</w:t>
            </w:r>
          </w:p>
        </w:tc>
        <w:tc>
          <w:tcPr>
            <w:tcW w:w="5976" w:type="dxa"/>
          </w:tcPr>
          <w:p w14:paraId="52F29020" w14:textId="77777777" w:rsidR="00D8750B" w:rsidRPr="008473F5" w:rsidRDefault="009F31B2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7411CA" w:rsidRPr="008473F5">
              <w:rPr>
                <w:rFonts w:hint="cs"/>
                <w:cs/>
              </w:rPr>
              <w:t>วิศวกรรมคอมพิวเตอร์</w:t>
            </w:r>
          </w:p>
        </w:tc>
      </w:tr>
      <w:tr w:rsidR="00D8750B" w:rsidRPr="008473F5" w14:paraId="17574979" w14:textId="77777777" w:rsidTr="00D8750B">
        <w:tc>
          <w:tcPr>
            <w:tcW w:w="2880" w:type="dxa"/>
          </w:tcPr>
          <w:p w14:paraId="345E212E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1A2BA4A0" w14:textId="622D197B" w:rsidR="00D8750B" w:rsidRPr="008473F5" w:rsidRDefault="00A83F64" w:rsidP="00A83F6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nAdvisor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อาจารย์ที่ปรึกษา"/>
                <w:tag w:val="อาจารย์ที่ปรึกษา"/>
                <w:id w:val="-1476213036"/>
                <w:placeholder>
                  <w:docPart w:val="5AE0ADFF656D4BCFA9485D7A91BC89FE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Content>
                <w:r w:rsidR="00D55583" w:rsidRPr="008473F5">
                  <w:rPr>
                    <w:rFonts w:hint="cs"/>
                    <w:cs/>
                  </w:rPr>
                  <w:t>รศ.ดร.ศันสนีย์ เอื้อพันธ์วิริยะกุล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9B424D" w:rsidRPr="008473F5" w14:paraId="1A5CB8E7" w14:textId="77777777" w:rsidTr="00D8750B">
        <w:tc>
          <w:tcPr>
            <w:tcW w:w="2880" w:type="dxa"/>
          </w:tcPr>
          <w:p w14:paraId="0AAA550B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ปริญญา</w:t>
            </w:r>
          </w:p>
        </w:tc>
        <w:tc>
          <w:tcPr>
            <w:tcW w:w="5976" w:type="dxa"/>
          </w:tcPr>
          <w:p w14:paraId="438D2F4F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วิศวกรรมศาสตรบัณฑิต</w:t>
            </w:r>
          </w:p>
        </w:tc>
      </w:tr>
      <w:tr w:rsidR="009B424D" w:rsidRPr="008473F5" w14:paraId="212A6094" w14:textId="77777777" w:rsidTr="00D8750B">
        <w:tc>
          <w:tcPr>
            <w:tcW w:w="2880" w:type="dxa"/>
          </w:tcPr>
          <w:p w14:paraId="722E292B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3ED10B1E" w14:textId="00A5D9CA" w:rsidR="009B424D" w:rsidRPr="008473F5" w:rsidRDefault="00E67469" w:rsidP="00E67469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nProgram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1359744437"/>
                <w:placeholder>
                  <w:docPart w:val="1FD8C51F7B964EDA8D80D1ED29739029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Content>
                <w:r w:rsidR="00D55583" w:rsidRPr="008473F5">
                  <w:rPr>
                    <w:rFonts w:hint="cs"/>
                    <w:cs/>
                  </w:rPr>
                  <w:t>วิศวกรรมคอมพิวเตอร์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  <w:p w14:paraId="6FEE39C0" w14:textId="698C1A12" w:rsidR="006261CB" w:rsidRPr="008473F5" w:rsidRDefault="006261CB" w:rsidP="00E67469">
            <w:pPr>
              <w:pStyle w:val="cpeTitleTable"/>
            </w:pPr>
          </w:p>
        </w:tc>
      </w:tr>
      <w:tr w:rsidR="009B424D" w:rsidRPr="008473F5" w14:paraId="58846508" w14:textId="77777777" w:rsidTr="00FC0845">
        <w:trPr>
          <w:trHeight w:val="627"/>
        </w:trPr>
        <w:tc>
          <w:tcPr>
            <w:tcW w:w="2880" w:type="dxa"/>
            <w:tcBorders>
              <w:bottom w:val="single" w:sz="18" w:space="0" w:color="auto"/>
            </w:tcBorders>
          </w:tcPr>
          <w:p w14:paraId="71C7E1E8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1C3280D0" w14:textId="25978D4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nAcademicYear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1214311725"/>
                <w:lock w:val="sdtLocked"/>
                <w:placeholder>
                  <w:docPart w:val="F0842F6AD7304D28A3B5FD69DA7F02D8"/>
                </w:placeholder>
                <w15:color w:val="000000"/>
                <w:text/>
              </w:sdtPr>
              <w:sdtContent>
                <w:r w:rsidR="00D55583" w:rsidRPr="008473F5">
                  <w:rPr>
                    <w:rFonts w:hint="cs"/>
                    <w:cs/>
                  </w:rPr>
                  <w:t>25</w:t>
                </w:r>
                <w:r w:rsidR="00D55583" w:rsidRPr="008473F5">
                  <w:rPr>
                    <w:rFonts w:hint="cs"/>
                  </w:rPr>
                  <w:t>6</w:t>
                </w:r>
                <w:r w:rsidR="00D55583">
                  <w:t>3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</w:tbl>
    <w:p w14:paraId="6A24C9F5" w14:textId="77777777" w:rsidR="00EF5318" w:rsidRPr="008473F5" w:rsidRDefault="00EF5318" w:rsidP="00EF5318">
      <w:pPr>
        <w:rPr>
          <w:rFonts w:ascii="TH SarabunPSK" w:hAnsi="TH SarabunPSK" w:cs="TH SarabunPSK"/>
          <w:sz w:val="32"/>
          <w:szCs w:val="32"/>
        </w:rPr>
      </w:pPr>
    </w:p>
    <w:p w14:paraId="2064A4FB" w14:textId="77777777" w:rsidR="005E6F25" w:rsidRPr="008473F5" w:rsidRDefault="005E6F25" w:rsidP="00892EC5">
      <w:pPr>
        <w:pStyle w:val="cpeHeader"/>
      </w:pPr>
      <w:bookmarkStart w:id="10" w:name="_Toc54303691"/>
      <w:r w:rsidRPr="00A93A68">
        <w:rPr>
          <w:rFonts w:hint="cs"/>
          <w:sz w:val="40"/>
          <w:szCs w:val="40"/>
          <w:cs/>
        </w:rPr>
        <w:t>บทคัดย่อ</w:t>
      </w:r>
      <w:bookmarkEnd w:id="10"/>
    </w:p>
    <w:p w14:paraId="5FED02EA" w14:textId="1CC26C00" w:rsidR="006261CB" w:rsidRPr="008473F5" w:rsidRDefault="006261CB" w:rsidP="00A93A68">
      <w:pPr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ตลาดแลกเปลี่ยนเงินตราต่างประเทศ (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Foreign Exchange Market)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 ฟอเร็กซ์ (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>Forex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)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ตลาดที่เกี่ยวข้องกับการทำธุรกรรมซื้อขายเงินตราของประเทศต่าง ๆ หลายสกุล ตลอดจนการลงทุนเพื่อการเก็งกำไรค่าเงิน  </w:t>
      </w:r>
    </w:p>
    <w:p w14:paraId="2295C285" w14:textId="784294C3" w:rsidR="006261CB" w:rsidRPr="008473F5" w:rsidRDefault="006261CB" w:rsidP="00A93A68">
      <w:pPr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การลงทุนในฟอเร็กซ์นั้น มีความเสี่ยงสูงอันเนื่องมาจากความผันผวนกว่าตลาดหุ้นทั่วไปหลายเท่าตัว ทำให้ผู้จัดทำต้องการพัฒนาระบบที่สามารถทำนายแนวโน้มของตลาดฟอเร็กซ์ โดยใช้</w:t>
      </w:r>
      <w:r w:rsidR="00E3786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ฟัซซีเวกเตอร์รีเกรสชั่น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เพื่อลดความเสี่ยงและเพิ่มความมั่นใจในการลงทุน จึงหวังว่าระบบทำนายตลาดแลกเปลี่ยนเงินตราต่างประเทศจะช่วยเพิ่มโอกาสของผู้ลงทุนในตลาดฟอเร็กซ์ให้มีกำไรมากขึ้น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</w:p>
    <w:p w14:paraId="5019F704" w14:textId="0E6BFD9C" w:rsidR="00EF5318" w:rsidRPr="008473F5" w:rsidRDefault="00EF5318" w:rsidP="0065114C">
      <w:pPr>
        <w:pStyle w:val="cpeBodyText"/>
      </w:pPr>
      <w:r w:rsidRPr="008473F5">
        <w:rPr>
          <w:rFonts w:hint="cs"/>
        </w:rPr>
        <w:br w:type="page"/>
      </w:r>
    </w:p>
    <w:p w14:paraId="0F263963" w14:textId="77777777" w:rsidR="003731D3" w:rsidRPr="008473F5" w:rsidRDefault="003731D3" w:rsidP="003731D3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3731D3" w:rsidRPr="008473F5" w14:paraId="0A061914" w14:textId="77777777" w:rsidTr="009B424D">
        <w:tc>
          <w:tcPr>
            <w:tcW w:w="2880" w:type="dxa"/>
          </w:tcPr>
          <w:p w14:paraId="487431C7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Project Title</w:t>
            </w:r>
          </w:p>
        </w:tc>
        <w:tc>
          <w:tcPr>
            <w:tcW w:w="5976" w:type="dxa"/>
          </w:tcPr>
          <w:p w14:paraId="2CA67C95" w14:textId="2C000B0D" w:rsidR="003731D3" w:rsidRPr="008473F5" w:rsidRDefault="00A75D0E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3B467E" w:rsidRPr="008473F5">
              <w:rPr>
                <w:rFonts w:hint="cs"/>
              </w:rPr>
              <w:fldChar w:fldCharType="begin"/>
            </w:r>
            <w:r w:rsidR="001F1083" w:rsidRPr="008473F5">
              <w:rPr>
                <w:rFonts w:hint="cs"/>
              </w:rPr>
              <w:instrText xml:space="preserve"> REF nProjectNameE \h </w:instrText>
            </w:r>
            <w:r w:rsidR="007663BD" w:rsidRPr="008473F5">
              <w:rPr>
                <w:rFonts w:hint="cs"/>
              </w:rPr>
              <w:instrText xml:space="preserve"> \* MERGEFORMAT </w:instrText>
            </w:r>
            <w:r w:rsidR="003B467E" w:rsidRPr="008473F5">
              <w:rPr>
                <w:rFonts w:hint="cs"/>
              </w:rPr>
            </w:r>
            <w:r w:rsidR="003B467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Project Name English"/>
                <w:tag w:val="Project Name English"/>
                <w:id w:val="1596049109"/>
                <w:placeholder>
                  <w:docPart w:val="DE759D6CD65049A7B81632BAA51CF3FA"/>
                </w:placeholder>
                <w:text/>
              </w:sdtPr>
              <w:sdtContent>
                <w:r w:rsidR="00D55583" w:rsidRPr="008473F5">
                  <w:rPr>
                    <w:rFonts w:hint="cs"/>
                  </w:rPr>
                  <w:t>Foreign exchange market prediction system</w:t>
                </w:r>
              </w:sdtContent>
            </w:sdt>
            <w:r w:rsidR="003B467E" w:rsidRPr="008473F5">
              <w:rPr>
                <w:rFonts w:hint="cs"/>
              </w:rPr>
              <w:fldChar w:fldCharType="end"/>
            </w:r>
          </w:p>
        </w:tc>
      </w:tr>
      <w:tr w:rsidR="003731D3" w:rsidRPr="008473F5" w14:paraId="6DEB172D" w14:textId="77777777" w:rsidTr="009B424D">
        <w:tc>
          <w:tcPr>
            <w:tcW w:w="2880" w:type="dxa"/>
          </w:tcPr>
          <w:p w14:paraId="26FCC98B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Name</w:t>
            </w:r>
          </w:p>
        </w:tc>
        <w:tc>
          <w:tcPr>
            <w:tcW w:w="5976" w:type="dxa"/>
          </w:tcPr>
          <w:p w14:paraId="2520946E" w14:textId="4DA7BDF8" w:rsidR="0090781B" w:rsidRPr="008473F5" w:rsidRDefault="00A75D0E" w:rsidP="00887963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887963" w:rsidRPr="008473F5">
              <w:rPr>
                <w:rFonts w:hint="cs"/>
              </w:rPr>
              <w:fldChar w:fldCharType="begin"/>
            </w:r>
            <w:r w:rsidR="00887963" w:rsidRPr="008473F5">
              <w:rPr>
                <w:rFonts w:hint="cs"/>
              </w:rPr>
              <w:instrText xml:space="preserve"> REF  nNameE1 \h  \* MERGEFORMAT </w:instrText>
            </w:r>
            <w:r w:rsidR="00887963" w:rsidRPr="008473F5">
              <w:rPr>
                <w:rFonts w:hint="cs"/>
              </w:rPr>
            </w:r>
            <w:r w:rsidR="00887963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-960025956"/>
                <w:placeholder>
                  <w:docPart w:val="6F81069875864FF4AAC51832BD918D05"/>
                </w:placeholder>
                <w:text/>
              </w:sdtPr>
              <w:sdtContent>
                <w:r w:rsidR="00D55583" w:rsidRPr="008473F5">
                  <w:rPr>
                    <w:rFonts w:hint="cs"/>
                  </w:rPr>
                  <w:t>Pannawit Panwong</w:t>
                </w:r>
              </w:sdtContent>
            </w:sdt>
            <w:r w:rsidR="00887963" w:rsidRPr="008473F5">
              <w:rPr>
                <w:rFonts w:hint="cs"/>
              </w:rPr>
              <w:fldChar w:fldCharType="end"/>
            </w:r>
            <w:r w:rsidR="00613007" w:rsidRPr="008473F5">
              <w:rPr>
                <w:rFonts w:hint="cs"/>
              </w:rPr>
              <w:t xml:space="preserve"> </w:t>
            </w:r>
            <w:r w:rsidR="00EF17A2" w:rsidRPr="008473F5">
              <w:rPr>
                <w:rFonts w:hint="cs"/>
              </w:rPr>
              <w:t xml:space="preserve"> </w:t>
            </w:r>
            <w:r w:rsidR="003D1E8E" w:rsidRPr="008473F5">
              <w:rPr>
                <w:rFonts w:hint="cs"/>
              </w:rPr>
              <w:fldChar w:fldCharType="begin"/>
            </w:r>
            <w:r w:rsidR="003D1E8E" w:rsidRPr="008473F5">
              <w:rPr>
                <w:rFonts w:hint="cs"/>
              </w:rPr>
              <w:instrText xml:space="preserve"> REF  nCode1 \h  \* MERGEFORMAT </w:instrText>
            </w:r>
            <w:r w:rsidR="003D1E8E" w:rsidRPr="008473F5">
              <w:rPr>
                <w:rFonts w:hint="cs"/>
              </w:rPr>
            </w:r>
            <w:r w:rsidR="003D1E8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3755299"/>
                <w:placeholder>
                  <w:docPart w:val="B43C8165B58A40BCA370ADE0E29F6370"/>
                </w:placeholder>
                <w15:color w:val="000000"/>
                <w:text/>
              </w:sdtPr>
              <w:sdtContent>
                <w:r w:rsidR="00D55583" w:rsidRPr="008473F5">
                  <w:rPr>
                    <w:rFonts w:hint="cs"/>
                  </w:rPr>
                  <w:t>600610752</w:t>
                </w:r>
              </w:sdtContent>
            </w:sdt>
            <w:r w:rsidR="003D1E8E" w:rsidRPr="008473F5">
              <w:rPr>
                <w:rFonts w:hint="cs"/>
              </w:rPr>
              <w:fldChar w:fldCharType="end"/>
            </w:r>
          </w:p>
        </w:tc>
      </w:tr>
      <w:tr w:rsidR="003731D3" w:rsidRPr="008473F5" w14:paraId="1477CD75" w14:textId="77777777" w:rsidTr="009B424D">
        <w:tc>
          <w:tcPr>
            <w:tcW w:w="2880" w:type="dxa"/>
          </w:tcPr>
          <w:p w14:paraId="6EE503AB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Department</w:t>
            </w:r>
          </w:p>
        </w:tc>
        <w:tc>
          <w:tcPr>
            <w:tcW w:w="5976" w:type="dxa"/>
          </w:tcPr>
          <w:p w14:paraId="62CAADBB" w14:textId="77777777" w:rsidR="003731D3" w:rsidRPr="008473F5" w:rsidRDefault="00A75D0E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7411CA" w:rsidRPr="008473F5">
              <w:rPr>
                <w:rFonts w:hint="cs"/>
              </w:rPr>
              <w:t>Computer</w:t>
            </w:r>
            <w:r w:rsidR="003731D3" w:rsidRPr="008473F5">
              <w:rPr>
                <w:rFonts w:hint="cs"/>
              </w:rPr>
              <w:t xml:space="preserve"> Engineering</w:t>
            </w:r>
          </w:p>
        </w:tc>
      </w:tr>
      <w:tr w:rsidR="003731D3" w:rsidRPr="008473F5" w14:paraId="6656FF6E" w14:textId="77777777" w:rsidTr="009B424D">
        <w:tc>
          <w:tcPr>
            <w:tcW w:w="2880" w:type="dxa"/>
          </w:tcPr>
          <w:p w14:paraId="5311B1E8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Project Advisor</w:t>
            </w:r>
          </w:p>
        </w:tc>
        <w:tc>
          <w:tcPr>
            <w:tcW w:w="5976" w:type="dxa"/>
          </w:tcPr>
          <w:p w14:paraId="68E2F828" w14:textId="505F2C10" w:rsidR="003731D3" w:rsidRPr="008473F5" w:rsidRDefault="00A75D0E" w:rsidP="007B4E3E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sdt>
              <w:sdtPr>
                <w:rPr>
                  <w:rFonts w:hint="cs"/>
                  <w:cs/>
                </w:rPr>
                <w:alias w:val="Advisor"/>
                <w:tag w:val="Advisor"/>
                <w:id w:val="1163740597"/>
                <w:placeholder>
                  <w:docPart w:val="88EEEA01674F404EBDADDA4052ECE3C8"/>
                </w:placeholder>
                <w15:color w:val="000000"/>
                <w:dropDownList>
                  <w:listItem w:displayText="Assoc. Prof. Sanpawat Kantabutra, Ph.D." w:value="Assoc. Prof. Sanpawat Kantabutra, Ph.D."/>
                  <w:listItem w:displayText="Assoc. Prof. Sansanee Auephanwiriyakul, Ph.D." w:value="Assoc. Prof. Sansanee Auephanwiriyakul, Ph.D."/>
                  <w:listItem w:displayText="Assoc. Prof. Trasapong Thaiupathump, Ph.D." w:value="Assoc. Prof. Trasapong Thaiupathump, Ph.D."/>
                  <w:listItem w:displayText="Assoc. Prof. Sakgasit Ramingwong, Ph.D." w:value="Assoc. Prof. Sakgasit Ramingwong, Ph.D."/>
                  <w:listItem w:displayText="Assoc. Prof. Juggapong Natwichai, Ph.D." w:value="Assoc. Prof. Juggapong Natwichai, Ph.D."/>
                  <w:listItem w:displayText="Asst. Prof. Narathip Tiangtae, Ph.D." w:value="Asst. Prof. Narathip Tiangtae, Ph.D."/>
                  <w:listItem w:displayText="Asst. Prof. Lachana Ramingwong, Ph.D." w:value="Asst. Prof. Lachana Ramingwong, Ph.D."/>
                  <w:listItem w:displayText="Asst. Prof. Narissara Eiamkanitchat, Ph.D." w:value="Asst. Prof. Narissara Eiamkanitchat, Ph.D."/>
                  <w:listItem w:displayText="Asst. Prof. Yuthapong Somchit, Ph.D." w:value="Asst. Prof. Yuthapong Somchit, Ph.D."/>
                  <w:listItem w:displayText="Asst. Prof. Kenneth Cosh, Ph.D." w:value="Asst. Prof. Kenneth Cosh, Ph.D."/>
                  <w:listItem w:displayText="Asst. Prof. Santi Phithakkitnukoon, Ph.D." w:value="Asst. Prof. Santi Phithakkitnukoon, Ph.D."/>
                  <w:listItem w:displayText="Asst. Prof. Karn Patanukhom, Ph.D." w:value="Asst. Prof. Karn Patanukhom, Ph.D."/>
                  <w:listItem w:displayText="Asst. Prof. Anya Apavatjrut, Ph.D." w:value="Asst. Prof. Anya Apavatjrut, Ph.D."/>
                  <w:listItem w:displayText="Arnan Sipitakiat, Ph.D." w:value="Arnan Sipitakiat, Ph.D."/>
                  <w:listItem w:displayText="Pruet Boonma, Ph.D." w:value="Pruet Boonma, Ph.D."/>
                  <w:listItem w:displayText="Paskorn Champrasert, Ph.D." w:value="Paskorn Champrasert, Ph.D."/>
                  <w:listItem w:displayText="Patiwet Wuttisarnwattana, Ph.D." w:value="Patiwet Wuttisarnwattana, Ph.D."/>
                  <w:listItem w:displayText="Navadon Khunlertgit, Ph.D." w:value="Navadon Khunlertgit, Ph.D."/>
                  <w:listItem w:displayText="Dome Potikanond" w:value="Dome Potikanond"/>
                </w:dropDownList>
              </w:sdtPr>
              <w:sdtEndPr/>
              <w:sdtContent>
                <w:r w:rsidR="00613007" w:rsidRPr="008473F5">
                  <w:rPr>
                    <w:rFonts w:hint="cs"/>
                    <w:cs/>
                  </w:rPr>
                  <w:t>Assoc. Prof. Sansanee Auephanwiriyakul, Ph.D.</w:t>
                </w:r>
              </w:sdtContent>
            </w:sdt>
          </w:p>
        </w:tc>
      </w:tr>
      <w:tr w:rsidR="009B424D" w:rsidRPr="008473F5" w14:paraId="6AE21E36" w14:textId="77777777" w:rsidTr="009B424D">
        <w:tc>
          <w:tcPr>
            <w:tcW w:w="2880" w:type="dxa"/>
          </w:tcPr>
          <w:p w14:paraId="32920431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Degree</w:t>
            </w:r>
          </w:p>
        </w:tc>
        <w:tc>
          <w:tcPr>
            <w:tcW w:w="5976" w:type="dxa"/>
          </w:tcPr>
          <w:p w14:paraId="26B78E7D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: Bachelor of Engineering</w:t>
            </w:r>
          </w:p>
        </w:tc>
      </w:tr>
      <w:tr w:rsidR="009B424D" w:rsidRPr="008473F5" w14:paraId="064390A6" w14:textId="77777777" w:rsidTr="009B424D">
        <w:tc>
          <w:tcPr>
            <w:tcW w:w="2880" w:type="dxa"/>
          </w:tcPr>
          <w:p w14:paraId="7FADDE6C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Program</w:t>
            </w:r>
          </w:p>
        </w:tc>
        <w:tc>
          <w:tcPr>
            <w:tcW w:w="5976" w:type="dxa"/>
          </w:tcPr>
          <w:p w14:paraId="4C3AC926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987318049"/>
                <w:placeholder>
                  <w:docPart w:val="FD2738A860F14886BE35193ECA4F2E17"/>
                </w:placeholder>
                <w15:color w:val="000000"/>
                <w:dropDownList>
                  <w:listItem w:displayText="Computer Engineering" w:value="Computer Engineering"/>
                  <w:listItem w:displayText="Information Systems and Network Engineering" w:value="Information Systems and Network Engineering"/>
                </w:dropDownList>
              </w:sdtPr>
              <w:sdtEndPr/>
              <w:sdtContent>
                <w:r w:rsidR="00381FA4" w:rsidRPr="008473F5">
                  <w:rPr>
                    <w:rFonts w:hint="cs"/>
                    <w:cs/>
                  </w:rPr>
                  <w:t>Computer Engineering</w:t>
                </w:r>
              </w:sdtContent>
            </w:sdt>
          </w:p>
        </w:tc>
      </w:tr>
      <w:tr w:rsidR="009B424D" w:rsidRPr="008473F5" w14:paraId="327EF6D3" w14:textId="77777777" w:rsidTr="009B424D">
        <w:trPr>
          <w:trHeight w:val="485"/>
        </w:trPr>
        <w:tc>
          <w:tcPr>
            <w:tcW w:w="2880" w:type="dxa"/>
            <w:tcBorders>
              <w:bottom w:val="single" w:sz="18" w:space="0" w:color="auto"/>
            </w:tcBorders>
          </w:tcPr>
          <w:p w14:paraId="6910DB9C" w14:textId="77777777" w:rsidR="009B424D" w:rsidRPr="008473F5" w:rsidRDefault="009B424D" w:rsidP="009B42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Academic Year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46C5EF6D" w14:textId="61AEF1C3" w:rsidR="009B424D" w:rsidRPr="008473F5" w:rsidRDefault="009B424D" w:rsidP="009B42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: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REF  nAcademicYearE \h  \* MERGEFORMAT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sdt>
              <w:sdt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alias w:val="ปี ค.ศ."/>
                <w:tag w:val="ปี ค.ศ."/>
                <w:id w:val="-335150056"/>
                <w:placeholder>
                  <w:docPart w:val="71DDDFA3475945AFBD0468B9C63DEF1E"/>
                </w:placeholder>
                <w:text/>
              </w:sdtPr>
              <w:sdtContent>
                <w:r w:rsidR="00D55583" w:rsidRPr="00D55583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t>20</w:t>
                </w:r>
                <w:r w:rsidR="00D55583" w:rsidRPr="00D55583">
                  <w:rPr>
                    <w:rFonts w:ascii="TH SarabunPSK" w:hAnsi="TH SarabunPSK" w:cs="TH SarabunPSK" w:hint="cs"/>
                    <w:sz w:val="32"/>
                    <w:szCs w:val="32"/>
                  </w:rPr>
                  <w:t>20</w:t>
                </w:r>
              </w:sdtContent>
            </w:sdt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</w:p>
        </w:tc>
      </w:tr>
    </w:tbl>
    <w:p w14:paraId="4BCFC868" w14:textId="77777777" w:rsidR="003731D3" w:rsidRPr="008473F5" w:rsidRDefault="003731D3" w:rsidP="003731D3">
      <w:pPr>
        <w:rPr>
          <w:rFonts w:ascii="TH SarabunPSK" w:hAnsi="TH SarabunPSK" w:cs="TH SarabunPSK"/>
          <w:sz w:val="32"/>
          <w:szCs w:val="32"/>
        </w:rPr>
      </w:pPr>
    </w:p>
    <w:p w14:paraId="7D4809C1" w14:textId="3018AF92" w:rsidR="003731D3" w:rsidRPr="00A93A68" w:rsidRDefault="003731D3" w:rsidP="00892EC5">
      <w:pPr>
        <w:pStyle w:val="cpeHeader"/>
        <w:rPr>
          <w:sz w:val="40"/>
          <w:szCs w:val="40"/>
        </w:rPr>
      </w:pPr>
      <w:bookmarkStart w:id="11" w:name="_Toc54303692"/>
      <w:r w:rsidRPr="00A93A68">
        <w:rPr>
          <w:rFonts w:hint="cs"/>
          <w:sz w:val="40"/>
          <w:szCs w:val="40"/>
        </w:rPr>
        <w:t>ABSTRACT</w:t>
      </w:r>
      <w:bookmarkEnd w:id="11"/>
    </w:p>
    <w:p w14:paraId="769DF603" w14:textId="58F99F77" w:rsidR="005E6F25" w:rsidRPr="008473F5" w:rsidRDefault="00381439" w:rsidP="0065114C">
      <w:pPr>
        <w:pStyle w:val="cpeBodyText"/>
      </w:pPr>
      <w:r>
        <w:tab/>
      </w:r>
      <w:r w:rsidRPr="00381439">
        <w:t>The Foreign Exchange Marke</w:t>
      </w:r>
      <w:r w:rsidR="00E37865">
        <w:t>t (</w:t>
      </w:r>
      <w:r w:rsidRPr="00381439">
        <w:t>Forex</w:t>
      </w:r>
      <w:r w:rsidR="00E37865">
        <w:t>)</w:t>
      </w:r>
      <w:r w:rsidRPr="00381439">
        <w:t xml:space="preserve"> is a market that deals with the trading of various currencies of different countries, as well as investing for speculating on the currency.</w:t>
      </w:r>
      <w:r>
        <w:rPr>
          <w:rFonts w:hint="cs"/>
          <w:cs/>
        </w:rPr>
        <w:t xml:space="preserve"> </w:t>
      </w:r>
      <w:r w:rsidRPr="00381439">
        <w:t>Forex investment is a higher risk of volatility than the general stock market</w:t>
      </w:r>
      <w:r w:rsidR="00E37865">
        <w:t xml:space="preserve"> which is</w:t>
      </w:r>
      <w:r w:rsidRPr="00381439">
        <w:t xml:space="preserve"> </w:t>
      </w:r>
      <w:r w:rsidR="00E37865">
        <w:t>reason</w:t>
      </w:r>
      <w:r w:rsidRPr="00381439">
        <w:t xml:space="preserve"> in the developers want to develop a system that can predict forex market trends using </w:t>
      </w:r>
      <w:r w:rsidR="00E37865">
        <w:t xml:space="preserve">Fuzzy Support Vector Regression </w:t>
      </w:r>
      <w:r w:rsidRPr="00381439">
        <w:t>to reduce risk and increase investor confidence. It is hoped that the foreign exchange market prediction system will increase the chances of investors in the Forex</w:t>
      </w:r>
      <w:r w:rsidR="005E6F25" w:rsidRPr="008473F5">
        <w:rPr>
          <w:rFonts w:hint="cs"/>
        </w:rPr>
        <w:br w:type="page"/>
      </w:r>
    </w:p>
    <w:p w14:paraId="004230D4" w14:textId="3EBFA76E" w:rsidR="005E6F25" w:rsidRPr="00EE4FC1" w:rsidRDefault="004C5520" w:rsidP="00892EC5">
      <w:pPr>
        <w:pStyle w:val="cpeHeader"/>
      </w:pPr>
      <w:bookmarkStart w:id="12" w:name="_Toc54303693"/>
      <w:r w:rsidRPr="00EE4FC1">
        <w:rPr>
          <w:rFonts w:hint="cs"/>
          <w:cs/>
        </w:rPr>
        <w:lastRenderedPageBreak/>
        <w:t>สารบัญ</w:t>
      </w:r>
      <w:bookmarkEnd w:id="12"/>
    </w:p>
    <w:p w14:paraId="0657F4EF" w14:textId="77777777" w:rsidR="00597807" w:rsidRPr="00EE4FC1" w:rsidRDefault="00597807" w:rsidP="00597807">
      <w:pPr>
        <w:tabs>
          <w:tab w:val="center" w:pos="8460"/>
        </w:tabs>
        <w:rPr>
          <w:rFonts w:ascii="TH SarabunPSK" w:hAnsi="TH SarabunPSK" w:cs="TH SarabunPSK"/>
          <w:sz w:val="32"/>
          <w:szCs w:val="32"/>
        </w:rPr>
      </w:pPr>
      <w:r w:rsidRPr="00EE4FC1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3BD845D8" w14:textId="629FD9A8" w:rsidR="00EE1596" w:rsidRPr="00265543" w:rsidRDefault="00EE4FC1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r w:rsidRPr="00EE4FC1">
        <w:rPr>
          <w:rFonts w:ascii="TH SarabunPSK" w:hAnsi="TH SarabunPSK" w:cs="TH SarabunPSK"/>
          <w:noProof/>
          <w:cs/>
        </w:rPr>
        <w:fldChar w:fldCharType="begin"/>
      </w:r>
      <w:r w:rsidRPr="00EE4FC1">
        <w:rPr>
          <w:rFonts w:ascii="TH SarabunPSK" w:hAnsi="TH SarabunPSK" w:cs="TH SarabunPSK"/>
          <w:noProof/>
          <w:cs/>
        </w:rPr>
        <w:instrText xml:space="preserve"> </w:instrText>
      </w:r>
      <w:r w:rsidRPr="00EE4FC1">
        <w:rPr>
          <w:rFonts w:ascii="TH SarabunPSK" w:hAnsi="TH SarabunPSK" w:cs="TH SarabunPSK" w:hint="cs"/>
          <w:noProof/>
        </w:rPr>
        <w:instrText>TOC \o "</w:instrText>
      </w:r>
      <w:r w:rsidRPr="00EE4FC1">
        <w:rPr>
          <w:rFonts w:ascii="TH SarabunPSK" w:hAnsi="TH SarabunPSK" w:cs="TH SarabunPSK" w:hint="cs"/>
          <w:noProof/>
          <w:cs/>
        </w:rPr>
        <w:instrText xml:space="preserve">1-4" </w:instrText>
      </w:r>
      <w:r w:rsidRPr="00EE4FC1">
        <w:rPr>
          <w:rFonts w:ascii="TH SarabunPSK" w:hAnsi="TH SarabunPSK" w:cs="TH SarabunPSK" w:hint="cs"/>
          <w:noProof/>
        </w:rPr>
        <w:instrText>\h \z \u</w:instrText>
      </w:r>
      <w:r w:rsidRPr="00EE4FC1">
        <w:rPr>
          <w:rFonts w:ascii="TH SarabunPSK" w:hAnsi="TH SarabunPSK" w:cs="TH SarabunPSK"/>
          <w:noProof/>
          <w:cs/>
        </w:rPr>
        <w:instrText xml:space="preserve"> </w:instrText>
      </w:r>
      <w:r w:rsidRPr="00EE4FC1">
        <w:rPr>
          <w:rFonts w:ascii="TH SarabunPSK" w:hAnsi="TH SarabunPSK" w:cs="TH SarabunPSK"/>
          <w:noProof/>
          <w:cs/>
        </w:rPr>
        <w:fldChar w:fldCharType="separate"/>
      </w:r>
      <w:hyperlink w:anchor="_Toc54303691" w:history="1">
        <w:r w:rsidR="00EE1596" w:rsidRPr="00265543">
          <w:rPr>
            <w:rStyle w:val="Hyperlink"/>
            <w:rFonts w:cs="TH SarabunPSK"/>
            <w:noProof/>
            <w:cs/>
          </w:rPr>
          <w:t>บทคัดย่อ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_Toc54303691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ง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2FC53DF" w14:textId="7795C04D" w:rsidR="00EE1596" w:rsidRPr="00265543" w:rsidRDefault="006168C8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2" w:history="1">
        <w:r w:rsidR="00EE1596" w:rsidRPr="00265543">
          <w:rPr>
            <w:rStyle w:val="Hyperlink"/>
            <w:rFonts w:cs="TH SarabunPSK"/>
            <w:noProof/>
          </w:rPr>
          <w:t>ABSTRACT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_Toc54303692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จ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52A7B23" w14:textId="482150E0" w:rsidR="00EE1596" w:rsidRPr="00265543" w:rsidRDefault="006168C8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3" w:history="1">
        <w:r w:rsidR="00EE1596" w:rsidRPr="00265543">
          <w:rPr>
            <w:rStyle w:val="Hyperlink"/>
            <w:rFonts w:cs="TH SarabunPSK"/>
            <w:noProof/>
            <w:cs/>
          </w:rPr>
          <w:t>สารบัญ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_Toc54303693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ฉ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9C2C18F" w14:textId="4787B01C" w:rsidR="00EE1596" w:rsidRPr="00265543" w:rsidRDefault="006168C8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4" w:history="1">
        <w:r w:rsidR="00EE1596" w:rsidRPr="00265543">
          <w:rPr>
            <w:rStyle w:val="Hyperlink"/>
            <w:rFonts w:cs="TH SarabunPSK"/>
            <w:noProof/>
            <w:cs/>
          </w:rPr>
          <w:t>สารบัญภาพ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_Toc54303694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ซ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F886E9B" w14:textId="2151504E" w:rsidR="00EE1596" w:rsidRPr="00265543" w:rsidRDefault="006168C8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5" w:history="1">
        <w:r w:rsidR="00EE1596" w:rsidRPr="00265543">
          <w:rPr>
            <w:rStyle w:val="Hyperlink"/>
            <w:rFonts w:cs="TH SarabunPSK"/>
            <w:noProof/>
            <w:cs/>
          </w:rPr>
          <w:t>สารบัญตาราง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_Toc54303695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ฌ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007FA1D" w14:textId="72C7228D" w:rsidR="00EE1596" w:rsidRPr="00265543" w:rsidRDefault="006168C8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6" w:history="1">
        <w:r w:rsidR="00EE1596" w:rsidRPr="00265543">
          <w:rPr>
            <w:rStyle w:val="Hyperlink"/>
            <w:rFonts w:cs="TH SarabunPSK"/>
            <w:noProof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EE1596" w:rsidRPr="00265543">
          <w:rPr>
            <w:rStyle w:val="Hyperlink"/>
            <w:rFonts w:cs="TH SarabunPS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บทนำ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_Toc54303696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D130127" w14:textId="05841174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7" w:history="1">
        <w:r w:rsidR="00EE1596" w:rsidRPr="00265543">
          <w:rPr>
            <w:rStyle w:val="Hyperlink"/>
            <w:rFonts w:cs="TH SarabunPSK"/>
            <w:noProof/>
            <w:cs/>
          </w:rPr>
          <w:t>1.1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ที่มาของโครงงาน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_Toc54303697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D200E1C" w14:textId="6F4C2621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8" w:history="1">
        <w:r w:rsidR="00EE1596" w:rsidRPr="00265543">
          <w:rPr>
            <w:rStyle w:val="Hyperlink"/>
            <w:rFonts w:cs="TH SarabunPSK"/>
            <w:noProof/>
          </w:rPr>
          <w:t>1.2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วัตถุประสงค์ของโครงงาน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_Toc54303698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1CA12F4" w14:textId="0E6E5436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9" w:history="1">
        <w:r w:rsidR="00EE1596" w:rsidRPr="00265543">
          <w:rPr>
            <w:rStyle w:val="Hyperlink"/>
            <w:rFonts w:cs="TH SarabunPSK"/>
            <w:noProof/>
          </w:rPr>
          <w:t>1.3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ขอบเขตของโครงงาน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_Toc54303699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045D8C2" w14:textId="7BD743B9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0" w:history="1">
        <w:r w:rsidR="00EE1596" w:rsidRPr="00265543">
          <w:rPr>
            <w:rStyle w:val="Hyperlink"/>
            <w:rFonts w:cs="TH SarabunPSK"/>
            <w:iCs/>
            <w:noProof/>
          </w:rPr>
          <w:t>1.3.1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ข้อมูลที่ใช้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_Toc54303700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62995434" w14:textId="2B4B2D23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1" w:history="1">
        <w:r w:rsidR="00EE1596" w:rsidRPr="00265543">
          <w:rPr>
            <w:rStyle w:val="Hyperlink"/>
            <w:rFonts w:cs="TH SarabunPSK"/>
            <w:iCs/>
            <w:noProof/>
          </w:rPr>
          <w:t>1.3.2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เอาต์พุตของระบบทำนาย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_Toc54303701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2F4044E7" w14:textId="2C84FFCF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2" w:history="1">
        <w:r w:rsidR="00EE1596" w:rsidRPr="00265543">
          <w:rPr>
            <w:rStyle w:val="Hyperlink"/>
            <w:rFonts w:cs="TH SarabunPSK"/>
            <w:noProof/>
          </w:rPr>
          <w:t>1.4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ประโยชน์ที่ได้รับ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_Toc54303702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FA02EFA" w14:textId="6196D903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3" w:history="1">
        <w:r w:rsidR="00EE1596" w:rsidRPr="00265543">
          <w:rPr>
            <w:rStyle w:val="Hyperlink"/>
            <w:rFonts w:cs="TH SarabunPSK"/>
            <w:noProof/>
          </w:rPr>
          <w:t>1.5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เทคโนโลยีและเครื่องมือที่ใช้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_Toc54303703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F371D96" w14:textId="4F1A604D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4" w:history="1">
        <w:r w:rsidR="00EE1596" w:rsidRPr="00265543">
          <w:rPr>
            <w:rStyle w:val="Hyperlink"/>
            <w:rFonts w:cs="TH SarabunPSK"/>
            <w:iCs/>
            <w:noProof/>
          </w:rPr>
          <w:t>1.5.1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เทคโนโลยีด้านซอฟต์แวร์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_Toc54303704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076EB7F" w14:textId="486BBBEC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5" w:history="1">
        <w:r w:rsidR="00EE1596" w:rsidRPr="00265543">
          <w:rPr>
            <w:rStyle w:val="Hyperlink"/>
            <w:rFonts w:cs="TH SarabunPSK"/>
            <w:noProof/>
          </w:rPr>
          <w:t>1.6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แผนการดำเนินงาน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_Toc54303705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3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D351F1C" w14:textId="0D44F4C9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6" w:history="1">
        <w:r w:rsidR="00EE1596" w:rsidRPr="00265543">
          <w:rPr>
            <w:rStyle w:val="Hyperlink"/>
            <w:rFonts w:cs="TH SarabunPSK"/>
            <w:noProof/>
          </w:rPr>
          <w:t>1.7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บทบาทและความรับผิดชอบ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_Toc54303706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4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9F742F3" w14:textId="36499EFB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7" w:history="1">
        <w:r w:rsidR="00EE1596" w:rsidRPr="00265543">
          <w:rPr>
            <w:rStyle w:val="Hyperlink"/>
            <w:rFonts w:cs="TH SarabunPSK"/>
            <w:noProof/>
          </w:rPr>
          <w:t>1.8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ผลกระทบด้านสังคม สุขภาพ ความปลอดภัย กฎหมาย วัฒนธรรม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_Toc54303707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4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DD02C95" w14:textId="51D6EB03" w:rsidR="00EE1596" w:rsidRPr="00265543" w:rsidRDefault="006168C8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8" w:history="1">
        <w:r w:rsidR="00EE1596" w:rsidRPr="00265543">
          <w:rPr>
            <w:rStyle w:val="Hyperlink"/>
            <w:rFonts w:cs="TH SarabunPSK"/>
            <w:noProof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EE1596" w:rsidRPr="00265543">
          <w:rPr>
            <w:rStyle w:val="Hyperlink"/>
            <w:rFonts w:cs="TH SarabunPS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ทฤษฎีที่เกี่ยวข้อง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_Toc54303708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5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64B34D6" w14:textId="2A961A9E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9" w:history="1">
        <w:r w:rsidR="00EE1596" w:rsidRPr="00265543">
          <w:rPr>
            <w:rStyle w:val="Hyperlink"/>
            <w:rFonts w:cs="TH SarabunPSK"/>
            <w:noProof/>
          </w:rPr>
          <w:t>2.1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Fuzzy Support Vector Regression (FSVR)</w:t>
        </w:r>
        <w:r w:rsidR="00EE1596" w:rsidRPr="00265543">
          <w:rPr>
            <w:rStyle w:val="Hyperlink"/>
            <w:rFonts w:cs="TH SarabunPSK"/>
            <w:i/>
            <w:iCs/>
            <w:noProof/>
          </w:rPr>
          <w:t xml:space="preserve"> [</w:t>
        </w:r>
        <w:r w:rsidR="00EE1596"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_Toc54303709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5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E36AE03" w14:textId="07E7C810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0" w:history="1">
        <w:r w:rsidR="00EE1596" w:rsidRPr="00265543">
          <w:rPr>
            <w:rStyle w:val="Hyperlink"/>
            <w:rFonts w:cs="TH SarabunPSK"/>
            <w:iCs/>
            <w:noProof/>
          </w:rPr>
          <w:t>2.1.1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Support Vector Regression (SVR)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[</w:t>
        </w:r>
        <w:r w:rsidR="00EE1596"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_Toc54303710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5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2BE92BC" w14:textId="3A74F3F8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1" w:history="1">
        <w:r w:rsidR="00EE1596" w:rsidRPr="00265543">
          <w:rPr>
            <w:rStyle w:val="Hyperlink"/>
            <w:rFonts w:cs="TH SarabunPSK"/>
            <w:iCs/>
            <w:noProof/>
          </w:rPr>
          <w:t>2.1.2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Linear Regression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[</w:t>
        </w:r>
        <w:r w:rsidR="00EE1596"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_Toc54303711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6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4103AD9" w14:textId="6F756D9E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2" w:history="1">
        <w:r w:rsidR="00EE1596" w:rsidRPr="00265543">
          <w:rPr>
            <w:rStyle w:val="Hyperlink"/>
            <w:rFonts w:cs="TH SarabunPSK"/>
            <w:iCs/>
            <w:noProof/>
          </w:rPr>
          <w:t>2.1.3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Nonlinear Regression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[</w:t>
        </w:r>
        <w:r w:rsidR="00EE1596"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_Toc54303712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9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DAE56BF" w14:textId="71AAC9DC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3" w:history="1">
        <w:r w:rsidR="00EE1596" w:rsidRPr="00265543">
          <w:rPr>
            <w:rStyle w:val="Hyperlink"/>
            <w:rFonts w:cs="TH SarabunPSK"/>
            <w:iCs/>
            <w:noProof/>
          </w:rPr>
          <w:t>2.1.4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Membership Function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[</w:t>
        </w:r>
        <w:r w:rsidR="00EE1596"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_Toc54303713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11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442B4E7" w14:textId="1A1A2610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4" w:history="1">
        <w:r w:rsidR="00EE1596" w:rsidRPr="00265543">
          <w:rPr>
            <w:rStyle w:val="Hyperlink"/>
            <w:rFonts w:cs="TH SarabunPSK"/>
            <w:noProof/>
          </w:rPr>
          <w:t>2.2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 xml:space="preserve">Foreign Exchange Market </w:t>
        </w:r>
        <w:r w:rsidR="00EE1596" w:rsidRPr="00265543">
          <w:rPr>
            <w:rStyle w:val="Hyperlink"/>
            <w:rFonts w:cs="TH SarabunPSK"/>
            <w:noProof/>
            <w:cs/>
          </w:rPr>
          <w:t>(</w:t>
        </w:r>
        <w:r w:rsidR="00EE1596" w:rsidRPr="00265543">
          <w:rPr>
            <w:rStyle w:val="Hyperlink"/>
            <w:rFonts w:cs="TH SarabunPSK"/>
            <w:noProof/>
          </w:rPr>
          <w:t>Forex</w:t>
        </w:r>
        <w:r w:rsidR="00EE1596" w:rsidRPr="00265543">
          <w:rPr>
            <w:rStyle w:val="Hyperlink"/>
            <w:rFonts w:cs="TH SarabunPSK"/>
            <w:noProof/>
            <w:cs/>
          </w:rPr>
          <w:t>)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_Toc54303714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12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E22E1BF" w14:textId="540AF19D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5" w:history="1">
        <w:r w:rsidR="00EE1596" w:rsidRPr="00265543">
          <w:rPr>
            <w:rStyle w:val="Hyperlink"/>
            <w:rFonts w:cs="TH SarabunPSK"/>
            <w:iCs/>
            <w:noProof/>
          </w:rPr>
          <w:t>2.2.1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Forex Trading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[</w:t>
        </w:r>
        <w:r w:rsidR="00EE1596" w:rsidRPr="00265543">
          <w:rPr>
            <w:rStyle w:val="Hyperlink"/>
            <w:rFonts w:cs="TH SarabunPSK"/>
            <w:i/>
            <w:iCs/>
            <w:noProof/>
            <w:cs/>
          </w:rPr>
          <w:t>2</w:t>
        </w:r>
        <w:r w:rsidR="00EE1596" w:rsidRPr="00265543">
          <w:rPr>
            <w:rStyle w:val="Hyperlink"/>
            <w:rFonts w:cs="TH SarabunPSK"/>
            <w:i/>
            <w:iCs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_Toc54303715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12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B3B68CE" w14:textId="3F5722F5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6" w:history="1">
        <w:r w:rsidR="00EE1596" w:rsidRPr="00265543">
          <w:rPr>
            <w:rStyle w:val="Hyperlink"/>
            <w:rFonts w:cs="TH SarabunPSK"/>
            <w:iCs/>
            <w:noProof/>
          </w:rPr>
          <w:t>2.2.2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Broker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noProof/>
          </w:rPr>
          <w:t>[</w:t>
        </w:r>
        <w:r w:rsidR="00EE1596" w:rsidRPr="00265543">
          <w:rPr>
            <w:rStyle w:val="Hyperlink"/>
            <w:rFonts w:cs="TH SarabunPSK"/>
            <w:i/>
            <w:noProof/>
            <w:cs/>
          </w:rPr>
          <w:t>3</w:t>
        </w:r>
        <w:r w:rsidR="00EE1596" w:rsidRPr="00265543">
          <w:rPr>
            <w:rStyle w:val="Hyperlink"/>
            <w:rFonts w:cs="TH SarabunPSK"/>
            <w:i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_Toc54303716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12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1306999" w14:textId="45ECA850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7" w:history="1">
        <w:r w:rsidR="00EE1596" w:rsidRPr="00265543">
          <w:rPr>
            <w:rStyle w:val="Hyperlink"/>
            <w:rFonts w:cs="TH SarabunPSK"/>
            <w:iCs/>
            <w:noProof/>
          </w:rPr>
          <w:t>2.2.3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Pip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noProof/>
          </w:rPr>
          <w:t>[</w:t>
        </w:r>
        <w:r w:rsidR="00EE1596" w:rsidRPr="00265543">
          <w:rPr>
            <w:rStyle w:val="Hyperlink"/>
            <w:rFonts w:cs="TH SarabunPSK"/>
            <w:i/>
            <w:noProof/>
            <w:cs/>
          </w:rPr>
          <w:t>4</w:t>
        </w:r>
        <w:r w:rsidR="00EE1596" w:rsidRPr="00265543">
          <w:rPr>
            <w:rStyle w:val="Hyperlink"/>
            <w:rFonts w:cs="TH SarabunPSK"/>
            <w:i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_Toc54303717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13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94FE65A" w14:textId="18CE613B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8" w:history="1">
        <w:r w:rsidR="00EE1596" w:rsidRPr="00265543">
          <w:rPr>
            <w:rStyle w:val="Hyperlink"/>
            <w:rFonts w:cs="TH SarabunPSK"/>
            <w:iCs/>
            <w:noProof/>
          </w:rPr>
          <w:t>2.2.4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Spread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noProof/>
          </w:rPr>
          <w:t>[</w:t>
        </w:r>
        <w:r w:rsidR="00EE1596" w:rsidRPr="00265543">
          <w:rPr>
            <w:rStyle w:val="Hyperlink"/>
            <w:rFonts w:cs="TH SarabunPSK"/>
            <w:i/>
            <w:noProof/>
            <w:cs/>
          </w:rPr>
          <w:t>4</w:t>
        </w:r>
        <w:r w:rsidR="00EE1596" w:rsidRPr="00265543">
          <w:rPr>
            <w:rStyle w:val="Hyperlink"/>
            <w:rFonts w:cs="TH SarabunPSK"/>
            <w:i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_Toc54303718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13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944E762" w14:textId="5EEBDBDC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9" w:history="1">
        <w:r w:rsidR="00EE1596" w:rsidRPr="00265543">
          <w:rPr>
            <w:rStyle w:val="Hyperlink"/>
            <w:rFonts w:cs="TH SarabunPSK"/>
            <w:iCs/>
            <w:noProof/>
          </w:rPr>
          <w:t>2.2.5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Bid &amp; Ask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noProof/>
          </w:rPr>
          <w:t>[</w:t>
        </w:r>
        <w:r w:rsidR="00EE1596" w:rsidRPr="00265543">
          <w:rPr>
            <w:rStyle w:val="Hyperlink"/>
            <w:rFonts w:cs="TH SarabunPSK"/>
            <w:i/>
            <w:noProof/>
            <w:cs/>
          </w:rPr>
          <w:t>4</w:t>
        </w:r>
        <w:r w:rsidR="00EE1596" w:rsidRPr="00265543">
          <w:rPr>
            <w:rStyle w:val="Hyperlink"/>
            <w:rFonts w:cs="TH SarabunPSK"/>
            <w:i/>
            <w:noProof/>
          </w:rPr>
          <w:t>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_Toc54303719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14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036D6888" w14:textId="59D76F47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0" w:history="1">
        <w:r w:rsidR="00EE1596" w:rsidRPr="00265543">
          <w:rPr>
            <w:rStyle w:val="Hyperlink"/>
            <w:rFonts w:cs="TH SarabunPSK"/>
            <w:iCs/>
            <w:noProof/>
          </w:rPr>
          <w:t>2.2.6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Indicators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i/>
            <w:noProof/>
          </w:rPr>
          <w:t>[5]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_Toc54303720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14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74FD94A" w14:textId="5BDDF446" w:rsidR="00EE1596" w:rsidRPr="00265543" w:rsidRDefault="006168C8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1" w:history="1">
        <w:r w:rsidR="00EE1596" w:rsidRPr="00265543">
          <w:rPr>
            <w:rStyle w:val="Hyperlink"/>
            <w:rFonts w:cs="TH SarabunPSK"/>
            <w:noProof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EE1596" w:rsidRPr="00265543">
          <w:rPr>
            <w:rStyle w:val="Hyperlink"/>
            <w:rFonts w:cs="TH SarabunPS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โครงสร้างและขั้นตอนการทำงาน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_Toc54303721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16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6D4FA1FB" w14:textId="774870AE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2" w:history="1">
        <w:r w:rsidR="00EE1596" w:rsidRPr="00265543">
          <w:rPr>
            <w:rStyle w:val="Hyperlink"/>
            <w:rFonts w:cs="TH SarabunPSK"/>
            <w:noProof/>
          </w:rPr>
          <w:t>3.1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การสร้างชุดฝึกสอน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_Toc54303722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16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2305F992" w14:textId="7515A941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3" w:history="1">
        <w:r w:rsidR="00EE1596" w:rsidRPr="00265543">
          <w:rPr>
            <w:rStyle w:val="Hyperlink"/>
            <w:rFonts w:cs="TH SarabunPSK"/>
            <w:iCs/>
            <w:noProof/>
          </w:rPr>
          <w:t>3.1.1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Preprocessing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_Toc54303723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16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744125B" w14:textId="55CA97AB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4" w:history="1">
        <w:r w:rsidR="00EE1596" w:rsidRPr="00265543">
          <w:rPr>
            <w:rStyle w:val="Hyperlink"/>
            <w:rFonts w:cs="TH SarabunPSK"/>
            <w:iCs/>
            <w:noProof/>
          </w:rPr>
          <w:t>3.1.2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</w:rPr>
          <w:t>Train</w:t>
        </w:r>
        <w:r w:rsidR="00EE1596" w:rsidRPr="00265543">
          <w:rPr>
            <w:rStyle w:val="Hyperlink"/>
            <w:rFonts w:cs="TH SarabunPSK"/>
            <w:noProof/>
            <w:cs/>
          </w:rPr>
          <w:t xml:space="preserve"> </w:t>
        </w:r>
        <w:r w:rsidR="00EE1596" w:rsidRPr="00265543">
          <w:rPr>
            <w:rStyle w:val="Hyperlink"/>
            <w:rFonts w:cs="TH SarabunPSK"/>
            <w:noProof/>
          </w:rPr>
          <w:t>model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_Toc54303724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19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9810F5D" w14:textId="466ABEFE" w:rsidR="00EE1596" w:rsidRPr="00265543" w:rsidRDefault="006168C8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5" w:history="1">
        <w:r w:rsidR="00EE1596" w:rsidRPr="00265543">
          <w:rPr>
            <w:rStyle w:val="Hyperlink"/>
            <w:rFonts w:cs="TH SarabunPSK"/>
            <w:iCs/>
            <w:noProof/>
          </w:rPr>
          <w:t>3.1.3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 xml:space="preserve">การทำ </w:t>
        </w:r>
        <w:r w:rsidR="00EE1596" w:rsidRPr="00265543">
          <w:rPr>
            <w:rStyle w:val="Hyperlink"/>
            <w:rFonts w:cs="TH SarabunPSK"/>
            <w:noProof/>
          </w:rPr>
          <w:t>k-Fold Cross – Validation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_Toc54303725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20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737489C" w14:textId="6752A3D5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6" w:history="1">
        <w:r w:rsidR="00EE1596" w:rsidRPr="00265543">
          <w:rPr>
            <w:rStyle w:val="Hyperlink"/>
            <w:rFonts w:cs="TH SarabunPSK"/>
            <w:noProof/>
          </w:rPr>
          <w:t>3.2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การทดสอบ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_Toc54303726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21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EE9831B" w14:textId="6122C73E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7" w:history="1">
        <w:r w:rsidR="00EE1596" w:rsidRPr="00265543">
          <w:rPr>
            <w:rStyle w:val="Hyperlink"/>
            <w:rFonts w:cs="TH SarabunPSK"/>
            <w:noProof/>
          </w:rPr>
          <w:t>3.3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การวัดความถูกต้องจากการทำนายฟอเร็กซ์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_Toc54303727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21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F577527" w14:textId="2A09C2AB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8" w:history="1">
        <w:r w:rsidR="00EE1596" w:rsidRPr="00265543">
          <w:rPr>
            <w:rStyle w:val="Hyperlink"/>
            <w:rFonts w:cs="TH SarabunPSK"/>
            <w:noProof/>
          </w:rPr>
          <w:t>3.4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>การพัฒนาเว็บไซต์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_Toc54303728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22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9364AE8" w14:textId="1FE5AE7C" w:rsidR="00EE1596" w:rsidRPr="00265543" w:rsidRDefault="006168C8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9" w:history="1">
        <w:r w:rsidR="00EE1596" w:rsidRPr="00265543">
          <w:rPr>
            <w:rStyle w:val="Hyperlink"/>
            <w:rFonts w:cs="TH SarabunPSK"/>
            <w:noProof/>
          </w:rPr>
          <w:t>3.5</w:t>
        </w:r>
        <w:r w:rsidR="00EE1596"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="00EE1596" w:rsidRPr="00265543">
          <w:rPr>
            <w:rStyle w:val="Hyperlink"/>
            <w:rFonts w:cs="TH SarabunPSK"/>
            <w:noProof/>
            <w:cs/>
          </w:rPr>
          <w:t xml:space="preserve">ดาต้าโฟลว์ไดอะแกรม </w:t>
        </w:r>
        <w:r w:rsidR="00EE1596" w:rsidRPr="00265543">
          <w:rPr>
            <w:rStyle w:val="Hyperlink"/>
            <w:rFonts w:cs="TH SarabunPSK"/>
            <w:noProof/>
          </w:rPr>
          <w:t>(Data Flow Diagram)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_Toc54303729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23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2E49C4C" w14:textId="0AA5F916" w:rsidR="00EE1596" w:rsidRDefault="006168C8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4303730" w:history="1">
        <w:r w:rsidR="00EE1596" w:rsidRPr="00265543">
          <w:rPr>
            <w:rStyle w:val="Hyperlink"/>
            <w:rFonts w:cs="TH SarabunPSK"/>
            <w:noProof/>
            <w:cs/>
          </w:rPr>
          <w:t>เอกสารอ้างอิง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_Toc54303730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55583">
          <w:rPr>
            <w:rFonts w:ascii="TH SarabunPSK" w:hAnsi="TH SarabunPSK" w:cs="TH SarabunPSK"/>
            <w:noProof/>
            <w:webHidden/>
            <w:cs/>
          </w:rPr>
          <w:t>24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AA9EFEE" w14:textId="674CC64E" w:rsidR="00F444C1" w:rsidRDefault="00EE4FC1" w:rsidP="00F444C1">
      <w:pPr>
        <w:spacing w:after="200" w:line="276" w:lineRule="auto"/>
        <w:rPr>
          <w:rFonts w:ascii="TH SarabunPSK" w:hAnsi="TH SarabunPSK" w:cs="TH SarabunPSK"/>
        </w:rPr>
      </w:pPr>
      <w:r w:rsidRPr="00EE4FC1">
        <w:rPr>
          <w:rFonts w:ascii="TH SarabunPSK" w:hAnsi="TH SarabunPSK" w:cs="TH SarabunPSK"/>
          <w:noProof/>
          <w:sz w:val="32"/>
          <w:szCs w:val="32"/>
          <w:cs/>
        </w:rPr>
        <w:fldChar w:fldCharType="end"/>
      </w:r>
    </w:p>
    <w:p w14:paraId="16272B86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3C7B098B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7DED8CFB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34A2D197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31E54DDD" w14:textId="11988623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235EA823" w14:textId="0164FBC5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1A1B58C2" w14:textId="2628DA0E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08420652" w14:textId="67F92E99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5D7D8B9E" w14:textId="34622170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33A994E3" w14:textId="4C967F05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4493B430" w14:textId="77777777" w:rsidR="00FC4BB3" w:rsidRDefault="00FC4BB3" w:rsidP="00F444C1">
      <w:pPr>
        <w:spacing w:after="200" w:line="276" w:lineRule="auto"/>
        <w:rPr>
          <w:rFonts w:ascii="TH SarabunPSK" w:hAnsi="TH SarabunPSK" w:cs="TH SarabunPSK"/>
        </w:rPr>
      </w:pPr>
    </w:p>
    <w:p w14:paraId="3C276684" w14:textId="1BDB87BB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4FF2CC5A" w14:textId="77777777" w:rsidR="00A93A68" w:rsidRDefault="00A93A68" w:rsidP="00F444C1">
      <w:pPr>
        <w:spacing w:after="200" w:line="276" w:lineRule="auto"/>
        <w:rPr>
          <w:rFonts w:ascii="TH SarabunPSK" w:hAnsi="TH SarabunPSK" w:cs="TH SarabunPSK"/>
        </w:rPr>
      </w:pPr>
    </w:p>
    <w:p w14:paraId="36045AFB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32CC18F8" w14:textId="77777777" w:rsidR="00F444C1" w:rsidRPr="008473F5" w:rsidRDefault="00F444C1" w:rsidP="00F444C1">
      <w:pPr>
        <w:pStyle w:val="cpeHeader"/>
      </w:pPr>
      <w:bookmarkStart w:id="13" w:name="_Toc54303694"/>
      <w:r w:rsidRPr="008473F5">
        <w:rPr>
          <w:rFonts w:hint="cs"/>
          <w:cs/>
        </w:rPr>
        <w:lastRenderedPageBreak/>
        <w:t>สารบัญภาพ</w:t>
      </w:r>
      <w:bookmarkEnd w:id="13"/>
    </w:p>
    <w:p w14:paraId="3687DD2D" w14:textId="77777777" w:rsidR="00EE1596" w:rsidRDefault="00F444C1" w:rsidP="00F444C1">
      <w:pPr>
        <w:spacing w:after="200" w:line="276" w:lineRule="auto"/>
        <w:jc w:val="right"/>
        <w:rPr>
          <w:noProof/>
        </w:rPr>
      </w:pPr>
      <w:r>
        <w:rPr>
          <w:rFonts w:ascii="TH SarabunPSK" w:hAnsi="TH SarabunPSK" w:cs="TH SarabunPSK" w:hint="cs"/>
          <w:cs/>
        </w:rPr>
        <w:t>หน้า</w:t>
      </w:r>
      <w:r>
        <w:rPr>
          <w:rFonts w:ascii="TH SarabunPSK" w:hAnsi="TH SarabunPSK" w:cs="TH SarabunPSK"/>
          <w:cs/>
        </w:rPr>
        <w:fldChar w:fldCharType="begin"/>
      </w:r>
      <w:r>
        <w:rPr>
          <w:rFonts w:ascii="TH SarabunPSK" w:hAnsi="TH SarabunPSK" w:cs="TH SarabunPSK"/>
          <w:cs/>
        </w:rPr>
        <w:instrText xml:space="preserve"> </w:instrText>
      </w:r>
      <w:r>
        <w:rPr>
          <w:rFonts w:ascii="TH SarabunPSK" w:hAnsi="TH SarabunPSK" w:cs="TH SarabunPSK" w:hint="cs"/>
        </w:rPr>
        <w:instrText>TOC \h \z \c "</w:instrText>
      </w:r>
      <w:r>
        <w:rPr>
          <w:rFonts w:ascii="TH SarabunPSK" w:hAnsi="TH SarabunPSK" w:cs="TH SarabunPSK" w:hint="cs"/>
          <w:cs/>
        </w:rPr>
        <w:instrText>รูปที่"</w:instrText>
      </w:r>
      <w:r>
        <w:rPr>
          <w:rFonts w:ascii="TH SarabunPSK" w:hAnsi="TH SarabunPSK" w:cs="TH SarabunPSK"/>
          <w:cs/>
        </w:rPr>
        <w:instrText xml:space="preserve"> </w:instrText>
      </w:r>
      <w:r>
        <w:rPr>
          <w:rFonts w:ascii="TH SarabunPSK" w:hAnsi="TH SarabunPSK" w:cs="TH SarabunPSK"/>
          <w:cs/>
        </w:rPr>
        <w:fldChar w:fldCharType="separate"/>
      </w:r>
    </w:p>
    <w:p w14:paraId="153CE84F" w14:textId="7BD4126D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6" w:history="1">
        <w:r w:rsidR="00EE1596" w:rsidRPr="0064750F">
          <w:rPr>
            <w:rStyle w:val="Hyperlink"/>
            <w:cs/>
          </w:rPr>
          <w:t xml:space="preserve">รูปที่ </w:t>
        </w:r>
        <w:r w:rsidR="00EE1596" w:rsidRPr="0064750F">
          <w:rPr>
            <w:rStyle w:val="Hyperlink"/>
          </w:rPr>
          <w:t>2</w:t>
        </w:r>
        <w:r w:rsidR="00EE1596" w:rsidRPr="0064750F">
          <w:rPr>
            <w:rStyle w:val="Hyperlink"/>
            <w:cs/>
          </w:rPr>
          <w:t>.</w:t>
        </w:r>
        <w:r w:rsidR="00EE1596" w:rsidRPr="0064750F">
          <w:rPr>
            <w:rStyle w:val="Hyperlink"/>
          </w:rPr>
          <w:t>1</w:t>
        </w:r>
        <w:r w:rsidR="00EE1596" w:rsidRPr="0064750F">
          <w:rPr>
            <w:rStyle w:val="Hyperlink"/>
            <w:cs/>
          </w:rPr>
          <w:t xml:space="preserve"> ขั้นตอนการคำนวณของ </w:t>
        </w:r>
        <w:r w:rsidR="00EE1596" w:rsidRPr="0064750F">
          <w:rPr>
            <w:rStyle w:val="Hyperlink"/>
          </w:rPr>
          <w:t>Support Vector Regression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_Toc54303676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6</w:t>
        </w:r>
        <w:r w:rsidR="00EE1596">
          <w:rPr>
            <w:webHidden/>
          </w:rPr>
          <w:fldChar w:fldCharType="end"/>
        </w:r>
      </w:hyperlink>
    </w:p>
    <w:p w14:paraId="5CA8D3D2" w14:textId="07FB701F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7" w:history="1">
        <w:r w:rsidR="00EE1596" w:rsidRPr="0064750F">
          <w:rPr>
            <w:rStyle w:val="Hyperlink"/>
            <w:cs/>
          </w:rPr>
          <w:t xml:space="preserve">รูปที่ </w:t>
        </w:r>
        <w:r w:rsidR="00EE1596" w:rsidRPr="0064750F">
          <w:rPr>
            <w:rStyle w:val="Hyperlink"/>
          </w:rPr>
          <w:t>2</w:t>
        </w:r>
        <w:r w:rsidR="00EE1596" w:rsidRPr="0064750F">
          <w:rPr>
            <w:rStyle w:val="Hyperlink"/>
            <w:cs/>
          </w:rPr>
          <w:t>.</w:t>
        </w:r>
        <w:r w:rsidR="00EE1596" w:rsidRPr="0064750F">
          <w:rPr>
            <w:rStyle w:val="Hyperlink"/>
          </w:rPr>
          <w:t>2</w:t>
        </w:r>
        <w:r w:rsidR="00EE1596" w:rsidRPr="0064750F">
          <w:rPr>
            <w:rStyle w:val="Hyperlink"/>
            <w:cs/>
          </w:rPr>
          <w:t xml:space="preserve"> การหาระนาบเกินที่เหมาะสมที่สุด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_Toc54303677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8</w:t>
        </w:r>
        <w:r w:rsidR="00EE1596">
          <w:rPr>
            <w:webHidden/>
          </w:rPr>
          <w:fldChar w:fldCharType="end"/>
        </w:r>
      </w:hyperlink>
    </w:p>
    <w:p w14:paraId="53D3172C" w14:textId="7C448DF0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8" w:history="1">
        <w:r w:rsidR="00EE1596" w:rsidRPr="0064750F">
          <w:rPr>
            <w:rStyle w:val="Hyperlink"/>
            <w:cs/>
          </w:rPr>
          <w:t xml:space="preserve">รูปที่ </w:t>
        </w:r>
        <w:r w:rsidR="00EE1596" w:rsidRPr="0064750F">
          <w:rPr>
            <w:rStyle w:val="Hyperlink"/>
          </w:rPr>
          <w:t>2</w:t>
        </w:r>
        <w:r w:rsidR="00EE1596" w:rsidRPr="0064750F">
          <w:rPr>
            <w:rStyle w:val="Hyperlink"/>
            <w:cs/>
          </w:rPr>
          <w:t>.</w:t>
        </w:r>
        <w:r w:rsidR="00EE1596" w:rsidRPr="0064750F">
          <w:rPr>
            <w:rStyle w:val="Hyperlink"/>
          </w:rPr>
          <w:t>3</w:t>
        </w:r>
        <w:r w:rsidR="00EE1596" w:rsidRPr="0064750F">
          <w:rPr>
            <w:rStyle w:val="Hyperlink"/>
            <w:cs/>
          </w:rPr>
          <w:t xml:space="preserve"> การส่งผ่านข้อมูลจากปริภูมิข้อมูลเข้าที่ไม่เป็นเชิงเส้นไปยังปริภูมิลักษณะเด่นที่เป็นข้อมูลเชิงเส้น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_Toc54303678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9</w:t>
        </w:r>
        <w:r w:rsidR="00EE1596">
          <w:rPr>
            <w:webHidden/>
          </w:rPr>
          <w:fldChar w:fldCharType="end"/>
        </w:r>
      </w:hyperlink>
    </w:p>
    <w:p w14:paraId="642CE4CC" w14:textId="2002AEF2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9" w:history="1">
        <w:r w:rsidR="00EE1596" w:rsidRPr="0064750F">
          <w:rPr>
            <w:rStyle w:val="Hyperlink"/>
            <w:cs/>
          </w:rPr>
          <w:t xml:space="preserve">รูปที่ </w:t>
        </w:r>
        <w:r w:rsidR="00EE1596" w:rsidRPr="0064750F">
          <w:rPr>
            <w:rStyle w:val="Hyperlink"/>
          </w:rPr>
          <w:t>2</w:t>
        </w:r>
        <w:r w:rsidR="00EE1596" w:rsidRPr="0064750F">
          <w:rPr>
            <w:rStyle w:val="Hyperlink"/>
            <w:cs/>
          </w:rPr>
          <w:t>.</w:t>
        </w:r>
        <w:r w:rsidR="00EE1596" w:rsidRPr="0064750F">
          <w:rPr>
            <w:rStyle w:val="Hyperlink"/>
          </w:rPr>
          <w:t>4</w:t>
        </w:r>
        <w:r w:rsidR="00EE1596" w:rsidRPr="0064750F">
          <w:rPr>
            <w:rStyle w:val="Hyperlink"/>
            <w:cs/>
          </w:rPr>
          <w:t xml:space="preserve"> สถาปัตยกรรมซัพพอร์ต์เวกเตอร์รีเกรสชัน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_Toc54303679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11</w:t>
        </w:r>
        <w:r w:rsidR="00EE1596">
          <w:rPr>
            <w:webHidden/>
          </w:rPr>
          <w:fldChar w:fldCharType="end"/>
        </w:r>
      </w:hyperlink>
    </w:p>
    <w:p w14:paraId="295262F1" w14:textId="2F7C22DD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80" w:history="1">
        <w:r w:rsidR="00EE1596" w:rsidRPr="0064750F">
          <w:rPr>
            <w:rStyle w:val="Hyperlink"/>
            <w:cs/>
          </w:rPr>
          <w:t xml:space="preserve">รูปที่ </w:t>
        </w:r>
        <w:r w:rsidR="00EE1596" w:rsidRPr="0064750F">
          <w:rPr>
            <w:rStyle w:val="Hyperlink"/>
          </w:rPr>
          <w:t>2</w:t>
        </w:r>
        <w:r w:rsidR="00EE1596" w:rsidRPr="0064750F">
          <w:rPr>
            <w:rStyle w:val="Hyperlink"/>
            <w:cs/>
          </w:rPr>
          <w:t>.</w:t>
        </w:r>
        <w:r w:rsidR="00EE1596" w:rsidRPr="0064750F">
          <w:rPr>
            <w:rStyle w:val="Hyperlink"/>
          </w:rPr>
          <w:t>5</w:t>
        </w:r>
        <w:r w:rsidR="00EE1596" w:rsidRPr="0064750F">
          <w:rPr>
            <w:rStyle w:val="Hyperlink"/>
            <w:cs/>
          </w:rPr>
          <w:t xml:space="preserve"> หน่วยที่เล็กที่สุดซึ่งจะอยู่ในทศนิยมหลักที่ </w:t>
        </w:r>
        <w:r w:rsidR="00EE1596" w:rsidRPr="0064750F">
          <w:rPr>
            <w:rStyle w:val="Hyperlink"/>
          </w:rPr>
          <w:t xml:space="preserve">4 </w:t>
        </w:r>
        <w:r w:rsidR="00EE1596" w:rsidRPr="0064750F">
          <w:rPr>
            <w:rStyle w:val="Hyperlink"/>
            <w:cs/>
          </w:rPr>
          <w:t xml:space="preserve">หรือมีค่าเท่ากับ </w:t>
        </w:r>
        <w:r w:rsidR="00EE1596" w:rsidRPr="0064750F">
          <w:rPr>
            <w:rStyle w:val="Hyperlink"/>
          </w:rPr>
          <w:t>0.0001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_Toc54303680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13</w:t>
        </w:r>
        <w:r w:rsidR="00EE1596">
          <w:rPr>
            <w:webHidden/>
          </w:rPr>
          <w:fldChar w:fldCharType="end"/>
        </w:r>
      </w:hyperlink>
    </w:p>
    <w:p w14:paraId="58AA828E" w14:textId="1690450B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81" w:history="1">
        <w:r w:rsidR="00EE1596" w:rsidRPr="0064750F">
          <w:rPr>
            <w:rStyle w:val="Hyperlink"/>
            <w:cs/>
          </w:rPr>
          <w:t xml:space="preserve">รูปที่ </w:t>
        </w:r>
        <w:r w:rsidR="00EE1596" w:rsidRPr="0064750F">
          <w:rPr>
            <w:rStyle w:val="Hyperlink"/>
          </w:rPr>
          <w:t>2</w:t>
        </w:r>
        <w:r w:rsidR="00EE1596" w:rsidRPr="0064750F">
          <w:rPr>
            <w:rStyle w:val="Hyperlink"/>
            <w:cs/>
          </w:rPr>
          <w:t>.</w:t>
        </w:r>
        <w:r w:rsidR="00EE1596" w:rsidRPr="0064750F">
          <w:rPr>
            <w:rStyle w:val="Hyperlink"/>
          </w:rPr>
          <w:t>6</w:t>
        </w:r>
        <w:r w:rsidR="00EE1596" w:rsidRPr="0064750F">
          <w:rPr>
            <w:rStyle w:val="Hyperlink"/>
            <w:cs/>
          </w:rPr>
          <w:t xml:space="preserve"> ตัวอย่างค่าสเปรด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_Toc54303681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14</w:t>
        </w:r>
        <w:r w:rsidR="00EE1596">
          <w:rPr>
            <w:webHidden/>
          </w:rPr>
          <w:fldChar w:fldCharType="end"/>
        </w:r>
      </w:hyperlink>
    </w:p>
    <w:p w14:paraId="205F549C" w14:textId="49C1C797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82" w:history="1">
        <w:r w:rsidR="00EE1596" w:rsidRPr="0064750F">
          <w:rPr>
            <w:rStyle w:val="Hyperlink"/>
            <w:cs/>
          </w:rPr>
          <w:t xml:space="preserve">รูปที่ </w:t>
        </w:r>
        <w:r w:rsidR="00EE1596" w:rsidRPr="0064750F">
          <w:rPr>
            <w:rStyle w:val="Hyperlink"/>
          </w:rPr>
          <w:t>2</w:t>
        </w:r>
        <w:r w:rsidR="00EE1596" w:rsidRPr="0064750F">
          <w:rPr>
            <w:rStyle w:val="Hyperlink"/>
            <w:cs/>
          </w:rPr>
          <w:t>.</w:t>
        </w:r>
        <w:r w:rsidR="00EE1596" w:rsidRPr="0064750F">
          <w:rPr>
            <w:rStyle w:val="Hyperlink"/>
          </w:rPr>
          <w:t>7</w:t>
        </w:r>
        <w:r w:rsidR="00EE1596" w:rsidRPr="0064750F">
          <w:rPr>
            <w:rStyle w:val="Hyperlink"/>
            <w:cs/>
          </w:rPr>
          <w:t xml:space="preserve"> แสดงตัวอย่างของราคาโบรกเกอร์ที่รับซื้อและขาย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_Toc54303682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14</w:t>
        </w:r>
        <w:r w:rsidR="00EE1596">
          <w:rPr>
            <w:webHidden/>
          </w:rPr>
          <w:fldChar w:fldCharType="end"/>
        </w:r>
      </w:hyperlink>
    </w:p>
    <w:p w14:paraId="043DA20B" w14:textId="2BC16026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83" w:history="1">
        <w:r w:rsidR="00EE1596" w:rsidRPr="0064750F">
          <w:rPr>
            <w:rStyle w:val="Hyperlink"/>
            <w:cs/>
          </w:rPr>
          <w:t xml:space="preserve">รูปที่ </w:t>
        </w:r>
        <w:r w:rsidR="00EE1596" w:rsidRPr="0064750F">
          <w:rPr>
            <w:rStyle w:val="Hyperlink"/>
          </w:rPr>
          <w:t xml:space="preserve">8 </w:t>
        </w:r>
        <w:r w:rsidR="00EE1596" w:rsidRPr="0064750F">
          <w:rPr>
            <w:rStyle w:val="Hyperlink"/>
            <w:cs/>
          </w:rPr>
          <w:t xml:space="preserve">แสดง </w:t>
        </w:r>
        <w:r w:rsidR="00EE1596" w:rsidRPr="0064750F">
          <w:rPr>
            <w:rStyle w:val="Hyperlink"/>
          </w:rPr>
          <w:t xml:space="preserve">Data Flow Diagram </w:t>
        </w:r>
        <w:r w:rsidR="00EE1596" w:rsidRPr="0064750F">
          <w:rPr>
            <w:rStyle w:val="Hyperlink"/>
            <w:cs/>
          </w:rPr>
          <w:t>ของระบบ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_Toc54303683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23</w:t>
        </w:r>
        <w:r w:rsidR="00EE1596">
          <w:rPr>
            <w:webHidden/>
          </w:rPr>
          <w:fldChar w:fldCharType="end"/>
        </w:r>
      </w:hyperlink>
    </w:p>
    <w:p w14:paraId="1E992A42" w14:textId="63599683" w:rsidR="00597807" w:rsidRPr="00F444C1" w:rsidRDefault="00F444C1" w:rsidP="00F444C1">
      <w:pPr>
        <w:spacing w:after="200" w:line="276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s/>
        </w:rPr>
        <w:fldChar w:fldCharType="end"/>
      </w:r>
      <w:r w:rsidR="00597807" w:rsidRPr="008473F5">
        <w:rPr>
          <w:rFonts w:ascii="TH SarabunPSK" w:hAnsi="TH SarabunPSK" w:cs="TH SarabunPSK" w:hint="cs"/>
          <w:sz w:val="32"/>
          <w:szCs w:val="32"/>
          <w:cs/>
        </w:rPr>
        <w:tab/>
      </w:r>
    </w:p>
    <w:p w14:paraId="7BE519B2" w14:textId="40726C04" w:rsidR="001C0D3C" w:rsidRPr="008473F5" w:rsidRDefault="001C0D3C" w:rsidP="00597807">
      <w:pPr>
        <w:tabs>
          <w:tab w:val="center" w:pos="8460"/>
        </w:tabs>
        <w:rPr>
          <w:rFonts w:ascii="TH SarabunPSK" w:hAnsi="TH SarabunPSK" w:cs="TH SarabunPSK"/>
          <w:sz w:val="32"/>
          <w:szCs w:val="32"/>
        </w:rPr>
      </w:pPr>
    </w:p>
    <w:p w14:paraId="1F17B4C2" w14:textId="77777777" w:rsidR="00597807" w:rsidRPr="008473F5" w:rsidRDefault="00597807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B7E29F3" w14:textId="353F7C61" w:rsidR="00597807" w:rsidRPr="008473F5" w:rsidRDefault="00597807" w:rsidP="00892EC5">
      <w:pPr>
        <w:pStyle w:val="cpeHeader"/>
      </w:pPr>
      <w:bookmarkStart w:id="14" w:name="_Toc54303695"/>
      <w:r w:rsidRPr="008473F5">
        <w:rPr>
          <w:rFonts w:hint="cs"/>
          <w:cs/>
        </w:rPr>
        <w:lastRenderedPageBreak/>
        <w:t>สารบัญตาราง</w:t>
      </w:r>
      <w:bookmarkEnd w:id="14"/>
    </w:p>
    <w:p w14:paraId="621C4750" w14:textId="77777777" w:rsidR="00597807" w:rsidRPr="008473F5" w:rsidRDefault="00597807" w:rsidP="00CF169E">
      <w:pPr>
        <w:tabs>
          <w:tab w:val="center" w:pos="8222"/>
        </w:tabs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4DFD4FB1" w14:textId="6FF36DB7" w:rsidR="00EE1596" w:rsidRDefault="00E810C4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ตารางที่" </w:instrText>
      </w:r>
      <w:r>
        <w:rPr>
          <w:cs/>
        </w:rPr>
        <w:fldChar w:fldCharType="separate"/>
      </w:r>
      <w:hyperlink w:anchor="_Toc54303667" w:history="1">
        <w:r w:rsidR="00EE1596" w:rsidRPr="00734595">
          <w:rPr>
            <w:rStyle w:val="Hyperlink"/>
            <w:b/>
            <w:bCs/>
            <w:cs/>
          </w:rPr>
          <w:t xml:space="preserve">ตารางที่ 1.1 </w:t>
        </w:r>
        <w:r w:rsidR="00EE1596" w:rsidRPr="00734595">
          <w:rPr>
            <w:rStyle w:val="Hyperlink"/>
            <w:cs/>
          </w:rPr>
          <w:t>ตารงแสดงรายละเอียดของข้อมูลที่ใช้พัฒนา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_Toc54303667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</w:t>
        </w:r>
        <w:r w:rsidR="00EE1596">
          <w:rPr>
            <w:webHidden/>
          </w:rPr>
          <w:fldChar w:fldCharType="end"/>
        </w:r>
      </w:hyperlink>
    </w:p>
    <w:p w14:paraId="09E709C7" w14:textId="66F9B907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68" w:history="1">
        <w:r w:rsidR="00EE1596" w:rsidRPr="00734595">
          <w:rPr>
            <w:rStyle w:val="Hyperlink"/>
            <w:b/>
            <w:bCs/>
            <w:cs/>
          </w:rPr>
          <w:t>ตารางที่ 3.1</w:t>
        </w:r>
        <w:r w:rsidR="00EE1596" w:rsidRPr="00734595">
          <w:rPr>
            <w:rStyle w:val="Hyperlink"/>
            <w:cs/>
          </w:rPr>
          <w:t xml:space="preserve"> ตัวอย่างข้อมูลพื้นฐานของแต่ละสกุลเงิน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_Toc54303668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16</w:t>
        </w:r>
        <w:r w:rsidR="00EE1596">
          <w:rPr>
            <w:webHidden/>
          </w:rPr>
          <w:fldChar w:fldCharType="end"/>
        </w:r>
      </w:hyperlink>
    </w:p>
    <w:p w14:paraId="7F6ECDEA" w14:textId="43CCECE5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69" w:history="1">
        <w:r w:rsidR="00EE1596" w:rsidRPr="00734595">
          <w:rPr>
            <w:rStyle w:val="Hyperlink"/>
            <w:b/>
            <w:bCs/>
            <w:cs/>
          </w:rPr>
          <w:t>ตารางที่ 3.2</w:t>
        </w:r>
        <w:r w:rsidR="00EE1596" w:rsidRPr="00734595">
          <w:rPr>
            <w:rStyle w:val="Hyperlink"/>
            <w:cs/>
          </w:rPr>
          <w:t xml:space="preserve"> แสดงอินเดเคเตอร์ที่ใช้สร้างข้อมูลสำหรับระบบ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_Toc54303669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17</w:t>
        </w:r>
        <w:r w:rsidR="00EE1596">
          <w:rPr>
            <w:webHidden/>
          </w:rPr>
          <w:fldChar w:fldCharType="end"/>
        </w:r>
      </w:hyperlink>
    </w:p>
    <w:p w14:paraId="58DE73CE" w14:textId="15D38E29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0" w:history="1">
        <w:r w:rsidR="00EE1596" w:rsidRPr="00734595">
          <w:rPr>
            <w:rStyle w:val="Hyperlink"/>
            <w:b/>
            <w:bCs/>
            <w:cs/>
          </w:rPr>
          <w:t>ตารางที่ 3.3</w:t>
        </w:r>
        <w:r w:rsidR="00EE1596" w:rsidRPr="00734595">
          <w:rPr>
            <w:rStyle w:val="Hyperlink"/>
            <w:cs/>
          </w:rPr>
          <w:t xml:space="preserve"> ตัวอย่างข้อมูลชุดฝึกสอน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_Toc54303670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17</w:t>
        </w:r>
        <w:r w:rsidR="00EE1596">
          <w:rPr>
            <w:webHidden/>
          </w:rPr>
          <w:fldChar w:fldCharType="end"/>
        </w:r>
      </w:hyperlink>
    </w:p>
    <w:p w14:paraId="690D91F5" w14:textId="00D770FE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1" w:history="1">
        <w:r w:rsidR="00EE1596" w:rsidRPr="00734595">
          <w:rPr>
            <w:rStyle w:val="Hyperlink"/>
            <w:b/>
            <w:bCs/>
            <w:cs/>
          </w:rPr>
          <w:t>ตารางที่ 3.4</w:t>
        </w:r>
        <w:r w:rsidR="00EE1596" w:rsidRPr="00734595">
          <w:rPr>
            <w:rStyle w:val="Hyperlink"/>
            <w:cs/>
          </w:rPr>
          <w:t xml:space="preserve"> อธิบายค่าในแต่ละลำดับคอลัมท์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_Toc54303671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18</w:t>
        </w:r>
        <w:r w:rsidR="00EE1596">
          <w:rPr>
            <w:webHidden/>
          </w:rPr>
          <w:fldChar w:fldCharType="end"/>
        </w:r>
      </w:hyperlink>
    </w:p>
    <w:p w14:paraId="48A541F7" w14:textId="4A3B7741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2" w:history="1">
        <w:r w:rsidR="00EE1596" w:rsidRPr="00734595">
          <w:rPr>
            <w:rStyle w:val="Hyperlink"/>
            <w:b/>
            <w:bCs/>
            <w:cs/>
          </w:rPr>
          <w:t>ตารางที่ 3.5</w:t>
        </w:r>
        <w:r w:rsidR="00EE1596" w:rsidRPr="00734595">
          <w:rPr>
            <w:rStyle w:val="Hyperlink"/>
            <w:cs/>
          </w:rPr>
          <w:t xml:space="preserve"> การกำหนดค่าความเป็นสมาชิกในแต่ชุดระหว่างปี พ.ศ. 2559 ถึงปี พ.ศ. 25</w:t>
        </w:r>
        <w:r w:rsidR="00EE1596" w:rsidRPr="00734595">
          <w:rPr>
            <w:rStyle w:val="Hyperlink"/>
          </w:rPr>
          <w:t>63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_Toc54303672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19</w:t>
        </w:r>
        <w:r w:rsidR="00EE1596">
          <w:rPr>
            <w:webHidden/>
          </w:rPr>
          <w:fldChar w:fldCharType="end"/>
        </w:r>
      </w:hyperlink>
    </w:p>
    <w:p w14:paraId="06E07208" w14:textId="44C723A2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3" w:history="1">
        <w:r w:rsidR="00EE1596" w:rsidRPr="00734595">
          <w:rPr>
            <w:rStyle w:val="Hyperlink"/>
            <w:b/>
            <w:bCs/>
            <w:cs/>
          </w:rPr>
          <w:t>ตารางที่ 3.6</w:t>
        </w:r>
        <w:r w:rsidR="00EE1596" w:rsidRPr="00734595">
          <w:rPr>
            <w:rStyle w:val="Hyperlink"/>
            <w:cs/>
          </w:rPr>
          <w:t xml:space="preserve"> แบ่งกลุ่มตาม </w:t>
        </w:r>
        <w:r w:rsidR="00EE1596" w:rsidRPr="00734595">
          <w:rPr>
            <w:rStyle w:val="Hyperlink"/>
          </w:rPr>
          <w:t xml:space="preserve">k-fold </w:t>
        </w:r>
        <w:r w:rsidR="00EE1596" w:rsidRPr="00734595">
          <w:rPr>
            <w:rStyle w:val="Hyperlink"/>
            <w:cs/>
          </w:rPr>
          <w:t xml:space="preserve">ที่มี </w:t>
        </w:r>
        <w:r w:rsidR="00EE1596" w:rsidRPr="00734595">
          <w:rPr>
            <w:rStyle w:val="Hyperlink"/>
          </w:rPr>
          <w:t>k = 4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_Toc54303673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20</w:t>
        </w:r>
        <w:r w:rsidR="00EE1596">
          <w:rPr>
            <w:webHidden/>
          </w:rPr>
          <w:fldChar w:fldCharType="end"/>
        </w:r>
      </w:hyperlink>
    </w:p>
    <w:p w14:paraId="6B835374" w14:textId="1B8FDEBE" w:rsidR="00EE1596" w:rsidRDefault="006168C8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4" w:history="1">
        <w:r w:rsidR="00EE1596" w:rsidRPr="00734595">
          <w:rPr>
            <w:rStyle w:val="Hyperlink"/>
            <w:b/>
            <w:bCs/>
            <w:cs/>
          </w:rPr>
          <w:t>ตารางที่ 3.7</w:t>
        </w:r>
        <w:r w:rsidR="00EE1596" w:rsidRPr="00734595">
          <w:rPr>
            <w:rStyle w:val="Hyperlink"/>
            <w:cs/>
          </w:rPr>
          <w:t xml:space="preserve"> ตัวอย่างข้อมูลที่ใช้ในการฝึกสอนจากตารางที่ </w:t>
        </w:r>
        <w:r w:rsidR="00EE1596" w:rsidRPr="00734595">
          <w:rPr>
            <w:rStyle w:val="Hyperlink"/>
          </w:rPr>
          <w:t>3.6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_Toc54303674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55583">
          <w:rPr>
            <w:webHidden/>
            <w:cs/>
          </w:rPr>
          <w:t>20</w:t>
        </w:r>
        <w:r w:rsidR="00EE1596">
          <w:rPr>
            <w:webHidden/>
          </w:rPr>
          <w:fldChar w:fldCharType="end"/>
        </w:r>
      </w:hyperlink>
    </w:p>
    <w:p w14:paraId="066E5C0C" w14:textId="28256BF9" w:rsidR="005E6F25" w:rsidRPr="008473F5" w:rsidRDefault="00E810C4" w:rsidP="00517A18">
      <w:pPr>
        <w:rPr>
          <w:rFonts w:ascii="TH SarabunPSK" w:hAnsi="TH SarabunPSK" w:cs="TH SarabunPSK"/>
        </w:rPr>
        <w:sectPr w:rsidR="005E6F25" w:rsidRPr="008473F5" w:rsidSect="00226E00">
          <w:headerReference w:type="default" r:id="rId11"/>
          <w:footerReference w:type="default" r:id="rId12"/>
          <w:footerReference w:type="first" r:id="rId13"/>
          <w:pgSz w:w="11907" w:h="16839" w:code="9"/>
          <w:pgMar w:top="1702" w:right="1440" w:bottom="1440" w:left="2160" w:header="1440" w:footer="720" w:gutter="0"/>
          <w:pgNumType w:fmt="thaiLetters" w:start="1"/>
          <w:cols w:space="720"/>
          <w:titlePg/>
          <w:docGrid w:linePitch="381"/>
        </w:sectPr>
      </w:pPr>
      <w:r>
        <w:rPr>
          <w:rFonts w:ascii="TH SarabunPSK" w:hAnsi="TH SarabunPSK" w:cs="TH SarabunPSK"/>
          <w:cs/>
        </w:rPr>
        <w:fldChar w:fldCharType="end"/>
      </w:r>
    </w:p>
    <w:p w14:paraId="52CDE398" w14:textId="2C5C2E9B" w:rsidR="005E6F25" w:rsidRPr="008473F5" w:rsidRDefault="002A108A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15" w:name="_Toc54303696"/>
      <w:r w:rsidRPr="008473F5">
        <w:rPr>
          <w:rFonts w:hint="cs"/>
          <w:cs/>
        </w:rPr>
        <w:t>บทนำ</w:t>
      </w:r>
      <w:bookmarkEnd w:id="15"/>
    </w:p>
    <w:p w14:paraId="3FA110A4" w14:textId="7DAEC7B1" w:rsidR="00B10D75" w:rsidRPr="008473F5" w:rsidRDefault="003C3885" w:rsidP="00424C88">
      <w:pPr>
        <w:pStyle w:val="Heading2"/>
        <w:spacing w:line="276" w:lineRule="auto"/>
        <w:rPr>
          <w:cs/>
        </w:rPr>
      </w:pPr>
      <w:bookmarkStart w:id="16" w:name="_Toc54303697"/>
      <w:r w:rsidRPr="008473F5">
        <w:rPr>
          <w:rFonts w:hint="cs"/>
          <w:cs/>
        </w:rPr>
        <w:t>ที่มาของโครงงาน</w:t>
      </w:r>
      <w:bookmarkEnd w:id="16"/>
    </w:p>
    <w:p w14:paraId="108649CF" w14:textId="04A15AA5" w:rsidR="00424C88" w:rsidRPr="00634655" w:rsidRDefault="00424C88" w:rsidP="00424C88">
      <w:pPr>
        <w:ind w:firstLine="57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ฟอเร็กซ์(</w:t>
      </w: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</w:rPr>
        <w:t>Forex)</w:t>
      </w: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คือ ตลาดที่ทำการซื้อขายอัตราแลกเปลี่ยนเงินตรา โดยราคานั้นจะแปรผันตามอุปสงค์และอุปทาน ของแต่ละสกุลเงิน ซึ่งทั้งนี้อาจจะขึ้นอยู่กับหลายปัจจัย ไม่ว่าจะเป็นอัตราดอกเบี้ย อัตราเงินเฟ้อ สภาพเศรษฐกิจ สถานการณ์บ้านเมือง เหตุการณ์ทั้งในและต่างประเทศ </w:t>
      </w: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br/>
        <w:t>เรียกได้ว่า อัตราแลกเปลี่ยนเงินตรามีความอ่อนไหวต่อปัจจัยรอบข้างค่อนข้างมาก</w:t>
      </w:r>
    </w:p>
    <w:p w14:paraId="715567A8" w14:textId="146C98AA" w:rsidR="00424C88" w:rsidRPr="008473F5" w:rsidRDefault="00634655" w:rsidP="00424C88">
      <w:pPr>
        <w:ind w:firstLine="57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ด้วยเหตุผลที่ว่าตลาดฟอเร็กซ์มีความอ่อนไหวหรือผันผวนสูง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ผู้จัดทำได้สร้างระบบทำนายตลาดฟอเร็กซ์ที่มีความผันผวนรสูงโดยใช้ การเรียนรู้ของเครื่องคอมพิวเตอร์(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Machine Learning) 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และตรรกศาสตร์คลุมเครือ(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Fuzzy Logic) 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ประยุกต์ใช้เพื่อเพิ่มโอกาสให้ผู้ลงทุนได้กำไรและเพิ่มความมั่นใจในการลงทุนบนตลาดฟอเร็กซ์มากขึ้น โดยผลลัพธ์ของระบบทำนายจะแสดงผลลัพธ์ผ่านบนเว็บไซต์เพื่อสะดวกต่อการใช้งาน</w:t>
      </w:r>
    </w:p>
    <w:p w14:paraId="30F867D2" w14:textId="309E29C7" w:rsidR="00154600" w:rsidRPr="008473F5" w:rsidRDefault="003C3885" w:rsidP="00844E49">
      <w:pPr>
        <w:pStyle w:val="Heading2"/>
      </w:pPr>
      <w:bookmarkStart w:id="17" w:name="_Toc54303698"/>
      <w:r w:rsidRPr="008473F5">
        <w:rPr>
          <w:rFonts w:hint="cs"/>
          <w:cs/>
        </w:rPr>
        <w:t>วัตถุประสงค์ของโครงงาน</w:t>
      </w:r>
      <w:bookmarkEnd w:id="17"/>
    </w:p>
    <w:p w14:paraId="44B3B26A" w14:textId="0449A0C3" w:rsidR="003C3885" w:rsidRPr="008473F5" w:rsidRDefault="006670EA" w:rsidP="00844E49">
      <w:pPr>
        <w:pStyle w:val="ListParagraph"/>
      </w:pPr>
      <w:r w:rsidRPr="008473F5">
        <w:rPr>
          <w:rFonts w:hint="cs"/>
          <w:cs/>
        </w:rPr>
        <w:t>เพื่อ</w:t>
      </w:r>
      <w:r w:rsidR="00B2765B" w:rsidRPr="008473F5">
        <w:rPr>
          <w:rFonts w:hint="cs"/>
          <w:cs/>
        </w:rPr>
        <w:t>เป็นตัวช่วยในการตัดสินใจในการลงทุนบนตลาดฟอเร็กซ์</w:t>
      </w:r>
    </w:p>
    <w:p w14:paraId="3CD05F27" w14:textId="1832F2CC" w:rsidR="003C3885" w:rsidRPr="008473F5" w:rsidRDefault="006670EA" w:rsidP="00844E49">
      <w:pPr>
        <w:pStyle w:val="ListParagraph"/>
      </w:pPr>
      <w:r w:rsidRPr="008473F5">
        <w:rPr>
          <w:rFonts w:hint="cs"/>
          <w:cs/>
        </w:rPr>
        <w:t>เพื่อ</w:t>
      </w:r>
      <w:r w:rsidR="00B2765B" w:rsidRPr="008473F5">
        <w:rPr>
          <w:rFonts w:hint="cs"/>
          <w:cs/>
        </w:rPr>
        <w:t>ลดโอกาสผิดพลาดในการลงทุนบนตลาดฟอเร็กซ์</w:t>
      </w:r>
    </w:p>
    <w:p w14:paraId="3003E840" w14:textId="7457FEF8" w:rsidR="003C3885" w:rsidRPr="008473F5" w:rsidRDefault="003C3885" w:rsidP="00844E49">
      <w:pPr>
        <w:pStyle w:val="Heading2"/>
      </w:pPr>
      <w:bookmarkStart w:id="18" w:name="_Toc54303699"/>
      <w:r w:rsidRPr="008473F5">
        <w:rPr>
          <w:rFonts w:hint="cs"/>
          <w:cs/>
        </w:rPr>
        <w:t>ขอบเขตของโครงงาน</w:t>
      </w:r>
      <w:bookmarkEnd w:id="18"/>
    </w:p>
    <w:p w14:paraId="20F1AFE0" w14:textId="6D3EE0F1" w:rsidR="005961A4" w:rsidRDefault="000C377D" w:rsidP="00626112">
      <w:pPr>
        <w:pStyle w:val="Heading3"/>
        <w:spacing w:after="240"/>
      </w:pPr>
      <w:bookmarkStart w:id="19" w:name="_Toc54303700"/>
      <w:r>
        <w:rPr>
          <w:rFonts w:hint="cs"/>
          <w:cs/>
        </w:rPr>
        <w:t>ข้อมูลที่ใช้</w:t>
      </w:r>
      <w:bookmarkEnd w:id="19"/>
    </w:p>
    <w:p w14:paraId="204881F4" w14:textId="6C52797D" w:rsidR="008B5C97" w:rsidRPr="008B5C97" w:rsidRDefault="008B5C97" w:rsidP="008B5C97">
      <w:pPr>
        <w:pStyle w:val="cpeBodyText"/>
        <w:rPr>
          <w:cs/>
        </w:rPr>
      </w:pPr>
      <w:r w:rsidRPr="008B5C97">
        <w:rPr>
          <w:cs/>
        </w:rPr>
        <w:t>ข้อมูลที่จะ</w:t>
      </w:r>
      <w:r>
        <w:rPr>
          <w:rFonts w:hint="cs"/>
          <w:cs/>
        </w:rPr>
        <w:t>ใช้</w:t>
      </w:r>
      <w:r w:rsidRPr="008B5C97">
        <w:rPr>
          <w:cs/>
        </w:rPr>
        <w:t xml:space="preserve">จะมีข้อมูลของ 3 คู่สกุลเงิน ดังต่อไปนี้ </w:t>
      </w:r>
      <w:r w:rsidRPr="008B5C97">
        <w:t xml:space="preserve">EUR/USD ,USD/JPY </w:t>
      </w:r>
      <w:r w:rsidRPr="008B5C97">
        <w:rPr>
          <w:cs/>
        </w:rPr>
        <w:t xml:space="preserve">และ </w:t>
      </w:r>
      <w:r w:rsidRPr="008B5C97">
        <w:t xml:space="preserve">GBP/USD </w:t>
      </w:r>
      <w:r w:rsidRPr="008B5C97">
        <w:rPr>
          <w:cs/>
        </w:rPr>
        <w:t xml:space="preserve">โดยข้อมูลของแต่ละคู่สกุลเงินมีข้อมูล 9 ปีย้อนหลัง </w:t>
      </w:r>
      <w:r>
        <w:rPr>
          <w:rFonts w:hint="cs"/>
          <w:cs/>
        </w:rPr>
        <w:t>โดยมีรายละเอียดดังตาราง 1.1</w:t>
      </w:r>
    </w:p>
    <w:p w14:paraId="7C972E72" w14:textId="1121EA83" w:rsidR="00F92D11" w:rsidRPr="00F92D11" w:rsidRDefault="00F92D11" w:rsidP="00F92D11">
      <w:pPr>
        <w:pStyle w:val="Caption"/>
        <w:jc w:val="left"/>
      </w:pPr>
      <w:bookmarkStart w:id="20" w:name="_Toc54303667"/>
      <w:r w:rsidRPr="00F92D11">
        <w:rPr>
          <w:b/>
          <w:bCs/>
          <w:cs/>
        </w:rPr>
        <w:t xml:space="preserve">ตารางที่ </w:t>
      </w:r>
      <w:r w:rsidRPr="00F92D11">
        <w:rPr>
          <w:b/>
          <w:bCs/>
          <w:cs/>
        </w:rPr>
        <w:fldChar w:fldCharType="begin"/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</w:rPr>
        <w:instrText xml:space="preserve">STYLEREF </w:instrText>
      </w:r>
      <w:r w:rsidRPr="00F92D11">
        <w:rPr>
          <w:b/>
          <w:bCs/>
          <w:cs/>
        </w:rPr>
        <w:instrText xml:space="preserve">1 </w:instrText>
      </w:r>
      <w:r w:rsidRPr="00F92D11">
        <w:rPr>
          <w:b/>
          <w:bCs/>
        </w:rPr>
        <w:instrText>\s</w:instrText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1</w:t>
      </w:r>
      <w:r w:rsidRPr="00F92D11">
        <w:rPr>
          <w:b/>
          <w:bCs/>
          <w:cs/>
        </w:rPr>
        <w:fldChar w:fldCharType="end"/>
      </w:r>
      <w:r w:rsidRPr="00F92D11">
        <w:rPr>
          <w:b/>
          <w:bCs/>
          <w:cs/>
        </w:rPr>
        <w:t>.</w:t>
      </w:r>
      <w:r w:rsidRPr="00F92D11">
        <w:rPr>
          <w:b/>
          <w:bCs/>
          <w:cs/>
        </w:rPr>
        <w:fldChar w:fldCharType="begin"/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</w:rPr>
        <w:instrText xml:space="preserve">SEQ </w:instrText>
      </w:r>
      <w:r w:rsidRPr="00F92D11">
        <w:rPr>
          <w:b/>
          <w:bCs/>
          <w:cs/>
        </w:rPr>
        <w:instrText xml:space="preserve">ตารางที่ </w:instrText>
      </w:r>
      <w:r w:rsidRPr="00F92D11">
        <w:rPr>
          <w:b/>
          <w:bCs/>
        </w:rPr>
        <w:instrText xml:space="preserve">\* ARABIC \s </w:instrText>
      </w:r>
      <w:r w:rsidRPr="00F92D11">
        <w:rPr>
          <w:b/>
          <w:bCs/>
          <w:cs/>
        </w:rPr>
        <w:instrText xml:space="preserve">1 </w:instrText>
      </w:r>
      <w:r w:rsidRP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1</w:t>
      </w:r>
      <w:r w:rsidRPr="00F92D11">
        <w:rPr>
          <w:b/>
          <w:bCs/>
          <w:cs/>
        </w:rPr>
        <w:fldChar w:fldCharType="end"/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ตารงแสดงรายละเอียดของข้อมูลที่ใช้พัฒนา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626112" w14:paraId="60411212" w14:textId="77777777" w:rsidTr="00626112">
        <w:tc>
          <w:tcPr>
            <w:tcW w:w="4148" w:type="dxa"/>
          </w:tcPr>
          <w:p w14:paraId="53C13530" w14:textId="30AA1420" w:rsidR="00626112" w:rsidRPr="00626112" w:rsidRDefault="00626112" w:rsidP="00626112">
            <w:pPr>
              <w:pStyle w:val="cpeBodyText"/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รายการ</w:t>
            </w:r>
          </w:p>
        </w:tc>
        <w:tc>
          <w:tcPr>
            <w:tcW w:w="4149" w:type="dxa"/>
          </w:tcPr>
          <w:p w14:paraId="3622631D" w14:textId="43E52C3A" w:rsidR="00626112" w:rsidRPr="00626112" w:rsidRDefault="00626112" w:rsidP="00626112">
            <w:pPr>
              <w:pStyle w:val="cpeBodyText"/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รายละเอียด</w:t>
            </w:r>
          </w:p>
        </w:tc>
      </w:tr>
      <w:tr w:rsidR="00626112" w14:paraId="38309B6A" w14:textId="77777777" w:rsidTr="00626112">
        <w:tc>
          <w:tcPr>
            <w:tcW w:w="4148" w:type="dxa"/>
            <w:vAlign w:val="center"/>
          </w:tcPr>
          <w:p w14:paraId="3B5F21C5" w14:textId="3CEFAF56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คู่สกุลเงิน</w:t>
            </w:r>
          </w:p>
        </w:tc>
        <w:tc>
          <w:tcPr>
            <w:tcW w:w="4149" w:type="dxa"/>
            <w:vAlign w:val="center"/>
          </w:tcPr>
          <w:p w14:paraId="4B9F4541" w14:textId="72AD32AC" w:rsidR="00626112" w:rsidRDefault="00626112" w:rsidP="00626112">
            <w:pPr>
              <w:pStyle w:val="cpeBodyText"/>
              <w:ind w:firstLine="0"/>
              <w:jc w:val="center"/>
            </w:pPr>
            <w:r w:rsidRPr="008473F5">
              <w:rPr>
                <w:rFonts w:hint="cs"/>
              </w:rPr>
              <w:t>EUR/USD,</w:t>
            </w:r>
            <w:r>
              <w:rPr>
                <w:rFonts w:hint="cs"/>
                <w:cs/>
              </w:rPr>
              <w:t xml:space="preserve"> </w:t>
            </w:r>
            <w:r w:rsidRPr="008473F5">
              <w:rPr>
                <w:rFonts w:hint="cs"/>
              </w:rPr>
              <w:t xml:space="preserve">USD/JPY </w:t>
            </w:r>
            <w:r w:rsidRPr="008473F5">
              <w:rPr>
                <w:rFonts w:hint="cs"/>
                <w:cs/>
              </w:rPr>
              <w:t>และ</w:t>
            </w:r>
            <w:r w:rsidRPr="008473F5">
              <w:rPr>
                <w:rFonts w:hint="cs"/>
              </w:rPr>
              <w:t xml:space="preserve"> GBP/USD</w:t>
            </w:r>
          </w:p>
        </w:tc>
      </w:tr>
      <w:tr w:rsidR="00626112" w14:paraId="7C78A295" w14:textId="77777777" w:rsidTr="00626112">
        <w:tc>
          <w:tcPr>
            <w:tcW w:w="4148" w:type="dxa"/>
            <w:vAlign w:val="center"/>
          </w:tcPr>
          <w:p w14:paraId="3BC71251" w14:textId="70A150C3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กรอบเวลา</w:t>
            </w:r>
          </w:p>
        </w:tc>
        <w:tc>
          <w:tcPr>
            <w:tcW w:w="4149" w:type="dxa"/>
            <w:vAlign w:val="center"/>
          </w:tcPr>
          <w:p w14:paraId="5F167AFA" w14:textId="5204CCFD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1 ชม.</w:t>
            </w:r>
          </w:p>
        </w:tc>
      </w:tr>
      <w:tr w:rsidR="00626112" w14:paraId="7D9E0091" w14:textId="77777777" w:rsidTr="00626112">
        <w:tc>
          <w:tcPr>
            <w:tcW w:w="4148" w:type="dxa"/>
            <w:vAlign w:val="center"/>
          </w:tcPr>
          <w:p w14:paraId="3B021F32" w14:textId="2A116012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ระยะเวลา</w:t>
            </w:r>
          </w:p>
        </w:tc>
        <w:tc>
          <w:tcPr>
            <w:tcW w:w="4149" w:type="dxa"/>
            <w:vAlign w:val="center"/>
          </w:tcPr>
          <w:p w14:paraId="5B739EC0" w14:textId="7A66C758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ม.ค. 2007 - ธ.ค. 2020</w:t>
            </w:r>
          </w:p>
        </w:tc>
      </w:tr>
      <w:tr w:rsidR="00626112" w14:paraId="68F66B6C" w14:textId="77777777" w:rsidTr="00626112">
        <w:tc>
          <w:tcPr>
            <w:tcW w:w="4148" w:type="dxa"/>
            <w:vAlign w:val="center"/>
          </w:tcPr>
          <w:p w14:paraId="4936E1D1" w14:textId="31F3C6BF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ปริมาณข้อมูล</w:t>
            </w:r>
          </w:p>
        </w:tc>
        <w:tc>
          <w:tcPr>
            <w:tcW w:w="4149" w:type="dxa"/>
            <w:vAlign w:val="center"/>
          </w:tcPr>
          <w:p w14:paraId="5981F08E" w14:textId="1E44E968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t>8500</w:t>
            </w:r>
            <w:r>
              <w:rPr>
                <w:rFonts w:hint="cs"/>
                <w:cs/>
              </w:rPr>
              <w:t>0</w:t>
            </w:r>
            <w:r>
              <w:t xml:space="preserve"> </w:t>
            </w:r>
            <w:r>
              <w:rPr>
                <w:rFonts w:hint="cs"/>
                <w:cs/>
              </w:rPr>
              <w:t>ต่อคู่สกุลเงิน</w:t>
            </w:r>
          </w:p>
        </w:tc>
      </w:tr>
      <w:tr w:rsidR="00626112" w14:paraId="5394EAEC" w14:textId="77777777" w:rsidTr="00626112">
        <w:tc>
          <w:tcPr>
            <w:tcW w:w="4148" w:type="dxa"/>
            <w:vAlign w:val="center"/>
          </w:tcPr>
          <w:p w14:paraId="2AABC98F" w14:textId="48642CAE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แหล่งข้อมูล</w:t>
            </w:r>
          </w:p>
        </w:tc>
        <w:tc>
          <w:tcPr>
            <w:tcW w:w="4149" w:type="dxa"/>
            <w:vAlign w:val="center"/>
          </w:tcPr>
          <w:p w14:paraId="1B602C6C" w14:textId="56CBA503" w:rsidR="00626112" w:rsidRDefault="006168C8" w:rsidP="00626112">
            <w:pPr>
              <w:pStyle w:val="cpeBodyText"/>
              <w:ind w:firstLine="0"/>
              <w:jc w:val="center"/>
            </w:pPr>
            <w:hyperlink r:id="rId14" w:history="1">
              <w:r w:rsidR="00626112" w:rsidRPr="00626112">
                <w:rPr>
                  <w:rStyle w:val="Hyperlink"/>
                </w:rPr>
                <w:t>https://forexsb.com/</w:t>
              </w:r>
            </w:hyperlink>
          </w:p>
        </w:tc>
      </w:tr>
    </w:tbl>
    <w:p w14:paraId="5950EB1E" w14:textId="0E39D422" w:rsidR="00F92D11" w:rsidRDefault="00F92D11" w:rsidP="00F92D11">
      <w:pPr>
        <w:pStyle w:val="BodyText"/>
      </w:pPr>
    </w:p>
    <w:p w14:paraId="5B8BDB11" w14:textId="777388E4" w:rsidR="00F92D11" w:rsidRPr="00F92D11" w:rsidRDefault="00F92D11" w:rsidP="00F92D11">
      <w:pPr>
        <w:pStyle w:val="Heading3"/>
        <w:spacing w:after="240"/>
      </w:pPr>
      <w:bookmarkStart w:id="21" w:name="_Toc54303701"/>
      <w:r>
        <w:rPr>
          <w:rFonts w:hint="cs"/>
          <w:cs/>
        </w:rPr>
        <w:t>เอาต์พุตของระบบทำนาย</w:t>
      </w:r>
      <w:bookmarkEnd w:id="21"/>
    </w:p>
    <w:p w14:paraId="12123F99" w14:textId="7F0EAC29" w:rsidR="00F92D11" w:rsidRDefault="00F92D11" w:rsidP="00F92D11">
      <w:pPr>
        <w:pStyle w:val="cpeBodyText"/>
        <w:ind w:left="720"/>
      </w:pPr>
      <w:r>
        <w:rPr>
          <w:rFonts w:hint="cs"/>
          <w:cs/>
        </w:rPr>
        <w:t>ระบบจะส่งค่าเอาต์พุตที่ได้จากระบบทำนายทั้งหมด 2 ค่า ได้แก่</w:t>
      </w:r>
    </w:p>
    <w:p w14:paraId="17A862AC" w14:textId="755D4D02" w:rsidR="00F92D11" w:rsidRPr="00F92D11" w:rsidRDefault="00F92D11" w:rsidP="00F92D11">
      <w:pPr>
        <w:pStyle w:val="BodyText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Open: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ค่าเปิดราคาในอีก 24 ชม. ข้างหน้า</w:t>
      </w:r>
    </w:p>
    <w:p w14:paraId="17603359" w14:textId="45F54ECB" w:rsidR="00F92D11" w:rsidRPr="00F92D11" w:rsidRDefault="00F92D11" w:rsidP="00F92D11">
      <w:pPr>
        <w:pStyle w:val="BodyText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Close: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ค่าปิดราคาในอีก 24 ชม. ข้างหน้า</w:t>
      </w:r>
    </w:p>
    <w:p w14:paraId="06AB1A77" w14:textId="0B459486" w:rsidR="00993A0C" w:rsidRPr="008473F5" w:rsidRDefault="00993A0C" w:rsidP="00993A0C">
      <w:pPr>
        <w:pStyle w:val="Heading2"/>
      </w:pPr>
      <w:bookmarkStart w:id="22" w:name="_Toc54303702"/>
      <w:r w:rsidRPr="008473F5">
        <w:rPr>
          <w:rFonts w:hint="cs"/>
          <w:cs/>
        </w:rPr>
        <w:t>ประโยชน์ที่ได้รับ</w:t>
      </w:r>
      <w:bookmarkEnd w:id="22"/>
    </w:p>
    <w:p w14:paraId="6D22EEF1" w14:textId="71DD2069" w:rsidR="00993A0C" w:rsidRPr="008473F5" w:rsidRDefault="007814B2" w:rsidP="007046BA">
      <w:pPr>
        <w:pStyle w:val="ListParagraph"/>
        <w:numPr>
          <w:ilvl w:val="0"/>
          <w:numId w:val="4"/>
        </w:numPr>
      </w:pPr>
      <w:r w:rsidRPr="008473F5">
        <w:rPr>
          <w:rFonts w:hint="cs"/>
          <w:cs/>
        </w:rPr>
        <w:t>เพิ่มความมั่นใจในการลงทุนบนตลาดฟอเร็กซ์จากผลลัพธ์ของระบบทำนาย</w:t>
      </w:r>
    </w:p>
    <w:p w14:paraId="703577BA" w14:textId="1F00FA59" w:rsidR="00993A0C" w:rsidRPr="008473F5" w:rsidRDefault="007814B2" w:rsidP="007046BA">
      <w:pPr>
        <w:pStyle w:val="ListParagraph"/>
        <w:numPr>
          <w:ilvl w:val="0"/>
          <w:numId w:val="4"/>
        </w:numPr>
      </w:pPr>
      <w:r w:rsidRPr="008473F5">
        <w:rPr>
          <w:rFonts w:hint="cs"/>
          <w:cs/>
        </w:rPr>
        <w:t>เป็นตัวช่วยตัดสินใจในการลงทุนบนตลาดฟอเร็กซ์</w:t>
      </w:r>
    </w:p>
    <w:p w14:paraId="651E393F" w14:textId="74BE5201" w:rsidR="00695A59" w:rsidRPr="008473F5" w:rsidRDefault="00695A59" w:rsidP="00695A59">
      <w:pPr>
        <w:pStyle w:val="Heading2"/>
      </w:pPr>
      <w:bookmarkStart w:id="23" w:name="_Toc54303703"/>
      <w:r w:rsidRPr="008473F5">
        <w:rPr>
          <w:rFonts w:hint="cs"/>
          <w:cs/>
        </w:rPr>
        <w:t>เทคโนโลยีและเครื่องมือที่ใช้</w:t>
      </w:r>
      <w:bookmarkEnd w:id="23"/>
    </w:p>
    <w:p w14:paraId="3716A6C1" w14:textId="5847890D" w:rsidR="00695A59" w:rsidRPr="008473F5" w:rsidRDefault="00695A59" w:rsidP="00695A59">
      <w:pPr>
        <w:pStyle w:val="Heading3"/>
      </w:pPr>
      <w:bookmarkStart w:id="24" w:name="_Toc54303704"/>
      <w:r w:rsidRPr="008473F5">
        <w:rPr>
          <w:rFonts w:hint="cs"/>
          <w:cs/>
        </w:rPr>
        <w:t>เทคโนโลยีด้านซอฟต์แวร์</w:t>
      </w:r>
      <w:bookmarkEnd w:id="24"/>
    </w:p>
    <w:p w14:paraId="04758759" w14:textId="4CBACDD5" w:rsidR="004161E6" w:rsidRPr="00F92D11" w:rsidRDefault="004161E6" w:rsidP="004161E6">
      <w:pPr>
        <w:pStyle w:val="cpeBodyText"/>
        <w:numPr>
          <w:ilvl w:val="0"/>
          <w:numId w:val="23"/>
        </w:numPr>
      </w:pPr>
      <w:r w:rsidRPr="00F92D11">
        <w:rPr>
          <w:rFonts w:hint="cs"/>
        </w:rPr>
        <w:t xml:space="preserve">Python: </w:t>
      </w:r>
      <w:r w:rsidRPr="00F92D11">
        <w:rPr>
          <w:rFonts w:hint="cs"/>
          <w:cs/>
        </w:rPr>
        <w:t xml:space="preserve">สำหรับพัฒนาในส่วนของ </w:t>
      </w:r>
      <w:r w:rsidRPr="00F92D11">
        <w:rPr>
          <w:rFonts w:hint="cs"/>
        </w:rPr>
        <w:t>Fuzzy Support Vector Regression</w:t>
      </w:r>
    </w:p>
    <w:p w14:paraId="2BD614A9" w14:textId="77777777" w:rsidR="004161E6" w:rsidRPr="00F92D11" w:rsidRDefault="004161E6" w:rsidP="004161E6">
      <w:pPr>
        <w:pStyle w:val="BodyText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Flask: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 xml:space="preserve">พัฒนาในส่วนของ </w:t>
      </w:r>
      <w:r w:rsidRPr="00F92D11">
        <w:rPr>
          <w:rFonts w:ascii="TH SarabunPSK" w:hAnsi="TH SarabunPSK" w:cs="TH SarabunPSK" w:hint="cs"/>
          <w:sz w:val="32"/>
          <w:szCs w:val="32"/>
        </w:rPr>
        <w:t xml:space="preserve">Back-end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เว็บไซต์</w:t>
      </w:r>
    </w:p>
    <w:p w14:paraId="4EE35B21" w14:textId="77777777" w:rsidR="004161E6" w:rsidRPr="00F92D11" w:rsidRDefault="004161E6" w:rsidP="004161E6">
      <w:pPr>
        <w:pStyle w:val="BodyText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Nuxt.js: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 xml:space="preserve">พํฒนาในส่วนของ </w:t>
      </w:r>
      <w:r w:rsidRPr="00F92D11">
        <w:rPr>
          <w:rFonts w:ascii="TH SarabunPSK" w:hAnsi="TH SarabunPSK" w:cs="TH SarabunPSK" w:hint="cs"/>
          <w:sz w:val="32"/>
          <w:szCs w:val="32"/>
        </w:rPr>
        <w:t xml:space="preserve">Front-end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เว็บไซต์</w:t>
      </w:r>
    </w:p>
    <w:p w14:paraId="73EE50A7" w14:textId="77777777" w:rsidR="007E7600" w:rsidRPr="008473F5" w:rsidRDefault="007E7600">
      <w:pPr>
        <w:spacing w:after="200" w:line="276" w:lineRule="auto"/>
        <w:rPr>
          <w:rFonts w:ascii="TH SarabunPSK" w:eastAsiaTheme="majorEastAsia" w:hAnsi="TH SarabunPSK" w:cs="TH SarabunPSK"/>
          <w:b/>
          <w:bCs/>
          <w:sz w:val="32"/>
          <w:szCs w:val="32"/>
          <w:cs/>
        </w:rPr>
      </w:pPr>
      <w:r w:rsidRPr="008473F5">
        <w:rPr>
          <w:rFonts w:ascii="TH SarabunPSK" w:hAnsi="TH SarabunPSK" w:cs="TH SarabunPSK" w:hint="cs"/>
          <w:cs/>
        </w:rPr>
        <w:br w:type="page"/>
      </w:r>
    </w:p>
    <w:p w14:paraId="189919B8" w14:textId="0E550159" w:rsidR="003C3885" w:rsidRPr="008473F5" w:rsidRDefault="00B60C82" w:rsidP="00844E49">
      <w:pPr>
        <w:pStyle w:val="Heading2"/>
      </w:pPr>
      <w:bookmarkStart w:id="25" w:name="_Toc54303705"/>
      <w:r w:rsidRPr="008473F5">
        <w:rPr>
          <w:rFonts w:hint="cs"/>
          <w:cs/>
        </w:rPr>
        <w:lastRenderedPageBreak/>
        <w:t>แผน</w:t>
      </w:r>
      <w:r w:rsidR="003C3885" w:rsidRPr="008473F5">
        <w:rPr>
          <w:rFonts w:hint="cs"/>
          <w:cs/>
        </w:rPr>
        <w:t>การดำเนินงาน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694"/>
        <w:gridCol w:w="694"/>
        <w:gridCol w:w="694"/>
        <w:gridCol w:w="382"/>
        <w:gridCol w:w="312"/>
        <w:gridCol w:w="694"/>
        <w:gridCol w:w="694"/>
        <w:gridCol w:w="695"/>
        <w:gridCol w:w="1071"/>
      </w:tblGrid>
      <w:tr w:rsidR="00127DB7" w:rsidRPr="008473F5" w14:paraId="000FFC0F" w14:textId="0632BC1B" w:rsidTr="00841AD7">
        <w:tc>
          <w:tcPr>
            <w:tcW w:w="2367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47C75D8" w14:textId="77777777" w:rsidR="00127DB7" w:rsidRPr="008473F5" w:rsidRDefault="00127DB7" w:rsidP="00426144">
            <w:pPr>
              <w:pStyle w:val="cpeTitleTable"/>
              <w:jc w:val="center"/>
              <w:rPr>
                <w:cs/>
              </w:rPr>
            </w:pPr>
            <w:r w:rsidRPr="008473F5">
              <w:rPr>
                <w:rFonts w:hint="cs"/>
                <w:cs/>
              </w:rPr>
              <w:t>ขั้นตอนการดำเนินงาน</w:t>
            </w:r>
          </w:p>
        </w:tc>
        <w:tc>
          <w:tcPr>
            <w:tcW w:w="2464" w:type="dxa"/>
            <w:gridSpan w:val="4"/>
            <w:tcBorders>
              <w:top w:val="single" w:sz="4" w:space="0" w:color="auto"/>
            </w:tcBorders>
            <w:vAlign w:val="center"/>
          </w:tcPr>
          <w:p w14:paraId="5296676B" w14:textId="77777777" w:rsidR="00127DB7" w:rsidRPr="008473F5" w:rsidRDefault="00127DB7" w:rsidP="00426144">
            <w:pPr>
              <w:pStyle w:val="cpeTitleTable"/>
              <w:jc w:val="center"/>
            </w:pPr>
            <w:r w:rsidRPr="008473F5">
              <w:rPr>
                <w:rFonts w:hint="cs"/>
              </w:rPr>
              <w:t>2563</w:t>
            </w:r>
          </w:p>
        </w:tc>
        <w:tc>
          <w:tcPr>
            <w:tcW w:w="2395" w:type="dxa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470378E" w14:textId="41075D63" w:rsidR="00127DB7" w:rsidRPr="008473F5" w:rsidRDefault="00127DB7" w:rsidP="00426144">
            <w:pPr>
              <w:pStyle w:val="cpeTitleTable"/>
              <w:jc w:val="center"/>
            </w:pPr>
            <w:r w:rsidRPr="008473F5">
              <w:rPr>
                <w:rFonts w:hint="cs"/>
              </w:rPr>
              <w:t>2564</w:t>
            </w:r>
          </w:p>
        </w:tc>
        <w:tc>
          <w:tcPr>
            <w:tcW w:w="1071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6367116D" w14:textId="3F97F1B7" w:rsidR="00127DB7" w:rsidRPr="008473F5" w:rsidRDefault="00127DB7" w:rsidP="00426144">
            <w:pPr>
              <w:pStyle w:val="cpeTitleTable"/>
              <w:jc w:val="center"/>
            </w:pPr>
            <w:r>
              <w:rPr>
                <w:rFonts w:hint="cs"/>
                <w:cs/>
              </w:rPr>
              <w:t>ความคืบ</w:t>
            </w:r>
            <w:r>
              <w:br/>
            </w:r>
            <w:r>
              <w:rPr>
                <w:rFonts w:hint="cs"/>
                <w:cs/>
              </w:rPr>
              <w:t>หน้างาน</w:t>
            </w:r>
          </w:p>
        </w:tc>
      </w:tr>
      <w:tr w:rsidR="00127DB7" w:rsidRPr="008473F5" w14:paraId="7B734379" w14:textId="04147697" w:rsidTr="00841AD7">
        <w:tc>
          <w:tcPr>
            <w:tcW w:w="2367" w:type="dxa"/>
            <w:vMerge/>
            <w:tcBorders>
              <w:left w:val="single" w:sz="4" w:space="0" w:color="auto"/>
            </w:tcBorders>
            <w:vAlign w:val="center"/>
          </w:tcPr>
          <w:p w14:paraId="00458B24" w14:textId="77777777" w:rsidR="00127DB7" w:rsidRPr="008473F5" w:rsidRDefault="00127DB7" w:rsidP="00426144">
            <w:pPr>
              <w:pStyle w:val="cpeTitleTable"/>
            </w:pP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06F7A6B2" w14:textId="74717187" w:rsidR="00127DB7" w:rsidRPr="008473F5" w:rsidRDefault="00127DB7" w:rsidP="0042614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ก</w:t>
            </w:r>
            <w:r w:rsidRPr="008473F5">
              <w:rPr>
                <w:rFonts w:hint="cs"/>
              </w:rPr>
              <w:t>.</w:t>
            </w:r>
            <w:r w:rsidRPr="008473F5">
              <w:rPr>
                <w:rFonts w:hint="cs"/>
                <w:cs/>
              </w:rPr>
              <w:t>ย.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65C2A7CA" w14:textId="2BC6866F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ต.ค.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77ABCCD5" w14:textId="69B9A493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พ.ย.</w:t>
            </w:r>
          </w:p>
        </w:tc>
        <w:tc>
          <w:tcPr>
            <w:tcW w:w="694" w:type="dxa"/>
            <w:gridSpan w:val="2"/>
            <w:tcBorders>
              <w:bottom w:val="single" w:sz="4" w:space="0" w:color="auto"/>
            </w:tcBorders>
            <w:vAlign w:val="center"/>
          </w:tcPr>
          <w:p w14:paraId="14DDFDD8" w14:textId="65FF4880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ธ.ค.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236001B1" w14:textId="00725E04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ม.ค.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352D9BF3" w14:textId="3AFD3786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ก.พ.</w:t>
            </w:r>
          </w:p>
        </w:tc>
        <w:tc>
          <w:tcPr>
            <w:tcW w:w="6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9646493" w14:textId="1A44B9DB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มี.ค.</w:t>
            </w:r>
          </w:p>
        </w:tc>
        <w:tc>
          <w:tcPr>
            <w:tcW w:w="1071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2016393A" w14:textId="77777777" w:rsidR="00127DB7" w:rsidRPr="008473F5" w:rsidRDefault="00127DB7" w:rsidP="00426144">
            <w:pPr>
              <w:pStyle w:val="cpeTitleTable"/>
              <w:rPr>
                <w:cs/>
              </w:rPr>
            </w:pPr>
          </w:p>
        </w:tc>
      </w:tr>
      <w:tr w:rsidR="00841AD7" w:rsidRPr="008473F5" w14:paraId="29C04D57" w14:textId="0F9E2CA8" w:rsidTr="004A36F2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0FF084A0" w14:textId="7554F600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ศึกษาทฤษฎีที่เกี่ยวข้องกับ</w:t>
            </w:r>
            <w:r w:rsidRPr="008473F5">
              <w:rPr>
                <w:rFonts w:hint="cs"/>
              </w:rPr>
              <w:t xml:space="preserve"> Machine Learning </w:t>
            </w:r>
            <w:r w:rsidRPr="008473F5">
              <w:rPr>
                <w:rFonts w:hint="cs"/>
                <w:cs/>
              </w:rPr>
              <w:t xml:space="preserve">และ </w:t>
            </w:r>
            <w:r w:rsidRPr="008473F5">
              <w:rPr>
                <w:rFonts w:hint="cs"/>
              </w:rPr>
              <w:t xml:space="preserve">Fuzzy Logic </w:t>
            </w:r>
            <w:r w:rsidRPr="008473F5">
              <w:rPr>
                <w:rFonts w:hint="cs"/>
                <w:cs/>
              </w:rPr>
              <w:t>สำหรับระบบทำนาย</w:t>
            </w:r>
          </w:p>
        </w:tc>
        <w:tc>
          <w:tcPr>
            <w:tcW w:w="20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5EE906D" w14:textId="15DB0BDE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76FB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51885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A6EC6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8BDA6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3E08E" w14:textId="0704A613" w:rsidR="00841AD7" w:rsidRPr="008473F5" w:rsidRDefault="00841AD7" w:rsidP="00127DB7">
            <w:pPr>
              <w:pStyle w:val="cpeTitleTable"/>
              <w:jc w:val="center"/>
            </w:pPr>
            <w:r>
              <w:t>80%</w:t>
            </w:r>
          </w:p>
        </w:tc>
      </w:tr>
      <w:tr w:rsidR="00127DB7" w:rsidRPr="008473F5" w14:paraId="5756A761" w14:textId="756A71E9" w:rsidTr="00841AD7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163D9BF" w14:textId="36D8CA7C" w:rsidR="00127DB7" w:rsidRPr="008473F5" w:rsidRDefault="00127DB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เตรียมข้อมูล(</w:t>
            </w:r>
            <w:r w:rsidRPr="008473F5">
              <w:rPr>
                <w:rFonts w:hint="cs"/>
              </w:rPr>
              <w:t>Preprocessing)</w:t>
            </w:r>
            <w:r w:rsidRPr="008473F5">
              <w:rPr>
                <w:rFonts w:hint="cs"/>
                <w:cs/>
              </w:rPr>
              <w:br/>
              <w:t>เพื่อเป็นอินพุต</w:t>
            </w:r>
            <w:r w:rsidRPr="008473F5">
              <w:rPr>
                <w:rFonts w:hint="cs"/>
              </w:rPr>
              <w:t xml:space="preserve"> </w:t>
            </w:r>
            <w:r w:rsidRPr="008473F5">
              <w:rPr>
                <w:rFonts w:hint="cs"/>
                <w:cs/>
              </w:rPr>
              <w:t xml:space="preserve">สำหรับระบบทำนาย 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EA557BD" w14:textId="0844FAA4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23E852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4529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1BC5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3C3CE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B7A05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08A4E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0FF0B" w14:textId="28D3F2CA" w:rsidR="00127DB7" w:rsidRPr="008473F5" w:rsidRDefault="00127DB7" w:rsidP="00127DB7">
            <w:pPr>
              <w:pStyle w:val="cpeTitleTable"/>
              <w:jc w:val="center"/>
            </w:pPr>
            <w:r>
              <w:t>90%</w:t>
            </w:r>
          </w:p>
        </w:tc>
      </w:tr>
      <w:tr w:rsidR="00841AD7" w:rsidRPr="008473F5" w14:paraId="5C877A2D" w14:textId="2E65052A" w:rsidTr="00453A1C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3260144C" w14:textId="274D5FC5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ทดลองป้อนข้อมูลให้ </w:t>
            </w:r>
            <w:r w:rsidRPr="008473F5">
              <w:rPr>
                <w:rFonts w:hint="cs"/>
              </w:rPr>
              <w:t xml:space="preserve">Machine Learning </w:t>
            </w:r>
            <w:r w:rsidRPr="008473F5">
              <w:rPr>
                <w:rFonts w:hint="cs"/>
                <w:cs/>
              </w:rPr>
              <w:t>เพื่อหาระบบทำนายที่ดีที่สุด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77C34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27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9623EB4" w14:textId="0AD504CC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C3EC8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427CB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3F0A0" w14:textId="18541CE8" w:rsidR="00841AD7" w:rsidRPr="008473F5" w:rsidRDefault="00841AD7" w:rsidP="00127DB7">
            <w:pPr>
              <w:pStyle w:val="cpeTitleTable"/>
              <w:jc w:val="center"/>
            </w:pPr>
            <w:r>
              <w:t>80%</w:t>
            </w:r>
          </w:p>
        </w:tc>
      </w:tr>
      <w:tr w:rsidR="00841AD7" w:rsidRPr="008473F5" w14:paraId="55319E0D" w14:textId="04B31833" w:rsidTr="007D230C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466EB9C" w14:textId="79856E95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ออกแบบ </w:t>
            </w:r>
            <w:r w:rsidRPr="008473F5">
              <w:rPr>
                <w:rFonts w:hint="cs"/>
              </w:rPr>
              <w:t xml:space="preserve">UX/UI </w:t>
            </w:r>
            <w:r w:rsidRPr="008473F5">
              <w:rPr>
                <w:rFonts w:hint="cs"/>
                <w:cs/>
              </w:rPr>
              <w:t>เว็บไซต์ และพัฒนาเว็บไซต์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9A2A8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1B87B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20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D7DA89" w14:textId="53A15BCA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793C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2722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4098F" w14:textId="22CC5B71" w:rsidR="00841AD7" w:rsidRPr="008473F5" w:rsidRDefault="00841AD7" w:rsidP="00127DB7">
            <w:pPr>
              <w:pStyle w:val="cpeTitleTable"/>
              <w:jc w:val="center"/>
            </w:pPr>
            <w:r>
              <w:t>10%</w:t>
            </w:r>
          </w:p>
        </w:tc>
      </w:tr>
      <w:tr w:rsidR="00841AD7" w:rsidRPr="008473F5" w14:paraId="7A4F6894" w14:textId="46DF9328" w:rsidTr="000E7739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6B8943CB" w14:textId="40FDF8D6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เชื่อมระบบในส่วนของ เว็บไซต์ และระบบทำนาย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AB23E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4B2CA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BC70E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00521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7F482EB" w14:textId="17B66F2E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D4811" w14:textId="14DCC862" w:rsidR="00841AD7" w:rsidRDefault="00841AD7" w:rsidP="00127DB7">
            <w:pPr>
              <w:pStyle w:val="cpeTitleTable"/>
              <w:jc w:val="center"/>
            </w:pPr>
            <w:r>
              <w:t>0</w:t>
            </w:r>
          </w:p>
        </w:tc>
      </w:tr>
      <w:tr w:rsidR="00127DB7" w:rsidRPr="008473F5" w14:paraId="469FE2F9" w14:textId="2062622F" w:rsidTr="00841AD7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36BF5AB" w14:textId="77777777" w:rsidR="00127DB7" w:rsidRPr="008473F5" w:rsidRDefault="00127DB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เขียนรายงาน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C7D5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1FCE7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FF2AD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D98A3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56B1F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7028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21A50F1" w14:textId="59500A5E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D6CC7" w14:textId="3D5EB93B" w:rsidR="00127DB7" w:rsidRDefault="00127DB7" w:rsidP="00127DB7">
            <w:pPr>
              <w:pStyle w:val="cpeTitleTable"/>
              <w:jc w:val="center"/>
            </w:pPr>
            <w:r>
              <w:t>40%</w:t>
            </w:r>
          </w:p>
        </w:tc>
      </w:tr>
      <w:tr w:rsidR="00127DB7" w:rsidRPr="008473F5" w14:paraId="3B31F93F" w14:textId="102307FB" w:rsidTr="00841AD7">
        <w:tc>
          <w:tcPr>
            <w:tcW w:w="7226" w:type="dxa"/>
            <w:gridSpan w:val="9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B4851" w14:textId="15D2EC3E" w:rsidR="00127DB7" w:rsidRPr="008473F5" w:rsidRDefault="00127DB7" w:rsidP="00127DB7">
            <w:pPr>
              <w:pStyle w:val="cpeTitleTable"/>
              <w:jc w:val="center"/>
            </w:pPr>
            <w:r>
              <w:rPr>
                <w:rFonts w:hint="cs"/>
                <w:cs/>
              </w:rPr>
              <w:t>ความสำเร็จของงานวิจัย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5DB10" w14:textId="218D2A2E" w:rsidR="00127DB7" w:rsidRDefault="00127DB7" w:rsidP="00127DB7">
            <w:pPr>
              <w:pStyle w:val="cpeTitleTable"/>
              <w:jc w:val="center"/>
              <w:rPr>
                <w:cs/>
              </w:rPr>
            </w:pPr>
            <w:r>
              <w:t>50%</w:t>
            </w:r>
          </w:p>
        </w:tc>
      </w:tr>
    </w:tbl>
    <w:p w14:paraId="7ED357DA" w14:textId="5CD6F2E5" w:rsidR="00D069D1" w:rsidRDefault="00D069D1" w:rsidP="00B53218">
      <w:pPr>
        <w:rPr>
          <w:rFonts w:ascii="TH SarabunPSK" w:hAnsi="TH SarabunPSK" w:cs="TH SarabunPSK"/>
        </w:rPr>
      </w:pPr>
    </w:p>
    <w:p w14:paraId="3D311FE5" w14:textId="20A172D4" w:rsidR="00A83C33" w:rsidRDefault="00A83C33" w:rsidP="00B53218">
      <w:pPr>
        <w:rPr>
          <w:rFonts w:ascii="TH SarabunPSK" w:hAnsi="TH SarabunPSK" w:cs="TH SarabunPSK"/>
        </w:rPr>
      </w:pPr>
    </w:p>
    <w:p w14:paraId="6CBEF24D" w14:textId="649D12CA" w:rsidR="00A83C33" w:rsidRDefault="00A83C33" w:rsidP="00B53218">
      <w:pPr>
        <w:rPr>
          <w:rFonts w:ascii="TH SarabunPSK" w:hAnsi="TH SarabunPSK" w:cs="TH SarabunPSK"/>
        </w:rPr>
      </w:pPr>
    </w:p>
    <w:p w14:paraId="78E6B642" w14:textId="4ABC94FF" w:rsidR="00A83C33" w:rsidRDefault="00A83C33" w:rsidP="00B53218">
      <w:pPr>
        <w:rPr>
          <w:rFonts w:ascii="TH SarabunPSK" w:hAnsi="TH SarabunPSK" w:cs="TH SarabunPSK"/>
        </w:rPr>
      </w:pPr>
    </w:p>
    <w:p w14:paraId="60D87A18" w14:textId="77777777" w:rsidR="00A83C33" w:rsidRPr="008473F5" w:rsidRDefault="00A83C33" w:rsidP="00B53218">
      <w:pPr>
        <w:rPr>
          <w:rFonts w:ascii="TH SarabunPSK" w:hAnsi="TH SarabunPSK" w:cs="TH SarabunPSK"/>
        </w:rPr>
      </w:pPr>
    </w:p>
    <w:p w14:paraId="0CDE3E89" w14:textId="3A9B72FF" w:rsidR="007E7600" w:rsidRPr="008473F5" w:rsidRDefault="007E7600" w:rsidP="007E7600">
      <w:pPr>
        <w:pStyle w:val="Heading2"/>
      </w:pPr>
      <w:bookmarkStart w:id="26" w:name="_Toc54303706"/>
      <w:r w:rsidRPr="008473F5">
        <w:rPr>
          <w:rFonts w:hint="cs"/>
          <w:cs/>
        </w:rPr>
        <w:lastRenderedPageBreak/>
        <w:t>บทบาทและความรับผิดชอบ</w:t>
      </w:r>
      <w:bookmarkEnd w:id="26"/>
    </w:p>
    <w:p w14:paraId="4511B675" w14:textId="06106FD9" w:rsidR="007E7600" w:rsidRPr="008473F5" w:rsidRDefault="0059391A" w:rsidP="007E7600">
      <w:pPr>
        <w:pStyle w:val="cpeBodyText"/>
      </w:pPr>
      <w:r w:rsidRPr="008473F5">
        <w:rPr>
          <w:rFonts w:hint="cs"/>
          <w:cs/>
        </w:rPr>
        <w:t xml:space="preserve">นายปัณณวิชญ์ พันธ์วงศ์ รหัส </w:t>
      </w:r>
      <w:r w:rsidRPr="008473F5">
        <w:rPr>
          <w:rFonts w:hint="cs"/>
        </w:rPr>
        <w:t xml:space="preserve">600610752 </w:t>
      </w:r>
      <w:r w:rsidRPr="008473F5">
        <w:rPr>
          <w:rFonts w:hint="cs"/>
          <w:cs/>
        </w:rPr>
        <w:t>ทำหน้าพัฒนาระบบทั้งหมด ตั้งแต่ระบบทำนายจนไปถึงพัฒนาเว็บไซต์เพื่อให้รองรับผลลัพธ์ของระบบทำนาย ซึ่งจะต้องใช้ความรู้</w:t>
      </w:r>
      <w:r w:rsidR="008736C4">
        <w:rPr>
          <w:rFonts w:hint="cs"/>
          <w:cs/>
        </w:rPr>
        <w:t>ในการพัฒนาฟัซซี</w:t>
      </w:r>
      <w:r w:rsidR="008736C4" w:rsidRPr="008473F5">
        <w:rPr>
          <w:rFonts w:hint="cs"/>
          <w:i/>
          <w:cs/>
        </w:rPr>
        <w:t>ซัพพอร์ตเวกเตอร์รีเกรสชัน</w:t>
      </w:r>
      <w:r w:rsidR="008736C4">
        <w:rPr>
          <w:rFonts w:hint="cs"/>
          <w:i/>
          <w:cs/>
        </w:rPr>
        <w:t>(</w:t>
      </w:r>
      <w:r w:rsidR="008736C4">
        <w:rPr>
          <w:i/>
        </w:rPr>
        <w:t>FSVR)</w:t>
      </w:r>
      <w:r w:rsidRPr="008473F5">
        <w:rPr>
          <w:rFonts w:hint="cs"/>
        </w:rPr>
        <w:t xml:space="preserve"> </w:t>
      </w:r>
      <w:r w:rsidRPr="008473F5">
        <w:rPr>
          <w:rFonts w:hint="cs"/>
          <w:cs/>
        </w:rPr>
        <w:t>และการพัฒนา</w:t>
      </w:r>
      <w:r w:rsidR="008736C4">
        <w:rPr>
          <w:rFonts w:hint="cs"/>
          <w:cs/>
        </w:rPr>
        <w:t>เว็บแอพพลิเคชั่น(</w:t>
      </w:r>
      <w:r w:rsidRPr="008473F5">
        <w:rPr>
          <w:rFonts w:hint="cs"/>
        </w:rPr>
        <w:t>Web application</w:t>
      </w:r>
      <w:r w:rsidR="008736C4">
        <w:rPr>
          <w:rFonts w:hint="cs"/>
          <w:cs/>
        </w:rPr>
        <w:t>)</w:t>
      </w:r>
    </w:p>
    <w:p w14:paraId="6E7F1CA1" w14:textId="768C0CC1" w:rsidR="00154600" w:rsidRPr="008473F5" w:rsidRDefault="00DC4BAF" w:rsidP="0059391A">
      <w:pPr>
        <w:pStyle w:val="Heading2"/>
      </w:pPr>
      <w:bookmarkStart w:id="27" w:name="_Toc54303707"/>
      <w:r w:rsidRPr="008473F5">
        <w:rPr>
          <w:rFonts w:hint="cs"/>
          <w:cs/>
        </w:rPr>
        <w:t>ผลกระทบด้านสังคม สุขภาพ ความปลอดภัย กฎหมาย วัฒนธรรม</w:t>
      </w:r>
      <w:bookmarkEnd w:id="27"/>
    </w:p>
    <w:p w14:paraId="1D7A4700" w14:textId="2036F6E6" w:rsidR="00154600" w:rsidRPr="008473F5" w:rsidRDefault="0059391A" w:rsidP="0065114C">
      <w:pPr>
        <w:pStyle w:val="cpeBodyText"/>
        <w:sectPr w:rsidR="00154600" w:rsidRPr="008473F5" w:rsidSect="00EA5031">
          <w:headerReference w:type="default" r:id="rId15"/>
          <w:footerReference w:type="default" r:id="rId16"/>
          <w:pgSz w:w="11907" w:h="16839" w:code="9"/>
          <w:pgMar w:top="1702" w:right="1440" w:bottom="1440" w:left="2160" w:header="1440" w:footer="720" w:gutter="0"/>
          <w:pgNumType w:start="1"/>
          <w:cols w:space="720"/>
          <w:docGrid w:linePitch="381"/>
        </w:sectPr>
      </w:pPr>
      <w:r w:rsidRPr="008473F5">
        <w:rPr>
          <w:rFonts w:hint="cs"/>
          <w:cs/>
        </w:rPr>
        <w:t xml:space="preserve">การที่บุคคลทั่วไปหรือบุคคลธรรมดาลงทุน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 xml:space="preserve">ผ่าน </w:t>
      </w:r>
      <w:r w:rsidRPr="008473F5">
        <w:rPr>
          <w:rFonts w:hint="cs"/>
        </w:rPr>
        <w:t xml:space="preserve">Broker </w:t>
      </w:r>
      <w:r w:rsidRPr="008473F5">
        <w:rPr>
          <w:rFonts w:hint="cs"/>
          <w:cs/>
        </w:rPr>
        <w:t xml:space="preserve">ในประเทศนั้นไม่ผิดกฎหมาย แต่หากเกิดความเสียหาย โดนฉ้อโกง จากโบรกเกอร์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 xml:space="preserve">จะไม่สามารถฟ้องร้องเรียกค่าเสียหายในประเทศไทยได้ แต่สามารถฟ้องร้องไปที่หน่วยงานที่จดทะเบียนของโบรกเกอร์ที่อยู่ต่างประเทศได้ ดังนั้นจะต้องพิจารณาเลือกโบรกเกอร์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>ที่มีความมั่นคง มีใบอนุญาต มีความน่าเชื่อ ทั่วโลกให้การยอมรับ และหากมีการระดุมทุนหรือเปิดโบรกเกอร์ในประเทศไทยนั้น เป็นสิ่งที่ทำไม่ได้และยังผิดกฎหมายอยู่</w:t>
      </w:r>
    </w:p>
    <w:p w14:paraId="77027DE0" w14:textId="6724CE63" w:rsidR="00154600" w:rsidRPr="008473F5" w:rsidRDefault="00561C1E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28" w:name="_Toc54303708"/>
      <w:r w:rsidRPr="008473F5">
        <w:rPr>
          <w:rFonts w:hint="cs"/>
          <w:cs/>
        </w:rPr>
        <w:t>ท</w:t>
      </w:r>
      <w:r w:rsidR="00B61F49" w:rsidRPr="008473F5">
        <w:rPr>
          <w:rFonts w:hint="cs"/>
          <w:cs/>
        </w:rPr>
        <w:t>ฤษฎีที่เกี่ยวข้อง</w:t>
      </w:r>
      <w:bookmarkEnd w:id="28"/>
    </w:p>
    <w:p w14:paraId="35A3E107" w14:textId="77777777" w:rsidR="004F0BC0" w:rsidRPr="008473F5" w:rsidRDefault="00B61F49" w:rsidP="0065114C">
      <w:pPr>
        <w:pStyle w:val="cpeBodyText"/>
      </w:pPr>
      <w:r w:rsidRPr="008473F5">
        <w:rPr>
          <w:rFonts w:hint="cs"/>
          <w:cs/>
        </w:rPr>
        <w:t xml:space="preserve">การทำโครงงาน </w:t>
      </w:r>
      <w:r w:rsidR="00D069D1" w:rsidRPr="008473F5">
        <w:rPr>
          <w:rFonts w:hint="cs"/>
          <w:cs/>
        </w:rPr>
        <w:t xml:space="preserve">เริ่มต้นด้วยการศึกษาค้นคว้า ทฤษฎีที่เกี่ยวข้อง หรือ งานวิจัย/โครงงาน ที่เคยมีผู้นำเสนอไว้แล้ว </w:t>
      </w:r>
      <w:r w:rsidR="00BA7F67" w:rsidRPr="008473F5">
        <w:rPr>
          <w:rFonts w:hint="cs"/>
          <w:cs/>
        </w:rPr>
        <w:t xml:space="preserve">ซึ่งเนื้อหาในบทนี้ก็จะเกี่ยวกับการอธิบายถึงสิ่งที่เกี่ยวข้องกับโครงงาน เพื่อให้ผู้อ่านเข้าใจเนื้อหาในบทถัดๆไปได้ง่ายขึ้น </w:t>
      </w:r>
      <w:r w:rsidR="0014501E" w:rsidRPr="008473F5">
        <w:rPr>
          <w:rFonts w:hint="cs"/>
          <w:cs/>
        </w:rPr>
        <w:t>เน</w:t>
      </w:r>
      <w:r w:rsidR="00556535" w:rsidRPr="008473F5">
        <w:rPr>
          <w:rFonts w:hint="cs"/>
          <w:cs/>
        </w:rPr>
        <w:t>ื้อหาในบทนี้จะแบ่งออกเป็นสามส่วน</w:t>
      </w:r>
      <w:r w:rsidR="0014501E" w:rsidRPr="008473F5">
        <w:rPr>
          <w:rFonts w:hint="cs"/>
          <w:cs/>
        </w:rPr>
        <w:t>หลักๆค</w:t>
      </w:r>
      <w:r w:rsidR="00556535" w:rsidRPr="008473F5">
        <w:rPr>
          <w:rFonts w:hint="cs"/>
          <w:cs/>
        </w:rPr>
        <w:t xml:space="preserve">ือส่วนที่เป็นการวัดกำลังไฟฟ้า </w:t>
      </w:r>
      <w:r w:rsidR="0014501E" w:rsidRPr="008473F5">
        <w:rPr>
          <w:rFonts w:hint="cs"/>
          <w:cs/>
        </w:rPr>
        <w:t>ส่วนติดต่อสื่อสาร</w:t>
      </w:r>
      <w:r w:rsidR="00556535" w:rsidRPr="008473F5">
        <w:rPr>
          <w:rFonts w:hint="cs"/>
          <w:cs/>
        </w:rPr>
        <w:t xml:space="preserve"> และส่วนอุปกรณ์ที่นำมาใช้งาน</w:t>
      </w:r>
      <w:r w:rsidR="0014501E" w:rsidRPr="008473F5">
        <w:rPr>
          <w:rFonts w:hint="cs"/>
          <w:cs/>
        </w:rPr>
        <w:t xml:space="preserve"> ดังนี้</w:t>
      </w:r>
    </w:p>
    <w:p w14:paraId="6AFC9DAF" w14:textId="287ADD8C" w:rsidR="0014501E" w:rsidRPr="008473F5" w:rsidRDefault="00534F40" w:rsidP="00844E49">
      <w:pPr>
        <w:pStyle w:val="Heading2"/>
      </w:pPr>
      <w:bookmarkStart w:id="29" w:name="_Toc54303709"/>
      <w:r w:rsidRPr="008473F5">
        <w:rPr>
          <w:rFonts w:hint="cs"/>
        </w:rPr>
        <w:t>Fuzzy Support Vector Regression (FSVR)</w:t>
      </w:r>
      <w:r w:rsidR="00FC0242" w:rsidRPr="00FC0242">
        <w:rPr>
          <w:i/>
          <w:iCs/>
        </w:rPr>
        <w:t xml:space="preserve"> </w:t>
      </w:r>
      <w:hyperlink w:anchor="_เอกสารอ้างอิง" w:history="1">
        <w:r w:rsidR="00FC0242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FC0242" w:rsidRPr="00F83948">
          <w:rPr>
            <w:rStyle w:val="Hyperlink"/>
            <w:i/>
            <w:iCs/>
          </w:rPr>
          <w:t>]</w:t>
        </w:r>
        <w:bookmarkEnd w:id="29"/>
      </w:hyperlink>
    </w:p>
    <w:p w14:paraId="19C6FD8B" w14:textId="13BE3977" w:rsidR="00660F49" w:rsidRPr="008473F5" w:rsidRDefault="00635BF0" w:rsidP="00660F49">
      <w:pPr>
        <w:pStyle w:val="cpeBodyText"/>
      </w:pPr>
      <w:r w:rsidRPr="008473F5">
        <w:rPr>
          <w:rFonts w:hint="cs"/>
          <w:cs/>
        </w:rPr>
        <w:t xml:space="preserve"> </w:t>
      </w:r>
      <w:r w:rsidR="00534F40" w:rsidRPr="008473F5">
        <w:rPr>
          <w:rFonts w:hint="cs"/>
          <w:cs/>
        </w:rPr>
        <w:t>ซัพพอร์ตเวกเตอร์แมชชีน เป็นโครงข่ายประสาทเทียมที่สร้างขึ้นเพื่อแก้ไขโครงข่ายประสาทเทียมแบบดั้งเดิม (</w:t>
      </w:r>
      <w:r w:rsidR="00534F40" w:rsidRPr="008473F5">
        <w:rPr>
          <w:rFonts w:hint="cs"/>
        </w:rPr>
        <w:t xml:space="preserve">Artificial Neural Network) </w:t>
      </w:r>
      <w:r w:rsidR="00534F40" w:rsidRPr="008473F5">
        <w:rPr>
          <w:rFonts w:hint="cs"/>
          <w:cs/>
        </w:rPr>
        <w:t>อาศัยการเรียนรู้จากทฤษฏีทางสถิติและกระบวนการลด โครงสร้างต่ำสุด ที่นิยมนำไปใช้งาน คือ ซัพพอร์ตเวกเตอร์แมชชีนแบบแบ่งกลุ่ม (</w:t>
      </w:r>
      <w:r w:rsidR="00534F40" w:rsidRPr="008473F5">
        <w:rPr>
          <w:rFonts w:hint="cs"/>
        </w:rPr>
        <w:t xml:space="preserve">Support Vector Classification) </w:t>
      </w:r>
      <w:r w:rsidR="00534F40" w:rsidRPr="008473F5">
        <w:rPr>
          <w:rFonts w:hint="cs"/>
          <w:cs/>
        </w:rPr>
        <w:t>ใช้ในงานเกี่ยวกับการจดจำรูปแบบ และซัพพอร์ตเวกเตอร์รีเกรสชัน (</w:t>
      </w:r>
      <w:r w:rsidR="00534F40" w:rsidRPr="008473F5">
        <w:rPr>
          <w:rFonts w:hint="cs"/>
        </w:rPr>
        <w:t xml:space="preserve">Support Vector Regression) </w:t>
      </w:r>
      <w:r w:rsidR="00534F40" w:rsidRPr="008473F5">
        <w:rPr>
          <w:rFonts w:hint="cs"/>
          <w:cs/>
        </w:rPr>
        <w:t>ใช้ในงานด้านการประมาณฟังก์ชัน</w:t>
      </w:r>
    </w:p>
    <w:p w14:paraId="5D30F282" w14:textId="5B98B890" w:rsidR="00534F40" w:rsidRPr="008473F5" w:rsidRDefault="00534F40" w:rsidP="00534F40">
      <w:pPr>
        <w:pStyle w:val="Heading3"/>
      </w:pPr>
      <w:bookmarkStart w:id="30" w:name="_Toc54303710"/>
      <w:r w:rsidRPr="008473F5">
        <w:rPr>
          <w:rFonts w:hint="cs"/>
        </w:rPr>
        <w:t>Support Vector Regression (SVR)</w:t>
      </w:r>
      <w:r w:rsidR="002032D4">
        <w:rPr>
          <w:rFonts w:hint="cs"/>
          <w:cs/>
        </w:rPr>
        <w:t xml:space="preserve"> </w:t>
      </w:r>
      <w:hyperlink w:anchor="_เอกสารอ้างอิง" w:history="1">
        <w:r w:rsidR="002032D4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2032D4" w:rsidRPr="00F83948">
          <w:rPr>
            <w:rStyle w:val="Hyperlink"/>
            <w:i/>
            <w:iCs/>
          </w:rPr>
          <w:t>]</w:t>
        </w:r>
        <w:bookmarkEnd w:id="30"/>
      </w:hyperlink>
    </w:p>
    <w:p w14:paraId="75114E36" w14:textId="6C30356E" w:rsidR="00534F40" w:rsidRPr="008473F5" w:rsidRDefault="00534F40" w:rsidP="00534F40">
      <w:pPr>
        <w:pStyle w:val="Default"/>
        <w:ind w:firstLine="720"/>
        <w:jc w:val="thaiDistribute"/>
        <w:rPr>
          <w:rFonts w:ascii="TH SarabunPSK" w:hAnsi="TH SarabunPSK" w:cs="TH SarabunPSK"/>
          <w:i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i/>
          <w:color w:val="auto"/>
          <w:sz w:val="32"/>
          <w:szCs w:val="32"/>
          <w:cs/>
        </w:rPr>
        <w:t xml:space="preserve">ซัพพอร์ตเวกเตอร์รีเกรสชันมีหลักการคล้ายกับซัพพอร์ตเวกเตอร์แมชชีนแบบแบ่งกลุ่มคือใช้หาระนาบเกินที่เหมาะสมที่สุด </w:t>
      </w:r>
      <w:r w:rsidRPr="008473F5">
        <w:rPr>
          <w:rFonts w:ascii="TH SarabunPSK" w:hAnsi="TH SarabunPSK" w:cs="TH SarabunPSK" w:hint="cs"/>
          <w:i/>
          <w:color w:val="auto"/>
          <w:sz w:val="32"/>
          <w:szCs w:val="32"/>
        </w:rPr>
        <w:t xml:space="preserve">(Optimal Hyperplane) </w:t>
      </w:r>
      <w:r w:rsidRPr="008473F5">
        <w:rPr>
          <w:rFonts w:ascii="TH SarabunPSK" w:hAnsi="TH SarabunPSK" w:cs="TH SarabunPSK" w:hint="cs"/>
          <w:i/>
          <w:color w:val="auto"/>
          <w:sz w:val="32"/>
          <w:szCs w:val="32"/>
          <w:cs/>
        </w:rPr>
        <w:t>แตกต่างกันที่ซัพพอร์ตเวกเตอร์แมชชีนแบบแบ่งกลุ่มจะสนใจเพียงค่าบวกและลบที่เกิดขึ้นจากการแบ่งกลุ่มข้อมูล แต่ซัพพอร์ตเวกเตอร์รีเกรสชันจะสนใจค่าจริงที่เกิดขึ้นจากการประมาณค่าฟังก์ชัน</w:t>
      </w:r>
    </w:p>
    <w:p w14:paraId="2B65A057" w14:textId="077D39A4" w:rsidR="00534F40" w:rsidRPr="008473F5" w:rsidRDefault="00534F40" w:rsidP="00534F40">
      <w:pPr>
        <w:pStyle w:val="Default"/>
        <w:ind w:firstLine="720"/>
        <w:jc w:val="thaiDistribute"/>
        <w:rPr>
          <w:rFonts w:ascii="TH SarabunPSK" w:hAnsi="TH SarabunPSK" w:cs="TH SarabunPSK"/>
          <w:iCs/>
          <w:sz w:val="32"/>
          <w:szCs w:val="32"/>
        </w:rPr>
      </w:pP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ซัพพอร์ตเวกเตอร์รีเกรสชันมีอยู่ 2 ประเภท คือ แบบเชิงเส้น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 xml:space="preserve">(Linear Regression)  </w:t>
      </w: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และแบบไม่เป็นเชิงเส้น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>(Nonlinear Regression)</w:t>
      </w:r>
      <w:r w:rsidRPr="008473F5">
        <w:rPr>
          <w:rFonts w:ascii="TH SarabunPSK" w:hAnsi="TH SarabunPSK" w:cs="TH SarabunPSK" w:hint="cs"/>
          <w:i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ซึ่งซัพพอร์ตเวกเตอร์แมชชีนแบบไม่เป็นเชิงเส้นจะมีขั้นตอนแตกต่างจากแบบเชิงเส้นคือจะมีการแมปข้อมูลให้อยู่ปริภูมิที่สูงกว่าเพื่อให้ได้ข้อมูลที่มีลักษณะเป็นเชิงเส้น  ซึ่งขั้นตอนของซัพพอร์ตเวกเตอร์รีเกรสชัน แสดงได้ดังภาพที่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>2.1.1</w:t>
      </w:r>
    </w:p>
    <w:p w14:paraId="78ED2868" w14:textId="77777777" w:rsidR="00B37D32" w:rsidRDefault="00534F40" w:rsidP="00B37D32">
      <w:pPr>
        <w:pStyle w:val="Default"/>
        <w:keepNext/>
        <w:jc w:val="center"/>
      </w:pPr>
      <w:r w:rsidRPr="008473F5">
        <w:rPr>
          <w:rFonts w:ascii="TH SarabunPSK" w:hAnsi="TH SarabunPSK" w:cs="TH SarabunPSK" w:hint="cs"/>
          <w:iCs/>
          <w:noProof/>
          <w:color w:val="auto"/>
          <w:sz w:val="32"/>
          <w:szCs w:val="32"/>
        </w:rPr>
        <w:lastRenderedPageBreak/>
        <mc:AlternateContent>
          <mc:Choice Requires="wpc">
            <w:drawing>
              <wp:inline distT="0" distB="0" distL="0" distR="0" wp14:anchorId="3ED9DA9A" wp14:editId="7300AA89">
                <wp:extent cx="4761996" cy="5136341"/>
                <wp:effectExtent l="0" t="0" r="0" b="7620"/>
                <wp:docPr id="256" name="Canvas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7" name="วงรี 257"/>
                        <wps:cNvSpPr/>
                        <wps:spPr>
                          <a:xfrm>
                            <a:off x="252421" y="4974"/>
                            <a:ext cx="1606839" cy="350847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65204" w14:textId="77777777" w:rsidR="008B5C97" w:rsidRPr="005E6C3C" w:rsidRDefault="008B5C97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Kernel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วงรี 101"/>
                        <wps:cNvSpPr/>
                        <wps:spPr>
                          <a:xfrm>
                            <a:off x="2390280" y="16827"/>
                            <a:ext cx="1529526" cy="41292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053CEB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Training Points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สี่เหลี่ยมผืนผ้า 258"/>
                        <wps:cNvSpPr/>
                        <wps:spPr>
                          <a:xfrm>
                            <a:off x="1028916" y="602200"/>
                            <a:ext cx="1659280" cy="4587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39729B" w14:textId="77777777" w:rsidR="008B5C97" w:rsidRPr="005E6C3C" w:rsidRDefault="008B5C97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Calculate Kernel Matrix</w:t>
                              </w:r>
                            </w:p>
                            <w:p w14:paraId="25EE717D" w14:textId="77777777" w:rsidR="008B5C97" w:rsidRPr="005E6C3C" w:rsidRDefault="008B5C97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eastAsia="Times New Roman" w:hAnsi="Tahoma" w:cs="Tahoma"/>
                                  <w:position w:val="-14"/>
                                  <w:sz w:val="20"/>
                                  <w:szCs w:val="20"/>
                                </w:rPr>
                                <w:object w:dxaOrig="940" w:dyaOrig="380" w14:anchorId="5CFEEF91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43.5pt;height:14.25pt" o:ole="">
                                    <v:imagedata r:id="rId17" o:title=""/>
                                  </v:shape>
                                  <o:OLEObject Type="Embed" ProgID="Equation.3" ShapeID="_x0000_i1026" DrawAspect="Content" ObjectID="_1664954482" r:id="rId1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สี่เหลี่ยมผืนผ้า 103"/>
                        <wps:cNvSpPr/>
                        <wps:spPr>
                          <a:xfrm>
                            <a:off x="1069715" y="1286248"/>
                            <a:ext cx="1565098" cy="35172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847F55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Quadratic Optimization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วงรี 109"/>
                        <wps:cNvSpPr/>
                        <wps:spPr>
                          <a:xfrm>
                            <a:off x="1110913" y="1823979"/>
                            <a:ext cx="1509499" cy="791949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15BF30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Difference of Lagrange Multipliers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สี่เหลี่ยมผืนผ้า 110"/>
                        <wps:cNvSpPr/>
                        <wps:spPr>
                          <a:xfrm>
                            <a:off x="1428923" y="2796789"/>
                            <a:ext cx="1970234" cy="71783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5C685D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Calculate weight vector </w:t>
                              </w: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w</w:t>
                              </w:r>
                            </w:p>
                            <w:p w14:paraId="381C7B26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position w:val="-28"/>
                                  <w:sz w:val="20"/>
                                  <w:szCs w:val="20"/>
                                </w:rPr>
                                <w:object w:dxaOrig="1800" w:dyaOrig="660" w14:anchorId="7A547012">
                                  <v:shape id="_x0000_i1028" type="#_x0000_t75" style="width:93.75pt;height:36pt" o:ole="">
                                    <v:imagedata r:id="rId19" o:title=""/>
                                  </v:shape>
                                  <o:OLEObject Type="Embed" ProgID="Equation.3" ShapeID="_x0000_i1028" DrawAspect="Content" ObjectID="_1664954483" r:id="rId2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สี่เหลี่ยมผืนผ้า 111"/>
                        <wps:cNvSpPr/>
                        <wps:spPr>
                          <a:xfrm>
                            <a:off x="2297456" y="3745588"/>
                            <a:ext cx="2182960" cy="4343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AD1F98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Calculate offset </w:t>
                              </w: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b </w:t>
                              </w: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using</w:t>
                              </w:r>
                            </w:p>
                            <w:p w14:paraId="07A1EC4E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Karush-Kuhn-Tucker conditions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สี่เหลี่ยมผืนผ้า 112"/>
                        <wps:cNvSpPr/>
                        <wps:spPr>
                          <a:xfrm>
                            <a:off x="1121130" y="4382650"/>
                            <a:ext cx="2182495" cy="72266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C22FA0" w14:textId="77777777" w:rsidR="008B5C97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Function Approximation</w:t>
                              </w:r>
                            </w:p>
                            <w:p w14:paraId="0DA9DE33" w14:textId="77777777" w:rsidR="008B5C97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 w:rsidRPr="005E6C3C">
                                <w:rPr>
                                  <w:position w:val="-28"/>
                                </w:rPr>
                                <w:object w:dxaOrig="2790" w:dyaOrig="660" w14:anchorId="69F316E5">
                                  <v:shape id="_x0000_i1030" type="#_x0000_t75" style="width:136.5pt;height:36pt" o:ole="">
                                    <v:imagedata r:id="rId21" o:title=""/>
                                  </v:shape>
                                  <o:OLEObject Type="Embed" ProgID="Equation.3" ShapeID="_x0000_i1030" DrawAspect="Content" ObjectID="_1664954484" r:id="rId2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ลูกศรเชื่อมต่อแบบตรง 264"/>
                        <wps:cNvCnPr>
                          <a:stCxn id="257" idx="4"/>
                        </wps:cNvCnPr>
                        <wps:spPr>
                          <a:xfrm flipH="1">
                            <a:off x="1055655" y="355821"/>
                            <a:ext cx="186" cy="2778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ลูกศรเชื่อมต่อแบบตรง 114"/>
                        <wps:cNvCnPr>
                          <a:stCxn id="101" idx="2"/>
                        </wps:cNvCnPr>
                        <wps:spPr>
                          <a:xfrm flipH="1">
                            <a:off x="2389967" y="223290"/>
                            <a:ext cx="313" cy="41026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ลูกศรเชื่อมต่อแบบตรง 115"/>
                        <wps:cNvCnPr>
                          <a:stCxn id="258" idx="2"/>
                          <a:endCxn id="103" idx="0"/>
                        </wps:cNvCnPr>
                        <wps:spPr>
                          <a:xfrm flipH="1">
                            <a:off x="1852264" y="1060924"/>
                            <a:ext cx="6292" cy="22532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ลูกศรเชื่อมต่อแบบตรง 116"/>
                        <wps:cNvCnPr>
                          <a:stCxn id="103" idx="2"/>
                          <a:endCxn id="109" idx="0"/>
                        </wps:cNvCnPr>
                        <wps:spPr>
                          <a:xfrm>
                            <a:off x="1852264" y="1637971"/>
                            <a:ext cx="13399" cy="18600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ลูกศรเชื่อมต่อแบบตรง 117"/>
                        <wps:cNvCnPr>
                          <a:stCxn id="109" idx="4"/>
                        </wps:cNvCnPr>
                        <wps:spPr>
                          <a:xfrm flipH="1">
                            <a:off x="1865400" y="2615928"/>
                            <a:ext cx="263" cy="18070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ลูกศรเชื่อมต่อแบบตรง 118"/>
                        <wps:cNvCnPr>
                          <a:stCxn id="101" idx="4"/>
                        </wps:cNvCnPr>
                        <wps:spPr>
                          <a:xfrm flipH="1">
                            <a:off x="3154657" y="429753"/>
                            <a:ext cx="386" cy="2366883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ลูกศรเชื่อมต่อแบบตรง 119"/>
                        <wps:cNvCnPr/>
                        <wps:spPr>
                          <a:xfrm>
                            <a:off x="1707448" y="3514429"/>
                            <a:ext cx="1" cy="86798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ลูกศรเชื่อมต่อแบบตรง 120"/>
                        <wps:cNvCnPr/>
                        <wps:spPr>
                          <a:xfrm>
                            <a:off x="2823105" y="3513875"/>
                            <a:ext cx="380" cy="231303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ลูกศรเชื่อมต่อแบบตรง 121"/>
                        <wps:cNvCnPr>
                          <a:stCxn id="101" idx="5"/>
                        </wps:cNvCnPr>
                        <wps:spPr>
                          <a:xfrm flipH="1">
                            <a:off x="3695375" y="369281"/>
                            <a:ext cx="437" cy="337610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ลูกศรเชื่อมต่อแบบตรง 122"/>
                        <wps:cNvCnPr/>
                        <wps:spPr>
                          <a:xfrm>
                            <a:off x="2823633" y="4179453"/>
                            <a:ext cx="5918" cy="20343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D9DA9A" id="Canvas 256" o:spid="_x0000_s1026" editas="canvas" style="width:374.95pt;height:404.45pt;mso-position-horizontal-relative:char;mso-position-vertical-relative:line" coordsize="47618,5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">
                <v:shape id="_x0000_s1027" type="#_x0000_t75" style="position:absolute;width:47618;height:51358;visibility:visible;mso-wrap-style:square">
                  <v:fill o:detectmouseclick="t"/>
                  <v:path o:connecttype="none"/>
                </v:shape>
                <v:oval id="วงรี 257" o:spid="_x0000_s1028" style="position:absolute;left:2524;top:49;width:16068;height:3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" fillcolor="white [3201]" strokecolor="black [3213]" strokeweight="2pt">
                  <v:textbox>
                    <w:txbxContent>
                      <w:p w14:paraId="45865204" w14:textId="77777777" w:rsidR="008B5C97" w:rsidRPr="005E6C3C" w:rsidRDefault="008B5C97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Kernel Function</w:t>
                        </w:r>
                      </w:p>
                    </w:txbxContent>
                  </v:textbox>
                </v:oval>
                <v:oval id="วงรี 101" o:spid="_x0000_s1029" style="position:absolute;left:23902;top:168;width:15296;height:4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" fillcolor="window" strokecolor="black [3213]" strokeweight="2pt">
                  <v:textbox>
                    <w:txbxContent>
                      <w:p w14:paraId="4D053CEB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Training Points</w:t>
                        </w:r>
                      </w:p>
                    </w:txbxContent>
                  </v:textbox>
                </v:oval>
                <v:rect id="สี่เหลี่ยมผืนผ้า 258" o:spid="_x0000_s1030" style="position:absolute;left:10289;top:6022;width:16592;height:4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" fillcolor="white [3201]" strokecolor="black [3213]" strokeweight="2pt">
                  <v:textbox>
                    <w:txbxContent>
                      <w:p w14:paraId="3B39729B" w14:textId="77777777" w:rsidR="008B5C97" w:rsidRPr="005E6C3C" w:rsidRDefault="008B5C97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Calculate Kernel Matrix</w:t>
                        </w:r>
                      </w:p>
                      <w:p w14:paraId="25EE717D" w14:textId="77777777" w:rsidR="008B5C97" w:rsidRPr="005E6C3C" w:rsidRDefault="008B5C97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eastAsia="Times New Roman" w:hAnsi="Tahoma" w:cs="Tahoma"/>
                            <w:position w:val="-14"/>
                            <w:sz w:val="20"/>
                            <w:szCs w:val="20"/>
                          </w:rPr>
                          <w:object w:dxaOrig="940" w:dyaOrig="380" w14:anchorId="5CFEEF91">
                            <v:shape id="_x0000_i1026" type="#_x0000_t75" style="width:43.5pt;height:14.25pt" o:ole="">
                              <v:imagedata r:id="rId17" o:title=""/>
                            </v:shape>
                            <o:OLEObject Type="Embed" ProgID="Equation.3" ShapeID="_x0000_i1026" DrawAspect="Content" ObjectID="_1664954482" r:id="rId23"/>
                          </w:object>
                        </w:r>
                      </w:p>
                    </w:txbxContent>
                  </v:textbox>
                </v:rect>
                <v:rect id="สี่เหลี่ยมผืนผ้า 103" o:spid="_x0000_s1031" style="position:absolute;left:10697;top:12862;width:15651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" fillcolor="window" strokecolor="black [3213]" strokeweight="2pt">
                  <v:textbox>
                    <w:txbxContent>
                      <w:p w14:paraId="47847F55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Quadratic Optimization</w:t>
                        </w:r>
                      </w:p>
                    </w:txbxContent>
                  </v:textbox>
                </v:rect>
                <v:oval id="วงรี 109" o:spid="_x0000_s1032" style="position:absolute;left:11109;top:18239;width:15095;height:7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" fillcolor="window" strokecolor="black [3213]" strokeweight="2pt">
                  <v:textbox>
                    <w:txbxContent>
                      <w:p w14:paraId="4115BF30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Difference of Lagrange Multipliers</w:t>
                        </w:r>
                      </w:p>
                    </w:txbxContent>
                  </v:textbox>
                </v:oval>
                <v:rect id="สี่เหลี่ยมผืนผ้า 110" o:spid="_x0000_s1033" style="position:absolute;left:14289;top:27967;width:19702;height:7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" fillcolor="window" strokecolor="black [3213]" strokeweight="2pt">
                  <v:textbox>
                    <w:txbxContent>
                      <w:p w14:paraId="145C685D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Calculate weight vector </w:t>
                        </w: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w</w:t>
                        </w:r>
                      </w:p>
                      <w:p w14:paraId="381C7B26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position w:val="-28"/>
                            <w:sz w:val="20"/>
                            <w:szCs w:val="20"/>
                          </w:rPr>
                          <w:object w:dxaOrig="1800" w:dyaOrig="660" w14:anchorId="7A547012">
                            <v:shape id="_x0000_i1028" type="#_x0000_t75" style="width:93.75pt;height:36pt" o:ole="">
                              <v:imagedata r:id="rId19" o:title=""/>
                            </v:shape>
                            <o:OLEObject Type="Embed" ProgID="Equation.3" ShapeID="_x0000_i1028" DrawAspect="Content" ObjectID="_1664954483" r:id="rId24"/>
                          </w:object>
                        </w:r>
                      </w:p>
                    </w:txbxContent>
                  </v:textbox>
                </v:rect>
                <v:rect id="สี่เหลี่ยมผืนผ้า 111" o:spid="_x0000_s1034" style="position:absolute;left:22974;top:37455;width:21830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" fillcolor="window" strokecolor="black [3213]" strokeweight="2pt">
                  <v:textbox>
                    <w:txbxContent>
                      <w:p w14:paraId="37AD1F98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Calculate offset </w:t>
                        </w: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b </w:t>
                        </w: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using</w:t>
                        </w:r>
                      </w:p>
                      <w:p w14:paraId="07A1EC4E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Karush-Kuhn-Tucker conditions</w:t>
                        </w:r>
                      </w:p>
                    </w:txbxContent>
                  </v:textbox>
                </v:rect>
                <v:rect id="สี่เหลี่ยมผืนผ้า 112" o:spid="_x0000_s1035" style="position:absolute;left:11211;top:43826;width:21825;height: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" fillcolor="window" strokecolor="black [3213]" strokeweight="2pt">
                  <v:textbox>
                    <w:txbxContent>
                      <w:p w14:paraId="2DC22FA0" w14:textId="77777777" w:rsidR="008B5C97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Function Approximation</w:t>
                        </w:r>
                      </w:p>
                      <w:p w14:paraId="0DA9DE33" w14:textId="77777777" w:rsidR="008B5C97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 w:rsidRPr="005E6C3C">
                          <w:rPr>
                            <w:position w:val="-28"/>
                          </w:rPr>
                          <w:object w:dxaOrig="2790" w:dyaOrig="660" w14:anchorId="69F316E5">
                            <v:shape id="_x0000_i1030" type="#_x0000_t75" style="width:136.5pt;height:36pt" o:ole="">
                              <v:imagedata r:id="rId21" o:title=""/>
                            </v:shape>
                            <o:OLEObject Type="Embed" ProgID="Equation.3" ShapeID="_x0000_i1030" DrawAspect="Content" ObjectID="_1664954484" r:id="rId25"/>
                          </w:objec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264" o:spid="_x0000_s1036" type="#_x0000_t32" style="position:absolute;left:10556;top:3558;width:2;height:2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4" o:spid="_x0000_s1037" type="#_x0000_t32" style="position:absolute;left:23899;top:2232;width:3;height:41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" strokecolor="black [3213]">
                  <v:stroke endarrow="open"/>
                </v:shape>
                <v:shape id="ลูกศรเชื่อมต่อแบบตรง 115" o:spid="_x0000_s1038" type="#_x0000_t32" style="position:absolute;left:18522;top:10609;width:63;height:22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6" o:spid="_x0000_s1039" type="#_x0000_t32" style="position:absolute;left:18522;top:16379;width:134;height:1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" strokecolor="black [3213]">
                  <v:stroke endarrow="open"/>
                </v:shape>
                <v:shape id="ลูกศรเชื่อมต่อแบบตรง 117" o:spid="_x0000_s1040" type="#_x0000_t32" style="position:absolute;left:18654;top:26159;width:2;height:18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" strokecolor="black [3213]">
                  <v:stroke endarrow="open"/>
                </v:shape>
                <v:shape id="ลูกศรเชื่อมต่อแบบตรง 118" o:spid="_x0000_s1041" type="#_x0000_t32" style="position:absolute;left:31546;top:4297;width:4;height:236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9" o:spid="_x0000_s1042" type="#_x0000_t32" style="position:absolute;left:17074;top:35144;width:0;height:86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20" o:spid="_x0000_s1043" type="#_x0000_t32" style="position:absolute;left:28231;top:35138;width:3;height:23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" strokecolor="black [3213]">
                  <v:stroke endarrow="open"/>
                </v:shape>
                <v:shape id="ลูกศรเชื่อมต่อแบบตรง 121" o:spid="_x0000_s1044" type="#_x0000_t32" style="position:absolute;left:36953;top:3692;width:5;height:337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" strokecolor="black [3213]">
                  <v:stroke endarrow="open"/>
                </v:shape>
                <v:shape id="ลูกศรเชื่อมต่อแบบตรง 122" o:spid="_x0000_s1045" type="#_x0000_t32" style="position:absolute;left:28236;top:41794;width:59;height:20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14:paraId="38B8CD1B" w14:textId="4CD77E6D" w:rsidR="000D118F" w:rsidRDefault="00B37D32" w:rsidP="00B37D32">
      <w:pPr>
        <w:pStyle w:val="Caption"/>
      </w:pPr>
      <w:bookmarkStart w:id="31" w:name="_Toc54303676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55583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fldSimple w:instr=" SEQ รูปที่ \* ARABIC \s 1 ">
        <w:r w:rsidR="00D55583">
          <w:rPr>
            <w:noProof/>
          </w:rPr>
          <w:t>1</w:t>
        </w:r>
      </w:fldSimple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ขั้นตอนการคำนวณของ </w:t>
      </w:r>
      <w:r w:rsidRPr="008473F5">
        <w:rPr>
          <w:rFonts w:hint="cs"/>
        </w:rPr>
        <w:t>Support Vector Regression</w:t>
      </w:r>
      <w:bookmarkEnd w:id="31"/>
    </w:p>
    <w:p w14:paraId="60B5F19F" w14:textId="05BA5711" w:rsidR="00201BDF" w:rsidRPr="008473F5" w:rsidRDefault="00201BDF" w:rsidP="006D5ACA">
      <w:pPr>
        <w:pStyle w:val="Heading3"/>
        <w:rPr>
          <w:i/>
        </w:rPr>
      </w:pPr>
      <w:bookmarkStart w:id="32" w:name="_Toc54303711"/>
      <w:r w:rsidRPr="008473F5">
        <w:rPr>
          <w:rFonts w:hint="cs"/>
        </w:rPr>
        <w:t>Linear Regression</w:t>
      </w:r>
      <w:r w:rsidR="002032D4">
        <w:rPr>
          <w:rFonts w:hint="cs"/>
          <w:cs/>
        </w:rPr>
        <w:t xml:space="preserve"> </w:t>
      </w:r>
      <w:hyperlink w:anchor="_เอกสารอ้างอิง" w:history="1">
        <w:r w:rsidR="002032D4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2032D4" w:rsidRPr="00F83948">
          <w:rPr>
            <w:rStyle w:val="Hyperlink"/>
            <w:i/>
            <w:iCs/>
          </w:rPr>
          <w:t>]</w:t>
        </w:r>
        <w:bookmarkEnd w:id="32"/>
      </w:hyperlink>
    </w:p>
    <w:p w14:paraId="0F52EBFE" w14:textId="36B8677C" w:rsidR="00201BDF" w:rsidRPr="008473F5" w:rsidRDefault="00201BDF" w:rsidP="002E6173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การหาฟังก์ชันประมาณค่า </w:t>
      </w:r>
      <m:oMath>
        <m:r>
          <w:rPr>
            <w:rFonts w:ascii="Cambria Math" w:hAnsi="Cambria Math" w:cs="TH SarabunPSK" w:hint="cs"/>
            <w:color w:val="auto"/>
          </w:rPr>
          <m:t>f</m:t>
        </m:r>
        <m:d>
          <m:d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d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</m:d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ที่จะนำมาใช้แทนกลุ่มของข้อมูลที่ใช้ฝึกสอน เริ่มจากการสอนระบบด้วยเซตข้อมูล </w:t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∈</m:t>
        </m:r>
        <m:sSup>
          <m:s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pPr>
          <m:e>
            <m:r>
              <m:rPr>
                <m:scr m:val="fraktur"/>
              </m:rPr>
              <w:rPr>
                <w:rFonts w:ascii="Cambria Math" w:hAnsi="Cambria Math" w:cs="TH SarabunPSK" w:hint="cs"/>
                <w:color w:val="auto"/>
              </w:rPr>
              <m:t>R</m:t>
            </m:r>
          </m:e>
          <m:sup>
            <m:r>
              <w:rPr>
                <w:rFonts w:ascii="Cambria Math" w:hAnsi="Cambria Math" w:cs="TH SarabunPSK" w:hint="cs"/>
                <w:color w:val="auto"/>
              </w:rPr>
              <m:t>n</m:t>
            </m:r>
          </m:sup>
        </m:s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y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m:rPr>
            <m:scr m:val="fraktur"/>
          </m:rPr>
          <w:rPr>
            <w:rFonts w:ascii="Cambria Math" w:hAnsi="Cambria Math" w:cs="TH SarabunPSK" w:hint="cs"/>
            <w:color w:val="auto"/>
          </w:rPr>
          <m:t>∈R</m:t>
        </m:r>
      </m:oMath>
      <w:r w:rsidR="002E6173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คือ เวกเตอร์ของข้อมูลเข้า,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y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คือ ข้อมูลเอาต์พุต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s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คือ ค่าความเป็นสมาชิกของ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แต่ละตัวโดย </w:t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H SarabunPSK" w:hint="cs"/>
                    <w:color w:val="auto"/>
                  </w:rPr>
                  <m:t>λ≤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≤1</m:t>
                </m:r>
              </m:e>
            </m:d>
          </m:e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 </w:t>
      </w:r>
      <m:oMath>
        <m:r>
          <w:rPr>
            <w:rFonts w:ascii="Cambria Math" w:hAnsi="Cambria Math" w:cs="TH SarabunPSK" w:hint="cs"/>
            <w:color w:val="auto"/>
          </w:rPr>
          <m:t>λ&gt;0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และ </w:t>
      </w:r>
      <m:oMath>
        <m:r>
          <w:rPr>
            <w:rFonts w:ascii="Cambria Math" w:hAnsi="Cambria Math" w:cs="TH SarabunPSK" w:hint="cs"/>
            <w:color w:val="auto"/>
          </w:rPr>
          <m:t>l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 จำนวนระเบียนของข้อมูล ผลจากการฝึกสอนจะได้ฟังก์ชันประมาณค่าดังสมการ</w:t>
      </w:r>
      <w:r w:rsidR="00F83948">
        <w:rPr>
          <w:rFonts w:ascii="TH SarabunPSK" w:hAnsi="TH SarabunPSK" w:cs="TH SarabunPSK"/>
          <w:color w:val="auto"/>
          <w:sz w:val="32"/>
          <w:szCs w:val="32"/>
        </w:rPr>
        <w:t xml:space="preserve"> 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01BDF" w:rsidRPr="008473F5" w14:paraId="2A507218" w14:textId="77777777" w:rsidTr="00F37A49">
        <w:tc>
          <w:tcPr>
            <w:tcW w:w="774" w:type="dxa"/>
          </w:tcPr>
          <w:p w14:paraId="78B4EB77" w14:textId="77777777" w:rsidR="00201BDF" w:rsidRPr="008473F5" w:rsidRDefault="00201BDF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FBA1B08" w14:textId="10AC6B60" w:rsidR="00201BDF" w:rsidRPr="008473F5" w:rsidRDefault="002E6173" w:rsidP="002E6173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w⋅x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31ABE3D7" w14:textId="00D615E2" w:rsidR="00201BDF" w:rsidRPr="008473F5" w:rsidRDefault="00201BDF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gramStart"/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1C875602" w14:textId="1CE77FEE" w:rsidR="00201BDF" w:rsidRPr="008473F5" w:rsidRDefault="00201BDF" w:rsidP="002E6173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เวกเตอร์น้ำหนัก</w:t>
      </w:r>
    </w:p>
    <w:p w14:paraId="0EFB4699" w14:textId="0A959667" w:rsidR="00201BDF" w:rsidRPr="008473F5" w:rsidRDefault="00201BDF" w:rsidP="002E6173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r>
          <w:rPr>
            <w:rFonts w:ascii="Cambria Math" w:hAnsi="Cambria Math" w:cs="TH SarabunPSK" w:hint="cs"/>
            <w:color w:val="auto"/>
          </w:rPr>
          <m:t>b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ค่าไบอัส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(Bias)</w:t>
      </w:r>
    </w:p>
    <w:p w14:paraId="58D01414" w14:textId="35BF7495" w:rsidR="00201BDF" w:rsidRPr="008473F5" w:rsidRDefault="00201BDF" w:rsidP="002E6173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ซึ่งการหาระนาบเกินที่เหมาะสมเป็นการหาซัพพอร์ตเวกเตอร์ที่สามารถรักษาระยะห่างมากที่สุดระหว่างข้อมูลทั้งสองกลุ่ม ซัพพอร์ตเวกเตอร์ที่ได้จะใช้เป็นฟังก์ชันประมาณค่าของกลุ่มข้อมูล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lastRenderedPageBreak/>
        <w:t>ทั้งหมด การหานอร์ม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(Norm)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ที่น้อยสุดของ </w:t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จะทำให้ได้ค่า </w:t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ที่เหมาะสมที่สุดโดยใช้เงื่อนไขตามดังสมการต่อไปนี้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E524A7" w:rsidRPr="008473F5" w14:paraId="61605EA1" w14:textId="77777777" w:rsidTr="00F37A49">
        <w:tc>
          <w:tcPr>
            <w:tcW w:w="774" w:type="dxa"/>
          </w:tcPr>
          <w:p w14:paraId="4C6084CC" w14:textId="77777777" w:rsidR="00E524A7" w:rsidRPr="008473F5" w:rsidRDefault="00E524A7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DD359CE" w14:textId="18C8F033" w:rsidR="00792B75" w:rsidRPr="008473F5" w:rsidRDefault="006168C8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Minimize</m:t>
                    </m:r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2029098E" w14:textId="467B7A4F" w:rsidR="00E524A7" w:rsidRPr="008473F5" w:rsidRDefault="00E524A7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  <w:tr w:rsidR="00792B75" w:rsidRPr="008473F5" w14:paraId="765B9296" w14:textId="77777777" w:rsidTr="00F37A49">
        <w:tc>
          <w:tcPr>
            <w:tcW w:w="774" w:type="dxa"/>
          </w:tcPr>
          <w:p w14:paraId="315AD7E6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  <w:p w14:paraId="15D2FCD6" w14:textId="32138179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A3A4B39" w14:textId="57361788" w:rsidR="00792B75" w:rsidRPr="008473F5" w:rsidRDefault="006168C8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w⋅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-b≤ε</m:t>
                          </m:r>
                        </m:e>
                      </m:mr>
                      <m:m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w⋅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+b-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≤ε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0964AD5E" w14:textId="21A1BC54" w:rsidR="00792B75" w:rsidRPr="008473F5" w:rsidRDefault="00792B75" w:rsidP="008567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18573C7B" w14:textId="36E7B35C" w:rsidR="00201BDF" w:rsidRPr="008473F5" w:rsidRDefault="00201BDF" w:rsidP="002E6173">
      <w:pPr>
        <w:pStyle w:val="Default"/>
        <w:spacing w:before="240" w:after="240"/>
        <w:ind w:firstLine="720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การสร้างระนาบเกินที่จะสามารถประมาณค่าได้อย่างแม่นยำนั้น สามารถกำหนดความแม่นยำได้จากการกำหนดความกว้างของระนาบที่เหมาะสมโดยพิจารณาจากค่าความคลาดเคลื่อนที่ยอมรับได้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(Error Insensitive)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ในรูปฟังก์ชันการสูญเสีย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(Loss Function)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จากฟังก์ชันการสูญเสียแบบ </w:t>
      </w:r>
      <m:oMath>
        <m:r>
          <w:rPr>
            <w:rFonts w:ascii="Cambria Math" w:hAnsi="Cambria Math" w:cs="TH SarabunPSK" w:hint="cs"/>
            <w:color w:val="auto"/>
          </w:rPr>
          <m:t>ε-</m:t>
        </m:r>
        <m:r>
          <w:rPr>
            <w:rFonts w:ascii="Cambria Math" w:hAnsi="Cambria Math" w:cs="TH SarabunPSK" w:hint="cs"/>
            <w:color w:val="auto"/>
            <w:sz w:val="22"/>
            <w:szCs w:val="22"/>
          </w:rPr>
          <m:t>Insensitive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92B75" w:rsidRPr="008473F5" w14:paraId="30686DBC" w14:textId="77777777" w:rsidTr="00F37A49">
        <w:tc>
          <w:tcPr>
            <w:tcW w:w="774" w:type="dxa"/>
          </w:tcPr>
          <w:p w14:paraId="334C476F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105D38DB" w14:textId="3B0D2D42" w:rsidR="00792B75" w:rsidRPr="008473F5" w:rsidRDefault="00792B75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position w:val="-32"/>
                <w:sz w:val="32"/>
                <w:szCs w:val="32"/>
              </w:rPr>
              <w:object w:dxaOrig="2740" w:dyaOrig="760" w14:anchorId="4832F13F">
                <v:shape id="_x0000_i1031" type="#_x0000_t75" style="width:136.5pt;height:36pt" o:ole="">
                  <v:imagedata r:id="rId26" o:title=""/>
                </v:shape>
                <o:OLEObject Type="Embed" ProgID="Equation.3" ShapeID="_x0000_i1031" DrawAspect="Content" ObjectID="_1664954479" r:id="rId27"/>
              </w:objec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≤ε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&gt;ε</m:t>
                    </m:r>
                  </m:e>
                </m:mr>
              </m:m>
            </m:oMath>
          </w:p>
        </w:tc>
        <w:tc>
          <w:tcPr>
            <w:tcW w:w="1066" w:type="dxa"/>
            <w:vAlign w:val="center"/>
          </w:tcPr>
          <w:p w14:paraId="635AE0A1" w14:textId="49CCEE41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0D2D727A" w14:textId="094EA3A2" w:rsidR="00792B75" w:rsidRPr="008473F5" w:rsidRDefault="00201BDF" w:rsidP="002E6173">
      <w:pPr>
        <w:pStyle w:val="Default"/>
        <w:spacing w:before="240" w:after="240"/>
        <w:ind w:firstLine="720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ใ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นฟังก์ชันการสูญเสียแบบ </w:t>
      </w:r>
      <m:oMath>
        <m:r>
          <w:rPr>
            <w:rFonts w:ascii="Cambria Math" w:hAnsi="Cambria Math" w:cs="TH SarabunPSK" w:hint="cs"/>
            <w:color w:val="auto"/>
          </w:rPr>
          <m:t>ε-</m:t>
        </m:r>
        <m:r>
          <w:rPr>
            <w:rFonts w:ascii="Cambria Math" w:hAnsi="Cambria Math" w:cs="TH SarabunPSK" w:hint="cs"/>
            <w:color w:val="auto"/>
            <w:sz w:val="22"/>
            <w:szCs w:val="22"/>
          </w:rPr>
          <m:t>Insensitive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มีการพิจารณาตัวแปรช่วย </w:t>
      </w:r>
      <m:oMath>
        <m:r>
          <w:rPr>
            <w:rFonts w:ascii="Cambria Math" w:hAnsi="Cambria Math" w:cs="TH SarabunPSK" w:hint="cs"/>
            <w:color w:val="auto"/>
          </w:rPr>
          <m:t>ξ</m:t>
        </m:r>
      </m:oMath>
      <w:r w:rsidR="002E6173"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(Slack)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เป็นค่าความคลาดเคลื่อนของข้อมูลที่อยู่นอกระนาบทั้งสอง ได้สมการใหม่ดังสมการที่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92B75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5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และ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92B75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6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92B75" w:rsidRPr="008473F5" w14:paraId="77635E59" w14:textId="77777777" w:rsidTr="00F37A49">
        <w:tc>
          <w:tcPr>
            <w:tcW w:w="774" w:type="dxa"/>
          </w:tcPr>
          <w:p w14:paraId="44DE5E5D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D6DFF7" w14:textId="626AE944" w:rsidR="00792B75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Minimize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+C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4B5AD9D3" w14:textId="1B34BA02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  <w:tr w:rsidR="00792B75" w:rsidRPr="008473F5" w14:paraId="316C76DD" w14:textId="77777777" w:rsidTr="00F37A49">
        <w:tc>
          <w:tcPr>
            <w:tcW w:w="774" w:type="dxa"/>
          </w:tcPr>
          <w:p w14:paraId="79637B40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87C404E" w14:textId="61A293FE" w:rsidR="00792B75" w:rsidRPr="008473F5" w:rsidRDefault="006168C8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-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w⋅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-b≤ε+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</m:e>
                          </m:eqArr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w⋅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+b-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≤ε+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</m:e>
                          </m:eqArr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,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≥0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&amp;1≤i≤l</m:t>
                              </m:r>
                            </m:e>
                          </m:eqAr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1BBEC7E" w14:textId="6C352A2E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43200950" w14:textId="6BC02AED" w:rsidR="00201BDF" w:rsidRPr="008473F5" w:rsidRDefault="00201BDF" w:rsidP="002E6173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C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ค่าคงที่สำหรับคลุมค่าคลาดเคลื่อน </w:t>
      </w:r>
    </w:p>
    <w:p w14:paraId="3F121B01" w14:textId="77777777" w:rsidR="00201BDF" w:rsidRPr="008473F5" w:rsidRDefault="00201BDF" w:rsidP="00201BDF">
      <w:pPr>
        <w:pStyle w:val="Default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(Regularization Parameter)</w:t>
      </w:r>
    </w:p>
    <w:p w14:paraId="34A2C025" w14:textId="4B80DE15" w:rsidR="00201BDF" w:rsidRPr="008473F5" w:rsidRDefault="00201BDF" w:rsidP="002E6173">
      <w:pPr>
        <w:pStyle w:val="Default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r>
          <w:rPr>
            <w:rFonts w:ascii="Cambria Math" w:hAnsi="Cambria Math" w:cs="TH SarabunPSK" w:hint="cs"/>
            <w:color w:val="auto"/>
          </w:rPr>
          <m:t>ξ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ค่าคลาดเคลื่อนของข้อมูลจากขอบระนาบบน</w:t>
      </w:r>
    </w:p>
    <w:p w14:paraId="62B2098E" w14:textId="1F04D047" w:rsidR="00201BDF" w:rsidRPr="008473F5" w:rsidRDefault="00201BDF" w:rsidP="002E6173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ξ</m:t>
            </m:r>
          </m:e>
          <m:sub/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ค่าคลาดเคลื่อนของข้อมูลจากขอบระนาบล่าง</w:t>
      </w:r>
    </w:p>
    <w:p w14:paraId="040E029D" w14:textId="77777777" w:rsidR="007C6391" w:rsidRPr="008473F5" w:rsidRDefault="007C6391" w:rsidP="00201BDF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</w:p>
    <w:p w14:paraId="63257CAD" w14:textId="33814235" w:rsidR="00201BDF" w:rsidRPr="008473F5" w:rsidRDefault="00201BDF" w:rsidP="007C6391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5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จะสามารถหาคำตอบได้ด้วยเงื่อนไขของสมการที่ 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6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โดยใช้ฟังก์ชันลา กรานจ์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(Lagrange Function)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ได้สมการจากการเพิ่มตัวคูณลากรานจ์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(Lagrange Multipliers)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ดังนี้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C6391" w:rsidRPr="008473F5" w14:paraId="603F2C49" w14:textId="77777777" w:rsidTr="00F37A49">
        <w:tc>
          <w:tcPr>
            <w:tcW w:w="774" w:type="dxa"/>
          </w:tcPr>
          <w:p w14:paraId="6F4C4DA0" w14:textId="77777777" w:rsidR="007C6391" w:rsidRPr="008473F5" w:rsidRDefault="007C6391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0D5EE54" w14:textId="2BB309C2" w:rsidR="007C6391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L=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+C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nary>
                      <m:naryPr>
                        <m:chr m:val="∑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l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ε+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+</m:t>
                            </m:r>
                            <m:d>
                              <m:dPr>
                                <m:begChr m:val="⟨"/>
                                <m:endChr m:val="⟩"/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w⋅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PSK" w:hint="c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+b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  <w:p w14:paraId="5D4AE697" w14:textId="71CA48E4" w:rsidR="007C6391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w:lastRenderedPageBreak/>
                  <m:t>-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e>
                </m:nary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ε+</m:t>
                    </m:r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w⋅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+b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1D7D0540" w14:textId="70FBF103" w:rsidR="007C6391" w:rsidRPr="008473F5" w:rsidRDefault="007C6391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594D6FF3" w14:textId="3F9A2156" w:rsidR="00201BDF" w:rsidRPr="008473F5" w:rsidRDefault="00201BDF" w:rsidP="002E6173">
      <w:pPr>
        <w:pStyle w:val="Default"/>
        <w:spacing w:before="240"/>
        <w:ind w:left="709" w:firstLine="709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L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proofErr w:type="spellStart"/>
      <w:r w:rsidRPr="008473F5">
        <w:rPr>
          <w:rFonts w:ascii="TH SarabunPSK" w:hAnsi="TH SarabunPSK" w:cs="TH SarabunPSK" w:hint="cs"/>
          <w:color w:val="auto"/>
          <w:sz w:val="32"/>
          <w:szCs w:val="32"/>
        </w:rPr>
        <w:t>Lagrangian</w:t>
      </w:r>
      <w:proofErr w:type="spellEnd"/>
    </w:p>
    <w:p w14:paraId="0ACCA548" w14:textId="11C29BA5" w:rsidR="00201BDF" w:rsidRPr="008473F5" w:rsidRDefault="00201BDF" w:rsidP="002E6173">
      <w:pPr>
        <w:pStyle w:val="Default"/>
        <w:spacing w:after="240"/>
        <w:ind w:left="709" w:firstLine="709"/>
        <w:rPr>
          <w:rFonts w:ascii="TH SarabunPSK" w:hAnsi="TH SarabunPSK" w:cs="TH SarabunPSK"/>
          <w:color w:val="auto"/>
          <w:sz w:val="32"/>
          <w:szCs w:val="32"/>
          <w:cs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ตัวคูณลากรานจ์ ซึ่ง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≥0</m:t>
        </m:r>
      </m:oMath>
    </w:p>
    <w:p w14:paraId="5565E195" w14:textId="77777777" w:rsidR="003F34D1" w:rsidRDefault="006F26DA" w:rsidP="003F34D1">
      <w:pPr>
        <w:pStyle w:val="Default"/>
        <w:keepNext/>
        <w:jc w:val="center"/>
      </w:pPr>
      <w:r>
        <w:rPr>
          <w:rFonts w:ascii="TH SarabunPSK" w:hAnsi="TH SarabunPSK" w:cs="TH SarabunPSK"/>
          <w:noProof/>
          <w:color w:val="auto"/>
          <w:position w:val="-10"/>
          <w:sz w:val="32"/>
          <w:szCs w:val="32"/>
        </w:rPr>
        <w:drawing>
          <wp:inline distT="0" distB="0" distL="0" distR="0" wp14:anchorId="586C72C7" wp14:editId="5ABFD61D">
            <wp:extent cx="4601217" cy="2391109"/>
            <wp:effectExtent l="0" t="0" r="0" b="9525"/>
            <wp:docPr id="77" name="Picture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30CB" w14:textId="699AAE8F" w:rsidR="006F26DA" w:rsidRDefault="003F34D1" w:rsidP="003F34D1">
      <w:pPr>
        <w:pStyle w:val="Caption"/>
      </w:pPr>
      <w:bookmarkStart w:id="33" w:name="_Toc54303677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55583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fldSimple w:instr=" SEQ รูปที่ \* ARABIC \s 1 ">
        <w:r w:rsidR="00D55583">
          <w:rPr>
            <w:noProof/>
          </w:rPr>
          <w:t>2</w:t>
        </w:r>
      </w:fldSimple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การหาระนาบเกินที่เหมาะสมที่สุด</w:t>
      </w:r>
      <w:bookmarkEnd w:id="33"/>
    </w:p>
    <w:p w14:paraId="0A6B1770" w14:textId="77777777" w:rsidR="003F34D1" w:rsidRPr="003F34D1" w:rsidRDefault="003F34D1" w:rsidP="003F34D1"/>
    <w:p w14:paraId="69CDE42D" w14:textId="3F6A664C" w:rsidR="00201BDF" w:rsidRPr="008473F5" w:rsidRDefault="00201BDF" w:rsidP="004D3B69">
      <w:pPr>
        <w:pStyle w:val="Default"/>
        <w:spacing w:after="240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7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แก้สมการด้วยวิธีกำลังสอง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(Quadratic Programming)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โดยหาอนุพันธ์ย่อย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(Partial Derivatives)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เทียบกับตัวแปรที่ต้องการทราบค่าโดยให้เท่ากับศูนย์ ได้คำตอบดังสมการที่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8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61A9D295" w14:textId="77777777" w:rsidTr="00F37A49">
        <w:tc>
          <w:tcPr>
            <w:tcW w:w="774" w:type="dxa"/>
          </w:tcPr>
          <w:p w14:paraId="798E96A8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1B8B587" w14:textId="450387AD" w:rsidR="004D3B69" w:rsidRPr="008473F5" w:rsidRDefault="006168C8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∂b</m:t>
                              </m:r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l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∂w</m:t>
                              </m:r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=w-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l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=0</m:t>
                              </m:r>
                            </m:e>
                          </m:nary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=C-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=C-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6618D4D5" w14:textId="4290156C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0B425C0A" w14:textId="068B6D5E" w:rsidR="00201BDF" w:rsidRPr="008473F5" w:rsidRDefault="00201BDF" w:rsidP="004D3B69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2.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8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เมื่อนำไปแทนในฟังก์ชันลากรานจ์จะดังได้สมการที่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9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"/>
        <w:gridCol w:w="7513"/>
        <w:gridCol w:w="1066"/>
      </w:tblGrid>
      <w:tr w:rsidR="004D3B69" w:rsidRPr="008473F5" w14:paraId="24CA4381" w14:textId="77777777" w:rsidTr="00F37A49">
        <w:tc>
          <w:tcPr>
            <w:tcW w:w="284" w:type="dxa"/>
          </w:tcPr>
          <w:p w14:paraId="47102387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513" w:type="dxa"/>
            <w:vAlign w:val="center"/>
          </w:tcPr>
          <w:p w14:paraId="512FC0CB" w14:textId="62A5BFFD" w:rsidR="004D3B6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>
              <m:r>
                <w:rPr>
                  <w:rFonts w:ascii="Cambria Math" w:hAnsi="Cambria Math" w:cs="TH SarabunPSK" w:hint="cs"/>
                  <w:sz w:val="24"/>
                  <w:szCs w:val="24"/>
                </w:rPr>
                <m:t>Maximize-</m:t>
              </m:r>
              <m:f>
                <m:f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2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i,j=1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</m:e>
              </m:nary>
              <m:d>
                <m:dPr>
                  <m:begChr m:val="⟨"/>
                  <m:endChr m:val="⟩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H SarabunPSK" w:hint="cs"/>
                  <w:sz w:val="24"/>
                  <w:szCs w:val="24"/>
                </w:rPr>
                <m:t>-ε</m:t>
              </m:r>
              <m:nary>
                <m:naryPr>
                  <m:chr m:val="∑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l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</m:oMath>
            <w:r w:rsidR="004D3B69" w:rsidRPr="008473F5">
              <w:rPr>
                <w:rFonts w:ascii="TH SarabunPSK" w:hAnsi="TH SarabunPSK" w:cs="TH SarabunPSK" w:hint="cs"/>
                <w:position w:val="-30"/>
                <w:sz w:val="32"/>
                <w:szCs w:val="32"/>
              </w:rPr>
              <w:t xml:space="preserve">   </w:t>
            </w:r>
          </w:p>
        </w:tc>
        <w:tc>
          <w:tcPr>
            <w:tcW w:w="1066" w:type="dxa"/>
            <w:vAlign w:val="center"/>
          </w:tcPr>
          <w:p w14:paraId="300401EA" w14:textId="120C2725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52A8ABA1" w14:textId="1570AAB1" w:rsidR="00201BDF" w:rsidRPr="008473F5" w:rsidRDefault="00201BDF" w:rsidP="004D3B69">
      <w:pPr>
        <w:pStyle w:val="Default"/>
        <w:spacing w:before="24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9 ต้องทำภายใต้เงื่อนไข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2AE177A6" w14:textId="77777777" w:rsidTr="00F37A49">
        <w:tc>
          <w:tcPr>
            <w:tcW w:w="774" w:type="dxa"/>
          </w:tcPr>
          <w:p w14:paraId="5271D6FA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D7BBD49" w14:textId="7DE7EE3A" w:rsidR="004D3B69" w:rsidRPr="008473F5" w:rsidRDefault="006168C8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=0</m:t>
                    </m:r>
                  </m:e>
                </m:nary>
              </m:oMath>
            </m:oMathPara>
          </w:p>
          <w:p w14:paraId="2A9B9831" w14:textId="5CF216F3" w:rsidR="004D3B69" w:rsidRPr="008473F5" w:rsidRDefault="006168C8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  <w:p w14:paraId="7451072A" w14:textId="1E0A967F" w:rsidR="004D3B69" w:rsidRPr="008473F5" w:rsidRDefault="004D3B69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  <w:cs/>
              </w:rPr>
              <w:t xml:space="preserve">หรือ  </w:t>
            </w:r>
            <m:oMath>
              <m:r>
                <w:rPr>
                  <w:rFonts w:ascii="Cambria Math" w:hAnsi="Cambria Math" w:cs="TH SarabunPSK" w:hint="cs"/>
                  <w:sz w:val="24"/>
                  <w:szCs w:val="24"/>
                </w:rPr>
                <m:t>0≤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</m:sSub>
            </m:oMath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  <w:cs/>
              </w:rPr>
              <w:t xml:space="preserve"> </w:t>
            </w:r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</w:rPr>
              <w:t>,</w:t>
            </w:r>
            <m:oMath>
              <m:sSubSup>
                <m:sSubSup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 w:cs="TH SarabunPSK" w:hint="cs"/>
                  <w:sz w:val="24"/>
                  <w:szCs w:val="24"/>
                </w:rPr>
                <m:t>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H SarabunPSK" w:hint="cs"/>
                  <w:sz w:val="24"/>
                  <w:szCs w:val="24"/>
                </w:rPr>
                <m:t>C</m:t>
              </m:r>
            </m:oMath>
          </w:p>
        </w:tc>
        <w:tc>
          <w:tcPr>
            <w:tcW w:w="1066" w:type="dxa"/>
            <w:vAlign w:val="center"/>
          </w:tcPr>
          <w:p w14:paraId="638CC7FF" w14:textId="640B445C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</w:tr>
    </w:tbl>
    <w:p w14:paraId="101D2EA2" w14:textId="2353E3A0" w:rsidR="00201BDF" w:rsidRPr="008473F5" w:rsidRDefault="00201BDF" w:rsidP="002E6173">
      <w:pPr>
        <w:pStyle w:val="Default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8 หาก </w:t>
      </w:r>
      <m:oMath>
        <m:r>
          <w:rPr>
            <w:rFonts w:ascii="Cambria Math" w:hAnsi="Cambria Math" w:cs="TH SarabunPSK" w:hint="cs"/>
            <w:color w:val="auto"/>
          </w:rPr>
          <m:t>W=</m:t>
        </m:r>
        <m:nary>
          <m:naryPr>
            <m:chr m:val="∑"/>
            <m:ctrlPr>
              <w:rPr>
                <w:rFonts w:ascii="Cambria Math" w:hAnsi="Cambria Math" w:cs="TH SarabunPSK" w:hint="cs"/>
                <w:i/>
                <w:color w:val="auto"/>
              </w:rPr>
            </m:ctrlPr>
          </m:naryPr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  <m:e>
            <m:d>
              <m:dPr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color w:val="auto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H SarabunPSK" w:hint="cs"/>
                    <w:color w:val="auto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H SarabunPSK" w:hint="cs"/>
                    <w:color w:val="auto"/>
                  </w:rPr>
                  <m:t>x</m:t>
                </m:r>
              </m:e>
              <m:sub>
                <m:r>
                  <w:rPr>
                    <w:rFonts w:ascii="Cambria Math" w:hAnsi="Cambria Math" w:cs="TH SarabunPSK" w:hint="cs"/>
                    <w:color w:val="auto"/>
                  </w:rPr>
                  <m:t>i</m:t>
                </m:r>
              </m:sub>
            </m:sSub>
          </m:e>
        </m:nary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จะได้สมการระนาบเกินอันใหม่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4B5D50D9" w14:textId="77777777" w:rsidTr="00F37A49">
        <w:tc>
          <w:tcPr>
            <w:tcW w:w="774" w:type="dxa"/>
          </w:tcPr>
          <w:p w14:paraId="5BE783B5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BB49862" w14:textId="63E3FA88" w:rsidR="004D3B6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⋅x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3A46DB71" w14:textId="2CD20532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3AC690E" w14:textId="2F8CF394" w:rsidR="00E11BEB" w:rsidRPr="008473F5" w:rsidRDefault="00E11BEB" w:rsidP="005D53CD">
      <w:pPr>
        <w:pStyle w:val="Heading3"/>
        <w:rPr>
          <w:i/>
        </w:rPr>
      </w:pPr>
      <w:bookmarkStart w:id="34" w:name="_Toc54303712"/>
      <w:r w:rsidRPr="008473F5">
        <w:rPr>
          <w:rFonts w:hint="cs"/>
        </w:rPr>
        <w:t>Nonlinear Regression</w:t>
      </w:r>
      <w:r w:rsidR="002032D4">
        <w:rPr>
          <w:rFonts w:hint="cs"/>
          <w:cs/>
        </w:rPr>
        <w:t xml:space="preserve"> </w:t>
      </w:r>
      <w:hyperlink w:anchor="_เอกสารอ้างอิง" w:history="1">
        <w:r w:rsidR="002032D4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2032D4" w:rsidRPr="00F83948">
          <w:rPr>
            <w:rStyle w:val="Hyperlink"/>
            <w:i/>
            <w:iCs/>
          </w:rPr>
          <w:t>]</w:t>
        </w:r>
        <w:bookmarkEnd w:id="34"/>
      </w:hyperlink>
    </w:p>
    <w:p w14:paraId="443443D5" w14:textId="59AE8E5C" w:rsidR="00E11BEB" w:rsidRPr="008473F5" w:rsidRDefault="00E11BEB" w:rsidP="00E11BE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หากข้อมูลที่นำมาสอนมีลักษณะไม่เป็นเชิงเส้น ต้องใช้ฟังก์ชันเคอร์เนล 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Kernel Function)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ส่งผ่านข้อมูลที่ไม่เป็นเชิงเส้นไปยังปริภูมิหรือมิติที่สูงขึ้นเพื่อทำให้ข้อมูลมีลักษณะเป็นเชิงเส้น แล้วก็จึงทำตามขั้นตอนของซัพพอร์ตเวกเตอร์รีเกรสชันแบบเชิงเส้นดังที่กล่าวมา โดยฟังก์ชันเคอร์เนลที่ใช้จะมีรูปแบบตามสมการที่ </w:t>
      </w:r>
      <w:r w:rsidR="00F37A49" w:rsidRPr="008473F5">
        <w:rPr>
          <w:rFonts w:ascii="TH SarabunPSK" w:hAnsi="TH SarabunPSK" w:cs="TH SarabunPSK" w:hint="cs"/>
          <w:sz w:val="32"/>
          <w:szCs w:val="32"/>
        </w:rPr>
        <w:t>2.2</w:t>
      </w:r>
      <w:r w:rsidRPr="008473F5">
        <w:rPr>
          <w:rFonts w:ascii="TH SarabunPSK" w:hAnsi="TH SarabunPSK" w:cs="TH SarabunPSK" w:hint="cs"/>
          <w:sz w:val="32"/>
          <w:szCs w:val="32"/>
        </w:rPr>
        <w:t>.1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E11BEB" w:rsidRPr="008473F5" w14:paraId="3D263DF4" w14:textId="77777777" w:rsidTr="00F37A49">
        <w:tc>
          <w:tcPr>
            <w:tcW w:w="774" w:type="dxa"/>
          </w:tcPr>
          <w:p w14:paraId="062C35E5" w14:textId="77777777" w:rsidR="00E11BEB" w:rsidRPr="008473F5" w:rsidRDefault="00E11BEB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91C4BF5" w14:textId="29F69F2E" w:rsidR="00E11BEB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⋅Φ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7D9AF7ED" w14:textId="6421573E" w:rsidR="00E11BEB" w:rsidRPr="008473F5" w:rsidRDefault="00E11BEB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2.1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3D0895B" w14:textId="77777777" w:rsidR="00E11BEB" w:rsidRPr="008473F5" w:rsidRDefault="00E11BEB" w:rsidP="00E11BE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ADCF26" w14:textId="77777777" w:rsidR="00E11BEB" w:rsidRPr="008473F5" w:rsidRDefault="00E11BEB" w:rsidP="00E11BEB">
      <w:pPr>
        <w:pStyle w:val="Default"/>
        <w:ind w:left="216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</w:p>
    <w:p w14:paraId="7ABC08E4" w14:textId="57499765" w:rsidR="00E11BEB" w:rsidRPr="008473F5" w:rsidRDefault="002E6173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r>
          <w:rPr>
            <w:rFonts w:ascii="Cambria Math" w:hAnsi="Cambria Math" w:cs="TH SarabunPSK" w:hint="cs"/>
            <w:color w:val="auto"/>
          </w:rPr>
          <m:t>x</m:t>
        </m:r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เวกเตอร์ข้อมูลเข้า</w:t>
      </w:r>
    </w:p>
    <w:p w14:paraId="24F4EBCD" w14:textId="48BFF1FF" w:rsidR="00E11BEB" w:rsidRPr="008473F5" w:rsidRDefault="006168C8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ซัพพอร์ตเวกเตอร์</w:t>
      </w:r>
    </w:p>
    <w:p w14:paraId="202BCD8A" w14:textId="2091D997" w:rsidR="00E11BEB" w:rsidRPr="008473F5" w:rsidRDefault="002E6173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r>
          <w:rPr>
            <w:rFonts w:ascii="Cambria Math" w:hAnsi="Cambria Math" w:cs="TH SarabunPSK" w:hint="cs"/>
            <w:color w:val="auto"/>
          </w:rPr>
          <m:t>Φ</m:t>
        </m:r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ฟังก์ชันการส่งผ่านข้อมูล</w:t>
      </w:r>
    </w:p>
    <w:p w14:paraId="18750897" w14:textId="77777777" w:rsidR="003F34D1" w:rsidRDefault="00F37A49" w:rsidP="003F34D1">
      <w:pPr>
        <w:pStyle w:val="Default"/>
        <w:keepNext/>
        <w:jc w:val="center"/>
      </w:pPr>
      <w:r w:rsidRPr="008473F5">
        <w:rPr>
          <w:rFonts w:ascii="TH SarabunPSK" w:hAnsi="TH SarabunPSK" w:cs="TH SarabunPSK" w:hint="cs"/>
          <w:noProof/>
          <w:color w:val="auto"/>
          <w:sz w:val="32"/>
          <w:szCs w:val="32"/>
        </w:rPr>
        <mc:AlternateContent>
          <mc:Choice Requires="wpc">
            <w:drawing>
              <wp:inline distT="0" distB="0" distL="0" distR="0" wp14:anchorId="3660276B" wp14:editId="795E873E">
                <wp:extent cx="5274945" cy="2326185"/>
                <wp:effectExtent l="0" t="0" r="363855" b="74295"/>
                <wp:docPr id="46" name="Canvas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ลูกศรเชื่อมต่อแบบตรง 88"/>
                        <wps:cNvCnPr/>
                        <wps:spPr>
                          <a:xfrm flipV="1">
                            <a:off x="3334507" y="384470"/>
                            <a:ext cx="0" cy="19113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ลูกศรเชื่อมต่อแบบตรง 89"/>
                        <wps:cNvCnPr/>
                        <wps:spPr>
                          <a:xfrm>
                            <a:off x="3334507" y="2295820"/>
                            <a:ext cx="208788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ตัวเชื่อมต่อตรง 90"/>
                        <wps:cNvCnPr/>
                        <wps:spPr>
                          <a:xfrm flipV="1">
                            <a:off x="3986652" y="438150"/>
                            <a:ext cx="739140" cy="148556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ตัวเชื่อมต่อตรง 91"/>
                        <wps:cNvCnPr/>
                        <wps:spPr>
                          <a:xfrm flipV="1">
                            <a:off x="3787262" y="384470"/>
                            <a:ext cx="738845" cy="144433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ตัวเชื่อมต่อตรง 92"/>
                        <wps:cNvCnPr/>
                        <wps:spPr>
                          <a:xfrm flipV="1">
                            <a:off x="4192732" y="514350"/>
                            <a:ext cx="709590" cy="1504951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วงรี 93"/>
                        <wps:cNvSpPr/>
                        <wps:spPr>
                          <a:xfrm>
                            <a:off x="4261902" y="813095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37FE86" w14:textId="77777777" w:rsidR="008B5C97" w:rsidRDefault="008B5C97" w:rsidP="00F37A4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วงรี 94"/>
                        <wps:cNvSpPr/>
                        <wps:spPr>
                          <a:xfrm>
                            <a:off x="3861172" y="159566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8FB891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วงรี 95"/>
                        <wps:cNvSpPr/>
                        <wps:spPr>
                          <a:xfrm>
                            <a:off x="4236502" y="1117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BC4596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วงรี 96"/>
                        <wps:cNvSpPr/>
                        <wps:spPr>
                          <a:xfrm>
                            <a:off x="4286372" y="128744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015352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วงรี 98"/>
                        <wps:cNvSpPr/>
                        <wps:spPr>
                          <a:xfrm>
                            <a:off x="4809612" y="67720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39C3AF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วงรี 100"/>
                        <wps:cNvSpPr/>
                        <wps:spPr>
                          <a:xfrm>
                            <a:off x="4597182" y="107344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1EDC75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วงรี 105"/>
                        <wps:cNvSpPr/>
                        <wps:spPr>
                          <a:xfrm>
                            <a:off x="4286372" y="172178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D9E3A6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วงรี 106"/>
                        <wps:cNvSpPr/>
                        <wps:spPr>
                          <a:xfrm>
                            <a:off x="4086347" y="113089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D74D5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วงรี 107"/>
                        <wps:cNvSpPr/>
                        <wps:spPr>
                          <a:xfrm>
                            <a:off x="4725792" y="51435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E3EC9B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วงรี 108"/>
                        <wps:cNvSpPr/>
                        <wps:spPr>
                          <a:xfrm>
                            <a:off x="4420357" y="51435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05EE1E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ลูกศรเชื่อมต่อแบบตรง 2"/>
                        <wps:cNvCnPr/>
                        <wps:spPr>
                          <a:xfrm flipV="1">
                            <a:off x="3334507" y="1476375"/>
                            <a:ext cx="1521460" cy="81944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ลูกศรเชื่อมต่อแบบตรง 113"/>
                        <wps:cNvCnPr/>
                        <wps:spPr>
                          <a:xfrm flipV="1">
                            <a:off x="523362" y="384470"/>
                            <a:ext cx="0" cy="19113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ลูกศรเชื่อมต่อแบบตรง 123"/>
                        <wps:cNvCnPr/>
                        <wps:spPr>
                          <a:xfrm>
                            <a:off x="523362" y="2294845"/>
                            <a:ext cx="208788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รูปแบบอิสระ 4"/>
                        <wps:cNvSpPr/>
                        <wps:spPr>
                          <a:xfrm>
                            <a:off x="620857" y="454320"/>
                            <a:ext cx="1447800" cy="1168775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รูปแบบอิสระ 124"/>
                        <wps:cNvSpPr/>
                        <wps:spPr>
                          <a:xfrm>
                            <a:off x="781807" y="850901"/>
                            <a:ext cx="1447800" cy="1168400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62907292" w14:textId="77777777" w:rsidR="008B5C97" w:rsidRDefault="008B5C97" w:rsidP="00F37A4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รูปแบบอิสระ 125"/>
                        <wps:cNvSpPr/>
                        <wps:spPr>
                          <a:xfrm>
                            <a:off x="696082" y="660400"/>
                            <a:ext cx="1447800" cy="1168400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371AB975" w14:textId="77777777" w:rsidR="008B5C97" w:rsidRDefault="008B5C97" w:rsidP="00F37A4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วงรี 126"/>
                        <wps:cNvSpPr/>
                        <wps:spPr>
                          <a:xfrm>
                            <a:off x="1867657" y="468631"/>
                            <a:ext cx="46355" cy="45719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F7D45C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วงรี 128"/>
                        <wps:cNvSpPr/>
                        <wps:spPr>
                          <a:xfrm>
                            <a:off x="1705732" y="55943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75FD5E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วงรี 129"/>
                        <wps:cNvSpPr/>
                        <wps:spPr>
                          <a:xfrm>
                            <a:off x="1353307" y="8635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48D561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วงรี 130"/>
                        <wps:cNvSpPr/>
                        <wps:spPr>
                          <a:xfrm>
                            <a:off x="1314232" y="1170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39D213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วงรี 131"/>
                        <wps:cNvSpPr/>
                        <wps:spPr>
                          <a:xfrm>
                            <a:off x="781807" y="158516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B9593A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วงรี 133"/>
                        <wps:cNvSpPr/>
                        <wps:spPr>
                          <a:xfrm>
                            <a:off x="915157" y="187511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D4F52C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วงรี 144"/>
                        <wps:cNvSpPr/>
                        <wps:spPr>
                          <a:xfrm>
                            <a:off x="1314232" y="172178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E9B0E1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วงรี 155"/>
                        <wps:cNvSpPr/>
                        <wps:spPr>
                          <a:xfrm>
                            <a:off x="1572382" y="1170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9630AC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วงรี 157"/>
                        <wps:cNvSpPr/>
                        <wps:spPr>
                          <a:xfrm>
                            <a:off x="2068657" y="8635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EF1E4C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วงรี 163"/>
                        <wps:cNvSpPr/>
                        <wps:spPr>
                          <a:xfrm>
                            <a:off x="2022302" y="7216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88B3D6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รูปภาพ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3225" y="103800"/>
                            <a:ext cx="342857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รูปภาพ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020182" y="103800"/>
                            <a:ext cx="590476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รูปภาพ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872772" y="1247804"/>
                            <a:ext cx="190476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รูปภาพ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477632" y="2170725"/>
                            <a:ext cx="161905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รูปภาพ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637572" y="2246915"/>
                            <a:ext cx="133333" cy="152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ลูกศรเชื่อมต่อแบบตรง 10"/>
                        <wps:cNvCnPr/>
                        <wps:spPr>
                          <a:xfrm>
                            <a:off x="2544907" y="1287440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60276B" id="Canvas 46" o:spid="_x0000_s1046" editas="canvas" style="width:415.35pt;height:183.15pt;mso-position-horizontal-relative:char;mso-position-vertical-relative:line" coordsize="52749,23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">
                <v:shape id="_x0000_s1047" type="#_x0000_t75" style="position:absolute;width:52749;height:23260;visibility:visible;mso-wrap-style:square">
                  <v:fill o:detectmouseclick="t"/>
                  <v:path o:connecttype="none"/>
                </v:shape>
                <v:shape id="ลูกศรเชื่อมต่อแบบตรง 88" o:spid="_x0000_s1048" type="#_x0000_t32" style="position:absolute;left:33345;top:3844;width:0;height:19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">
                  <v:stroke endarrow="block"/>
                </v:shape>
                <v:shape id="ลูกศรเชื่อมต่อแบบตรง 89" o:spid="_x0000_s1049" type="#_x0000_t32" style="position:absolute;left:33345;top:22958;width:208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5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">
                  <v:stroke endarrow="block"/>
                </v:shape>
                <v:line id="ตัวเชื่อมต่อตรง 90" o:spid="_x0000_s1050" style="position:absolute;flip:y;visibility:visible;mso-wrap-style:square" from="39866,4381" to="47257,19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"/>
                <v:line id="ตัวเชื่อมต่อตรง 91" o:spid="_x0000_s1051" style="position:absolute;flip:y;visibility:visible;mso-wrap-style:square" from="37872,3844" to="45261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">
                  <v:stroke dashstyle="dash"/>
                </v:line>
                <v:line id="ตัวเชื่อมต่อตรง 92" o:spid="_x0000_s1052" style="position:absolute;flip:y;visibility:visible;mso-wrap-style:square" from="41927,5143" to="49023,20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">
                  <v:stroke dashstyle="dash"/>
                </v:line>
                <v:oval id="วงรี 93" o:spid="_x0000_s1053" style="position:absolute;left:42619;top:8130;width:469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" fillcolor="windowText" strokecolor="windowText" strokeweight="2pt">
                  <v:textbox>
                    <w:txbxContent>
                      <w:p w14:paraId="0E37FE86" w14:textId="77777777" w:rsidR="008B5C97" w:rsidRDefault="008B5C97" w:rsidP="00F37A49"/>
                    </w:txbxContent>
                  </v:textbox>
                </v:oval>
                <v:oval id="วงรี 94" o:spid="_x0000_s1054" style="position:absolute;left:38611;top:15956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" fillcolor="windowText" strokecolor="windowText" strokeweight="2pt">
                  <v:textbox>
                    <w:txbxContent>
                      <w:p w14:paraId="548FB891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5" o:spid="_x0000_s1055" style="position:absolute;left:42365;top:11178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" fillcolor="windowText" strokecolor="windowText" strokeweight="2pt">
                  <v:textbox>
                    <w:txbxContent>
                      <w:p w14:paraId="61BC4596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6" o:spid="_x0000_s1056" style="position:absolute;left:42863;top:12874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" fillcolor="windowText" strokecolor="windowText" strokeweight="2pt">
                  <v:textbox>
                    <w:txbxContent>
                      <w:p w14:paraId="70015352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8" o:spid="_x0000_s1057" style="position:absolute;left:48096;top:6772;width:4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" fillcolor="windowText" strokecolor="windowText" strokeweight="2pt">
                  <v:textbox>
                    <w:txbxContent>
                      <w:p w14:paraId="0839C3AF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0" o:spid="_x0000_s1058" style="position:absolute;left:45971;top:10734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" fillcolor="windowText" strokecolor="windowText" strokeweight="2pt">
                  <v:textbox>
                    <w:txbxContent>
                      <w:p w14:paraId="591EDC75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5" o:spid="_x0000_s1059" style="position:absolute;left:42863;top:17217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" fillcolor="windowText" strokecolor="windowText" strokeweight="2pt">
                  <v:textbox>
                    <w:txbxContent>
                      <w:p w14:paraId="61D9E3A6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6" o:spid="_x0000_s1060" style="position:absolute;left:40863;top:11308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" fillcolor="windowText" strokecolor="windowText" strokeweight="2pt">
                  <v:textbox>
                    <w:txbxContent>
                      <w:p w14:paraId="23AD74D5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7" o:spid="_x0000_s1061" style="position:absolute;left:47257;top:5143;width:47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" fillcolor="windowText" strokecolor="windowText" strokeweight="2pt">
                  <v:textbox>
                    <w:txbxContent>
                      <w:p w14:paraId="3BE3EC9B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8" o:spid="_x0000_s1062" style="position:absolute;left:44203;top:5143;width:47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" fillcolor="windowText" strokecolor="windowText" strokeweight="2pt">
                  <v:textbox>
                    <w:txbxContent>
                      <w:p w14:paraId="2F05EE1E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ลูกศรเชื่อมต่อแบบตรง 2" o:spid="_x0000_s1063" type="#_x0000_t32" style="position:absolute;left:33345;top:14763;width:15214;height:81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113" o:spid="_x0000_s1064" type="#_x0000_t32" style="position:absolute;left:5233;top:3844;width:0;height:19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">
                  <v:stroke endarrow="block"/>
                </v:shape>
                <v:shape id="ลูกศรเชื่อมต่อแบบตรง 123" o:spid="_x0000_s1065" type="#_x0000_t32" style="position:absolute;left:5233;top:22948;width:208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">
                  <v:stroke endarrow="block"/>
                </v:shape>
                <v:shape id="รูปแบบอิสระ 4" o:spid="_x0000_s1066" style="position:absolute;left:6208;top:4543;width:14478;height:11687;visibility:visible;mso-wrap-style:square;v-text-anchor:middle" coordsize="1447800,116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" path="m,1143000v146844,30956,293688,61912,438150,-85725c582612,909638,738188,422275,866775,257175,995363,92075,1112837,109538,1209675,66675,1306513,23812,1377156,11906,1447800,e" filled="f" strokecolor="black [3040]">
                  <v:stroke dashstyle="dash"/>
                  <v:path arrowok="t" o:connecttype="custom" o:connectlocs="0,1143000;438150,1057275;866775,257175;1209675,66675;1447800,0" o:connectangles="0,0,0,0,0"/>
                </v:shape>
                <v:shape id="รูปแบบอิสระ 124" o:spid="_x0000_s1067" style="position:absolute;left:7818;top:8509;width:14478;height:11684;visibility:visible;mso-wrap-style:square;v-text-anchor:middle" coordsize="1447800,1168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" adj="-11796480,,5400" path="m,1143000v146844,30956,293688,61912,438150,-85725c582612,909638,738188,422275,866775,257175,995363,92075,1112837,109538,1209675,66675,1306513,23812,1377156,11906,1447800,e" filled="f">
                  <v:stroke dashstyle="dash" joinstyle="miter"/>
                  <v:formulas/>
                  <v:path arrowok="t" o:connecttype="custom" o:connectlocs="0,1142633;438150,1056936;866775,257092;1209675,66654;1447800,0" o:connectangles="0,0,0,0,0" textboxrect="0,0,1447800,1168775"/>
                  <v:textbox>
                    <w:txbxContent>
                      <w:p w14:paraId="62907292" w14:textId="77777777" w:rsidR="008B5C97" w:rsidRDefault="008B5C97" w:rsidP="00F37A49"/>
                    </w:txbxContent>
                  </v:textbox>
                </v:shape>
                <v:shape id="รูปแบบอิสระ 125" o:spid="_x0000_s1068" style="position:absolute;left:6960;top:6604;width:14478;height:11684;visibility:visible;mso-wrap-style:square;v-text-anchor:middle" coordsize="1447800,1168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" adj="-11796480,,5400" path="m,1143000v146844,30956,293688,61912,438150,-85725c582612,909638,738188,422275,866775,257175,995363,92075,1112837,109538,1209675,66675,1306513,23812,1377156,11906,1447800,e" filled="f">
                  <v:stroke joinstyle="miter"/>
                  <v:formulas/>
                  <v:path arrowok="t" o:connecttype="custom" o:connectlocs="0,1142633;438150,1056936;866775,257092;1209675,66654;1447800,0" o:connectangles="0,0,0,0,0" textboxrect="0,0,1447800,1168775"/>
                  <v:textbox>
                    <w:txbxContent>
                      <w:p w14:paraId="371AB975" w14:textId="77777777" w:rsidR="008B5C97" w:rsidRDefault="008B5C97" w:rsidP="00F37A49"/>
                    </w:txbxContent>
                  </v:textbox>
                </v:shape>
                <v:oval id="วงรี 126" o:spid="_x0000_s1069" style="position:absolute;left:18676;top:4686;width:464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" fillcolor="windowText" strokecolor="windowText" strokeweight="2pt">
                  <v:textbox>
                    <w:txbxContent>
                      <w:p w14:paraId="7DF7D45C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8" o:spid="_x0000_s1070" style="position:absolute;left:17057;top:5594;width:4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" fillcolor="windowText" strokecolor="windowText" strokeweight="2pt">
                  <v:textbox>
                    <w:txbxContent>
                      <w:p w14:paraId="7975FD5E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9" o:spid="_x0000_s1071" style="position:absolute;left:13533;top:8635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" fillcolor="windowText" strokecolor="windowText" strokeweight="2pt">
                  <v:textbox>
                    <w:txbxContent>
                      <w:p w14:paraId="3548D561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0" o:spid="_x0000_s1072" style="position:absolute;left:13142;top:11708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" fillcolor="windowText" strokecolor="windowText" strokeweight="2pt">
                  <v:textbox>
                    <w:txbxContent>
                      <w:p w14:paraId="0739D213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1" o:spid="_x0000_s1073" style="position:absolute;left:7818;top:15851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" fillcolor="windowText" strokecolor="windowText" strokeweight="2pt">
                  <v:textbox>
                    <w:txbxContent>
                      <w:p w14:paraId="4BB9593A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3" o:spid="_x0000_s1074" style="position:absolute;left:9151;top:18751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" fillcolor="windowText" strokecolor="windowText" strokeweight="2pt">
                  <v:textbox>
                    <w:txbxContent>
                      <w:p w14:paraId="54D4F52C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4" o:spid="_x0000_s1075" style="position:absolute;left:13142;top:17217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" fillcolor="windowText" strokecolor="windowText" strokeweight="2pt">
                  <v:textbox>
                    <w:txbxContent>
                      <w:p w14:paraId="73E9B0E1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5" o:spid="_x0000_s1076" style="position:absolute;left:15723;top:11708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" fillcolor="windowText" strokecolor="windowText" strokeweight="2pt">
                  <v:textbox>
                    <w:txbxContent>
                      <w:p w14:paraId="449630AC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7" o:spid="_x0000_s1077" style="position:absolute;left:20686;top:8635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" fillcolor="windowText" strokecolor="windowText" strokeweight="2pt">
                  <v:textbox>
                    <w:txbxContent>
                      <w:p w14:paraId="40EF1E4C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63" o:spid="_x0000_s1078" style="position:absolute;left:20223;top:7216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" fillcolor="windowText" strokecolor="windowText" strokeweight="2pt">
                  <v:textbox>
                    <w:txbxContent>
                      <w:p w14:paraId="7188B3D6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รูปภาพ 5" o:spid="_x0000_s1079" type="#_x0000_t75" style="position:absolute;left:3532;top:1038;width:3428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">
                  <v:imagedata r:id="rId34" o:title=""/>
                </v:shape>
                <v:shape id="รูปภาพ 6" o:spid="_x0000_s1080" type="#_x0000_t75" style="position:absolute;left:30201;top:1038;width:5905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">
                  <v:imagedata r:id="rId35" o:title=""/>
                </v:shape>
                <v:shape id="รูปภาพ 7" o:spid="_x0000_s1081" type="#_x0000_t75" style="position:absolute;left:48727;top:12478;width:1905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">
                  <v:imagedata r:id="rId36" o:title=""/>
                </v:shape>
                <v:shape id="รูปภาพ 8" o:spid="_x0000_s1082" type="#_x0000_t75" style="position:absolute;left:54776;top:21707;width:1619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">
                  <v:imagedata r:id="rId37" o:title=""/>
                </v:shape>
                <v:shape id="รูปภาพ 9" o:spid="_x0000_s1083" type="#_x0000_t75" style="position:absolute;left:26375;top:22469;width:133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">
                  <v:imagedata r:id="rId38" o:title=""/>
                </v:shape>
                <v:shape id="ลูกศรเชื่อมต่อแบบตรง 10" o:spid="_x0000_s1084" type="#_x0000_t32" style="position:absolute;left:25449;top:12874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" strokecolor="black [3040]">
                  <v:stroke endarrow="open"/>
                </v:shape>
                <w10:anchorlock/>
              </v:group>
            </w:pict>
          </mc:Fallback>
        </mc:AlternateContent>
      </w:r>
    </w:p>
    <w:p w14:paraId="69A4E21A" w14:textId="301EFD24" w:rsidR="00725DA2" w:rsidRPr="003F34D1" w:rsidRDefault="003F34D1" w:rsidP="003F34D1">
      <w:pPr>
        <w:pStyle w:val="Caption"/>
        <w:rPr>
          <w:rFonts w:ascii="AngsanaUPC" w:hAnsi="AngsanaUPC" w:cs="AngsanaUPC"/>
          <w:color w:val="000000"/>
          <w:sz w:val="24"/>
          <w:szCs w:val="24"/>
        </w:rPr>
      </w:pPr>
      <w:bookmarkStart w:id="35" w:name="_Toc54303678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55583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fldSimple w:instr=" SEQ รูปที่ \* ARABIC \s 1 ">
        <w:r w:rsidR="00D55583">
          <w:rPr>
            <w:noProof/>
          </w:rPr>
          <w:t>3</w:t>
        </w:r>
      </w:fldSimple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ส่งผ่านข้อมูลจากปริภูมิข้อมูลเข้าที่ไม่เป็นเชิงเส้นไปยังปริภูมิลักษณะเด่นที่เป็นข้อมูลเชิงเส้น</w:t>
      </w:r>
      <w:bookmarkEnd w:id="35"/>
    </w:p>
    <w:p w14:paraId="17FF0733" w14:textId="7582FA2D" w:rsidR="00856794" w:rsidRDefault="00856794" w:rsidP="00F37A49">
      <w:pPr>
        <w:pStyle w:val="Default"/>
        <w:spacing w:after="240"/>
        <w:ind w:left="709" w:firstLine="709"/>
        <w:jc w:val="center"/>
        <w:rPr>
          <w:rFonts w:ascii="TH SarabunPSK" w:hAnsi="TH SarabunPSK" w:cs="TH SarabunPSK"/>
          <w:color w:val="auto"/>
          <w:sz w:val="32"/>
          <w:szCs w:val="32"/>
        </w:rPr>
      </w:pPr>
    </w:p>
    <w:p w14:paraId="3CC47E6B" w14:textId="77777777" w:rsidR="00725DA2" w:rsidRPr="008473F5" w:rsidRDefault="00725DA2" w:rsidP="00F37A49">
      <w:pPr>
        <w:pStyle w:val="Default"/>
        <w:spacing w:after="240"/>
        <w:ind w:left="709" w:firstLine="709"/>
        <w:jc w:val="center"/>
        <w:rPr>
          <w:rFonts w:ascii="TH SarabunPSK" w:hAnsi="TH SarabunPSK" w:cs="TH SarabunPSK"/>
          <w:color w:val="auto"/>
          <w:sz w:val="32"/>
          <w:szCs w:val="32"/>
        </w:rPr>
      </w:pPr>
    </w:p>
    <w:p w14:paraId="1533A925" w14:textId="67CE4B86" w:rsidR="00F37A49" w:rsidRPr="008473F5" w:rsidRDefault="00F37A49" w:rsidP="00F37A49">
      <w:pPr>
        <w:pStyle w:val="Default"/>
        <w:spacing w:after="240"/>
        <w:ind w:left="698" w:firstLine="72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lastRenderedPageBreak/>
        <w:t>การส่งผ่านข้อมูลด้วยฟังก์ชันเคอร์เนล จะหาค่าน้ำหนักได้สมการใหม่ดังสมการที่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346F2656" w14:textId="77777777" w:rsidTr="00F37A49">
        <w:tc>
          <w:tcPr>
            <w:tcW w:w="774" w:type="dxa"/>
          </w:tcPr>
          <w:p w14:paraId="50A3C4C6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5C0BEB7" w14:textId="457D3547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w=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3E6143B4" w14:textId="33B5EE51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23C95F22" w14:textId="50546F3D" w:rsidR="00F37A49" w:rsidRPr="008473F5" w:rsidRDefault="00F37A49" w:rsidP="002E6173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หากนำ </w:t>
      </w:r>
      <m:oMath>
        <m:r>
          <w:rPr>
            <w:rFonts w:ascii="Cambria Math" w:hAnsi="Cambria Math" w:cs="TH SarabunPSK" w:hint="cs"/>
            <w:sz w:val="32"/>
            <w:szCs w:val="32"/>
          </w:rPr>
          <m:t>w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จากสมการที่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แทนค่าลงในสมการระนาบเกินที่เหมาะสมที่สุดจะได้สมการใหม่ดังสมการที่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2.2.3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62D6EFAD" w14:textId="77777777" w:rsidTr="00856794">
        <w:tc>
          <w:tcPr>
            <w:tcW w:w="774" w:type="dxa"/>
          </w:tcPr>
          <w:p w14:paraId="1A8CA917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3F8FEE" w14:textId="02A6687B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x,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+b</m:t>
                    </m:r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1E815642" w14:textId="65038642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747B5107" w14:textId="5A47699C" w:rsidR="00F37A49" w:rsidRPr="008473F5" w:rsidRDefault="00F37A49" w:rsidP="00F37A49">
      <w:pPr>
        <w:pStyle w:val="Default"/>
        <w:spacing w:before="240"/>
        <w:ind w:left="720" w:firstLine="72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2.2.3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ต้องทำภายใต้เงื่อนไข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78A8F1D6" w14:textId="77777777" w:rsidTr="00F37A49">
        <w:trPr>
          <w:trHeight w:val="1278"/>
        </w:trPr>
        <w:tc>
          <w:tcPr>
            <w:tcW w:w="774" w:type="dxa"/>
          </w:tcPr>
          <w:p w14:paraId="02831A00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87E798A" w14:textId="3A6168E6" w:rsidR="00F37A49" w:rsidRPr="008473F5" w:rsidRDefault="006168C8" w:rsidP="002E6173">
            <w:pPr>
              <w:pStyle w:val="Default"/>
              <w:jc w:val="center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color w:val="auto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color w:val="auto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color w:val="auto"/>
                      </w:rPr>
                      <m:t>=0</m:t>
                    </m:r>
                  </m:e>
                </m:nary>
              </m:oMath>
            </m:oMathPara>
          </w:p>
          <w:p w14:paraId="7A892E50" w14:textId="7E7BA87B" w:rsidR="00F37A49" w:rsidRPr="008473F5" w:rsidRDefault="002E6173" w:rsidP="002E6173">
            <w:pPr>
              <w:pStyle w:val="Default"/>
              <w:jc w:val="center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m:oMath>
              <m:r>
                <w:rPr>
                  <w:rFonts w:ascii="Cambria Math" w:hAnsi="Cambria Math" w:cs="TH SarabunPSK" w:hint="cs"/>
                  <w:color w:val="auto"/>
                </w:rPr>
                <m:t>0≤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</m:sSub>
            </m:oMath>
            <w:r w:rsidR="00F37A49" w:rsidRPr="008473F5">
              <w:rPr>
                <w:rFonts w:ascii="TH SarabunPSK" w:hAnsi="TH SarabunPSK" w:cs="TH SarabunPSK" w:hint="cs"/>
                <w:color w:val="auto"/>
                <w:position w:val="-12"/>
                <w:sz w:val="32"/>
                <w:szCs w:val="32"/>
                <w:cs/>
              </w:rPr>
              <w:t xml:space="preserve"> </w:t>
            </w:r>
            <w:r w:rsidR="00F37A49" w:rsidRPr="008473F5">
              <w:rPr>
                <w:rFonts w:ascii="TH SarabunPSK" w:hAnsi="TH SarabunPSK" w:cs="TH SarabunPSK" w:hint="cs"/>
                <w:color w:val="auto"/>
                <w:position w:val="-12"/>
                <w:sz w:val="32"/>
                <w:szCs w:val="32"/>
              </w:rPr>
              <w:t>,</w:t>
            </w:r>
            <m:oMath>
              <m:sSubSup>
                <m:sSubSup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Sup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 w:hint="cs"/>
                      <w:color w:val="auto"/>
                    </w:rPr>
                    <m:t>*</m:t>
                  </m:r>
                </m:sup>
              </m:sSubSup>
              <m:r>
                <w:rPr>
                  <w:rFonts w:ascii="Cambria Math" w:hAnsi="Cambria Math" w:cs="TH SarabunPSK" w:hint="cs"/>
                  <w:color w:val="auto"/>
                </w:rPr>
                <m:t>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s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</m:sSub>
              <m:r>
                <w:rPr>
                  <w:rFonts w:ascii="Cambria Math" w:hAnsi="Cambria Math" w:cs="TH SarabunPSK" w:hint="cs"/>
                  <w:color w:val="auto"/>
                </w:rPr>
                <m:t>C</m:t>
              </m:r>
            </m:oMath>
          </w:p>
        </w:tc>
        <w:tc>
          <w:tcPr>
            <w:tcW w:w="1066" w:type="dxa"/>
            <w:vAlign w:val="center"/>
          </w:tcPr>
          <w:p w14:paraId="7BC2BBBB" w14:textId="14D3061E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</w:tr>
    </w:tbl>
    <w:p w14:paraId="21E84A4B" w14:textId="13F3EE28" w:rsidR="00F37A49" w:rsidRPr="008473F5" w:rsidRDefault="00F37A49" w:rsidP="002E6173">
      <w:pPr>
        <w:spacing w:before="240"/>
        <w:ind w:left="720" w:firstLine="713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ใช้หลักการของ </w:t>
      </w:r>
      <w:proofErr w:type="spellStart"/>
      <w:r w:rsidRPr="008473F5">
        <w:rPr>
          <w:rFonts w:ascii="TH SarabunPSK" w:hAnsi="TH SarabunPSK" w:cs="TH SarabunPSK" w:hint="cs"/>
          <w:sz w:val="32"/>
          <w:szCs w:val="32"/>
        </w:rPr>
        <w:t>Karush</w:t>
      </w:r>
      <w:proofErr w:type="spellEnd"/>
      <w:r w:rsidRPr="008473F5">
        <w:rPr>
          <w:rFonts w:ascii="TH SarabunPSK" w:hAnsi="TH SarabunPSK" w:cs="TH SarabunPSK" w:hint="cs"/>
          <w:sz w:val="32"/>
          <w:szCs w:val="32"/>
        </w:rPr>
        <w:t xml:space="preserve">-Kuhn-Tucker (KKT)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ในการปรับค่าที่อยู่ระหว่างขอบระนาบบนและขอบระนาบล่างให้เหมาะสมเพื่อหาค่าไบอัส </w:t>
      </w:r>
      <m:oMath>
        <m:r>
          <w:rPr>
            <w:rFonts w:ascii="Cambria Math" w:hAnsi="Cambria Math" w:cs="TH SarabunPSK" w:hint="cs"/>
            <w:sz w:val="24"/>
            <w:szCs w:val="24"/>
          </w:rPr>
          <m:t>b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ที่เหมาะสม 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31E5539A" w14:textId="77777777" w:rsidTr="00856794">
        <w:tc>
          <w:tcPr>
            <w:tcW w:w="774" w:type="dxa"/>
          </w:tcPr>
          <w:p w14:paraId="1437E09D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EB09052" w14:textId="2E9BA1B0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b=-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169D76DA" w14:textId="1A7C6D2B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DA138BF" w14:textId="77777777" w:rsidR="00F37A49" w:rsidRPr="008473F5" w:rsidRDefault="00F37A49" w:rsidP="00F37A49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4CF5142" w14:textId="7E52AC02" w:rsidR="00F37A49" w:rsidRPr="008473F5" w:rsidRDefault="00F37A49" w:rsidP="002E617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r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ซัพพอร์ตเวกเตอร์ที่อยู่ระนาบบน</w:t>
      </w:r>
    </w:p>
    <w:p w14:paraId="306D2A11" w14:textId="71365899" w:rsidR="00F37A49" w:rsidRPr="008473F5" w:rsidRDefault="00F37A49" w:rsidP="002E617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s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ซัพพอร์ตเวกเตอร์ที่อยู่ระนาบล่าง</w:t>
      </w:r>
    </w:p>
    <w:p w14:paraId="66F3A6E4" w14:textId="0B1F4B8D" w:rsidR="00F37A49" w:rsidRPr="008473F5" w:rsidRDefault="00F37A49" w:rsidP="00F37A49">
      <w:pPr>
        <w:spacing w:before="240" w:after="240"/>
        <w:ind w:left="720"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เคอร์เนลที่ใช้คือเรเดียลเบซิคฟังก์ชัน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(Radial Basis </w:t>
      </w:r>
      <w:proofErr w:type="spellStart"/>
      <w:r w:rsidRPr="008473F5">
        <w:rPr>
          <w:rFonts w:ascii="TH SarabunPSK" w:hAnsi="TH SarabunPSK" w:cs="TH SarabunPSK" w:hint="cs"/>
          <w:sz w:val="32"/>
          <w:szCs w:val="32"/>
        </w:rPr>
        <w:t>Function;RBF</w:t>
      </w:r>
      <w:proofErr w:type="spellEnd"/>
      <w:r w:rsidRPr="008473F5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2.2.5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01A77205" w14:textId="77777777" w:rsidTr="00856794">
        <w:tc>
          <w:tcPr>
            <w:tcW w:w="774" w:type="dxa"/>
          </w:tcPr>
          <w:p w14:paraId="34CB035E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B4D0603" w14:textId="6AFFB084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PSK" w:hint="c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/2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</m:oMath>
            </m:oMathPara>
          </w:p>
        </w:tc>
        <w:tc>
          <w:tcPr>
            <w:tcW w:w="1066" w:type="dxa"/>
            <w:vAlign w:val="center"/>
          </w:tcPr>
          <w:p w14:paraId="04EC8B44" w14:textId="12029508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F5889FE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ACCAA86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9AC0A6F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37F4746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14159972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110492E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7AD12B6B" w14:textId="1BAC6E4D" w:rsidR="00F37A49" w:rsidRPr="008473F5" w:rsidRDefault="00F37A49" w:rsidP="00856794">
      <w:pPr>
        <w:spacing w:before="240"/>
        <w:ind w:left="720" w:firstLine="720"/>
        <w:jc w:val="thaiDistribute"/>
        <w:rPr>
          <w:rFonts w:ascii="TH SarabunPSK" w:hAnsi="TH SarabunPSK" w:cs="TH SarabunPSK"/>
          <w:spacing w:val="-20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ซึ่งภาพรวมของสถาปัตยกรรมซัพพอร์ตเวกเตอร์รีเกรสชันแสดงได้ดัง</w:t>
      </w:r>
      <w:r w:rsidRPr="008473F5">
        <w:rPr>
          <w:rFonts w:ascii="TH SarabunPSK" w:hAnsi="TH SarabunPSK" w:cs="TH SarabunPSK" w:hint="cs"/>
          <w:spacing w:val="-20"/>
          <w:sz w:val="32"/>
          <w:szCs w:val="32"/>
          <w:cs/>
        </w:rPr>
        <w:t xml:space="preserve">รูปภาพที่ </w:t>
      </w:r>
      <w:r w:rsidRPr="008473F5">
        <w:rPr>
          <w:rFonts w:ascii="TH SarabunPSK" w:hAnsi="TH SarabunPSK" w:cs="TH SarabunPSK" w:hint="cs"/>
          <w:spacing w:val="-20"/>
          <w:sz w:val="32"/>
          <w:szCs w:val="32"/>
        </w:rPr>
        <w:t>2..1.4</w:t>
      </w:r>
    </w:p>
    <w:p w14:paraId="529121BD" w14:textId="77777777" w:rsidR="003F34D1" w:rsidRDefault="00F37A49" w:rsidP="003F34D1">
      <w:pPr>
        <w:keepNext/>
        <w:ind w:left="720" w:hanging="720"/>
      </w:pPr>
      <w:r w:rsidRPr="008473F5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c">
            <w:drawing>
              <wp:inline distT="0" distB="0" distL="0" distR="0" wp14:anchorId="3C3B09C7" wp14:editId="6A24AF6F">
                <wp:extent cx="5210175" cy="2535057"/>
                <wp:effectExtent l="0" t="0" r="9525" b="0"/>
                <wp:docPr id="75" name="Canvas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7" name="Text Box 41"/>
                        <wps:cNvSpPr txBox="1"/>
                        <wps:spPr>
                          <a:xfrm>
                            <a:off x="2516160" y="1772717"/>
                            <a:ext cx="37401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D4B3AF" w14:textId="77777777" w:rsidR="008B5C97" w:rsidRDefault="008B5C97" w:rsidP="00F37A49">
                              <w:r w:rsidRPr="00ED7D08">
                                <w:rPr>
                                  <w:position w:val="-14"/>
                                </w:rPr>
                                <w:object w:dxaOrig="285" w:dyaOrig="435" w14:anchorId="457BA779">
                                  <v:shape id="_x0000_i1033" type="#_x0000_t75" style="width:14.25pt;height:21.75pt">
                                    <v:imagedata r:id="rId39" o:title=""/>
                                  </v:shape>
                                  <o:OLEObject Type="Embed" ProgID="Equation.3" ShapeID="_x0000_i1033" DrawAspect="Content" ObjectID="_1664954485" r:id="rId4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1"/>
                        <wps:cNvSpPr txBox="1"/>
                        <wps:spPr>
                          <a:xfrm>
                            <a:off x="2516158" y="819487"/>
                            <a:ext cx="37401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73443E" w14:textId="77777777" w:rsidR="008B5C97" w:rsidRDefault="008B5C97" w:rsidP="00F37A49">
                              <w:r w:rsidRPr="00ED7D08">
                                <w:rPr>
                                  <w:position w:val="-10"/>
                                </w:rPr>
                                <w:object w:dxaOrig="285" w:dyaOrig="285" w14:anchorId="01FE1B8B">
                                  <v:shape id="_x0000_i1035" type="#_x0000_t75" style="width:14.25pt;height:14.25pt">
                                    <v:imagedata r:id="rId41" o:title=""/>
                                  </v:shape>
                                  <o:OLEObject Type="Embed" ProgID="Equation.3" ShapeID="_x0000_i1035" DrawAspect="Content" ObjectID="_1664954486" r:id="rId4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2515525" y="345630"/>
                            <a:ext cx="374650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9D59B4" w14:textId="77777777" w:rsidR="008B5C97" w:rsidRDefault="008B5C97" w:rsidP="00F37A49">
                              <w:r w:rsidRPr="00ED7D08">
                                <w:rPr>
                                  <w:position w:val="-10"/>
                                </w:rPr>
                                <w:object w:dxaOrig="285" w:dyaOrig="285" w14:anchorId="3D0DC077">
                                  <v:shape id="_x0000_i1037" type="#_x0000_t75" style="width:14.25pt;height:14.25pt">
                                    <v:imagedata r:id="rId43" o:title=""/>
                                  </v:shape>
                                  <o:OLEObject Type="Embed" ProgID="Equation.3" ShapeID="_x0000_i1037" DrawAspect="Content" ObjectID="_1664954487" r:id="rId4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22"/>
                        <wps:cNvSpPr txBox="1"/>
                        <wps:spPr>
                          <a:xfrm>
                            <a:off x="1235920" y="1806692"/>
                            <a:ext cx="311785" cy="3206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B147FB" w14:textId="77777777" w:rsidR="008B5C97" w:rsidRDefault="008B5C97" w:rsidP="00F37A49">
                              <w:r w:rsidRPr="00ED7D08">
                                <w:rPr>
                                  <w:position w:val="-14"/>
                                </w:rPr>
                                <w:object w:dxaOrig="285" w:dyaOrig="435" w14:anchorId="5687400E">
                                  <v:shape id="_x0000_i1039" type="#_x0000_t75" style="width:14.25pt;height:21.75pt">
                                    <v:imagedata r:id="rId45" o:title=""/>
                                  </v:shape>
                                  <o:OLEObject Type="Embed" ProgID="Equation.3" ShapeID="_x0000_i1039" DrawAspect="Content" ObjectID="_1664954488" r:id="rId46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1019823" y="771847"/>
                            <a:ext cx="840740" cy="4861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BBD3C" w14:textId="77777777" w:rsidR="008B5C97" w:rsidRDefault="008B5C97" w:rsidP="00F37A49">
                              <w:r w:rsidRPr="00ED7D08">
                                <w:rPr>
                                  <w:position w:val="-10"/>
                                </w:rPr>
                                <w:object w:dxaOrig="870" w:dyaOrig="285" w14:anchorId="35233B6E">
                                  <v:shape id="_x0000_i1041" type="#_x0000_t75" style="width:43.5pt;height:14.25pt">
                                    <v:imagedata r:id="rId47" o:title=""/>
                                  </v:shape>
                                  <o:OLEObject Type="Embed" ProgID="Equation.3" ShapeID="_x0000_i1041" DrawAspect="Content" ObjectID="_1664954489" r:id="rId4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1161249" y="375542"/>
                            <a:ext cx="312420" cy="321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28A3DF" w14:textId="77777777" w:rsidR="008B5C97" w:rsidRDefault="008B5C97" w:rsidP="00F37A49">
                              <w:r w:rsidRPr="00ED7D08">
                                <w:rPr>
                                  <w:position w:val="-10"/>
                                </w:rPr>
                                <w:object w:dxaOrig="285" w:dyaOrig="285" w14:anchorId="0E876B36">
                                  <v:shape id="_x0000_i1043" type="#_x0000_t75" style="width:14.25pt;height:14.25pt">
                                    <v:imagedata r:id="rId49" o:title=""/>
                                  </v:shape>
                                  <o:OLEObject Type="Embed" ProgID="Equation.3" ShapeID="_x0000_i1043" DrawAspect="Content" ObjectID="_1664954490" r:id="rId50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27"/>
                        <wps:cNvSpPr txBox="1"/>
                        <wps:spPr>
                          <a:xfrm>
                            <a:off x="2568680" y="1137524"/>
                            <a:ext cx="24638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39720" w14:textId="77777777" w:rsidR="008B5C97" w:rsidRDefault="008B5C97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76697CDD" w14:textId="77777777" w:rsidR="008B5C97" w:rsidRDefault="008B5C97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47E82D1C" w14:textId="77777777" w:rsidR="008B5C97" w:rsidRDefault="008B5C97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1236137" y="1169886"/>
                            <a:ext cx="246673" cy="6099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176AB5" w14:textId="77777777" w:rsidR="008B5C97" w:rsidRPr="0004288F" w:rsidRDefault="008B5C97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14:paraId="6A656BEE" w14:textId="77777777" w:rsidR="008B5C97" w:rsidRPr="0004288F" w:rsidRDefault="008B5C97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14:paraId="4FEA82EB" w14:textId="77777777" w:rsidR="008B5C97" w:rsidRPr="0004288F" w:rsidRDefault="008B5C97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สี่เหลี่ยมผืนผ้า 12"/>
                        <wps:cNvSpPr/>
                        <wps:spPr>
                          <a:xfrm>
                            <a:off x="36002" y="1138438"/>
                            <a:ext cx="590550" cy="36020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D5C11" w14:textId="77777777" w:rsidR="008B5C97" w:rsidRPr="00A000A3" w:rsidRDefault="008B5C97" w:rsidP="00F37A49">
                              <w:pPr>
                                <w:jc w:val="center"/>
                                <w:rPr>
                                  <w:rFonts w:cs="Times New Roman"/>
                                </w:rPr>
                              </w:pPr>
                              <w:r w:rsidRPr="00A000A3">
                                <w:rPr>
                                  <w:rFonts w:cs="Times New Roma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สี่เหลี่ยมผืนผ้า 164"/>
                        <wps:cNvSpPr/>
                        <wps:spPr>
                          <a:xfrm>
                            <a:off x="1663803" y="395061"/>
                            <a:ext cx="705825" cy="25815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B1EB30" w14:textId="77777777" w:rsidR="008B5C97" w:rsidRPr="00A000A3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x,x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สี่เหลี่ยมผืนผ้า 165"/>
                        <wps:cNvSpPr/>
                        <wps:spPr>
                          <a:xfrm>
                            <a:off x="1664143" y="947512"/>
                            <a:ext cx="705485" cy="26767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9889BF" w14:textId="77777777" w:rsidR="008B5C97" w:rsidRPr="008D13D3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x,x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สี่เหลี่ยมผืนผ้า 167"/>
                        <wps:cNvSpPr/>
                        <wps:spPr>
                          <a:xfrm>
                            <a:off x="1663803" y="1804761"/>
                            <a:ext cx="705485" cy="2772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E94139" w14:textId="77777777" w:rsidR="008B5C97" w:rsidRPr="008D13D3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x,x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p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วงรี 13"/>
                        <wps:cNvSpPr/>
                        <wps:spPr>
                          <a:xfrm>
                            <a:off x="3274504" y="964843"/>
                            <a:ext cx="571501" cy="534080"/>
                          </a:xfrm>
                          <a:prstGeom prst="ellips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2DC60A" w14:textId="77777777" w:rsidR="008B5C97" w:rsidRDefault="008B5C97" w:rsidP="00F37A49">
                              <w:pPr>
                                <w:jc w:val="center"/>
                              </w:pPr>
                              <w:r w:rsidRPr="00D72022">
                                <w:rPr>
                                  <w:position w:val="-14"/>
                                </w:rPr>
                                <w:object w:dxaOrig="435" w:dyaOrig="435" w14:anchorId="4C780392">
                                  <v:shape id="_x0000_i1045" type="#_x0000_t75" style="width:21.75pt;height:21.75pt">
                                    <v:imagedata r:id="rId51" o:title=""/>
                                  </v:shape>
                                  <o:OLEObject Type="Embed" ProgID="Equation.3" ShapeID="_x0000_i1045" DrawAspect="Content" ObjectID="_1664954491" r:id="rId52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สี่เหลี่ยมผืนผ้า 168"/>
                        <wps:cNvSpPr/>
                        <wps:spPr>
                          <a:xfrm>
                            <a:off x="4397480" y="1081350"/>
                            <a:ext cx="590549" cy="28574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B18CF" w14:textId="77777777" w:rsidR="008B5C97" w:rsidRPr="00AC1B2B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72022">
                                <w:rPr>
                                  <w:rFonts w:ascii="Times New Roman" w:eastAsia="Times New Roman" w:hAnsi="Times New Roman" w:cs="Times New Roman"/>
                                  <w:position w:val="-10"/>
                                  <w:sz w:val="22"/>
                                  <w:szCs w:val="22"/>
                                </w:rPr>
                                <w:object w:dxaOrig="150" w:dyaOrig="285" w14:anchorId="7E134AD7">
                                  <v:shape id="_x0000_i1047" type="#_x0000_t75" style="width:7.5pt;height:14.25pt">
                                    <v:imagedata r:id="rId53" o:title=""/>
                                  </v:shape>
                                  <o:OLEObject Type="Embed" ProgID="Equation.3" ShapeID="_x0000_i1047" DrawAspect="Content" ObjectID="_1664954492" r:id="rId54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ลูกศรเชื่อมต่อแบบตรง 15"/>
                        <wps:cNvCnPr/>
                        <wps:spPr>
                          <a:xfrm flipV="1">
                            <a:off x="626532" y="524137"/>
                            <a:ext cx="1037271" cy="79440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6"/>
                        <wps:cNvCnPr/>
                        <wps:spPr>
                          <a:xfrm flipV="1">
                            <a:off x="626532" y="1081350"/>
                            <a:ext cx="1037611" cy="23719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ลูกศรเชื่อมต่อแบบตรง 17"/>
                        <wps:cNvCnPr/>
                        <wps:spPr>
                          <a:xfrm>
                            <a:off x="626532" y="1318541"/>
                            <a:ext cx="1037271" cy="62482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ลูกศรเชื่อมต่อแบบตรง 18"/>
                        <wps:cNvCnPr/>
                        <wps:spPr>
                          <a:xfrm>
                            <a:off x="2369628" y="524137"/>
                            <a:ext cx="988570" cy="51892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ลูกศรเชื่อมต่อแบบตรง 19"/>
                        <wps:cNvCnPr/>
                        <wps:spPr>
                          <a:xfrm>
                            <a:off x="2369628" y="1081350"/>
                            <a:ext cx="904876" cy="15053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ลูกศรเชื่อมต่อแบบตรง 20"/>
                        <wps:cNvCnPr/>
                        <wps:spPr>
                          <a:xfrm flipV="1">
                            <a:off x="2369288" y="1420709"/>
                            <a:ext cx="988910" cy="52265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ลูกศรเชื่อมต่อแบบตรง 31"/>
                        <wps:cNvCnPr/>
                        <wps:spPr>
                          <a:xfrm flipV="1">
                            <a:off x="3846005" y="1224225"/>
                            <a:ext cx="551475" cy="765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สี่เหลี่ยมผืนผ้า 259"/>
                        <wps:cNvSpPr/>
                        <wps:spPr>
                          <a:xfrm>
                            <a:off x="3386773" y="1779827"/>
                            <a:ext cx="374014" cy="44216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8C21F6" w14:textId="77777777" w:rsidR="008B5C97" w:rsidRDefault="008B5C97" w:rsidP="00F37A49">
                              <w:pPr>
                                <w:jc w:val="center"/>
                              </w:pPr>
                              <w:r w:rsidRPr="0004288F">
                                <w:rPr>
                                  <w:position w:val="-6"/>
                                </w:rPr>
                                <w:object w:dxaOrig="150" w:dyaOrig="285" w14:anchorId="21639D09">
                                  <v:shape id="_x0000_i1049" type="#_x0000_t75" style="width:7.5pt;height:14.25pt">
                                    <v:imagedata r:id="rId55" o:title=""/>
                                  </v:shape>
                                  <o:OLEObject Type="Embed" ProgID="Equation.3" ShapeID="_x0000_i1049" DrawAspect="Content" ObjectID="_1664954493" r:id="rId5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ลูกศรเชื่อมต่อแบบตรง 260"/>
                        <wps:cNvCnPr/>
                        <wps:spPr>
                          <a:xfrm flipH="1" flipV="1">
                            <a:off x="3560255" y="1498923"/>
                            <a:ext cx="13525" cy="28090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Text Box 41"/>
                        <wps:cNvSpPr txBox="1"/>
                        <wps:spPr>
                          <a:xfrm>
                            <a:off x="2210587" y="2126600"/>
                            <a:ext cx="1004570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360F04" w14:textId="77777777" w:rsidR="008B5C97" w:rsidRDefault="008B5C97" w:rsidP="00F37A49">
                              <w:r w:rsidRPr="00ED7D08">
                                <w:rPr>
                                  <w:position w:val="-12"/>
                                </w:rPr>
                                <w:object w:dxaOrig="1290" w:dyaOrig="435" w14:anchorId="6BFF9CFA">
                                  <v:shape id="_x0000_i1051" type="#_x0000_t75" style="width:64.5pt;height:21.75pt">
                                    <v:imagedata r:id="rId57" o:title=""/>
                                  </v:shape>
                                  <o:OLEObject Type="Embed" ProgID="Equation.3" ShapeID="_x0000_i1051" DrawAspect="Content" ObjectID="_1664954494" r:id="rId58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3B09C7" id="Canvas 75" o:spid="_x0000_s1085" editas="canvas" style="width:410.25pt;height:199.6pt;mso-position-horizontal-relative:char;mso-position-vertical-relative:line" coordsize="52101,25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">
                <v:shape id="_x0000_s1086" type="#_x0000_t75" style="position:absolute;width:52101;height:2534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87" type="#_x0000_t202" style="position:absolute;left:25161;top:17727;width:3740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" fillcolor="window" stroked="f" strokeweight=".5pt">
                  <v:textbox>
                    <w:txbxContent>
                      <w:p w14:paraId="33D4B3AF" w14:textId="77777777" w:rsidR="008B5C97" w:rsidRDefault="008B5C97" w:rsidP="00F37A49">
                        <w:r w:rsidRPr="00ED7D08">
                          <w:rPr>
                            <w:position w:val="-14"/>
                          </w:rPr>
                          <w:object w:dxaOrig="285" w:dyaOrig="435" w14:anchorId="457BA779">
                            <v:shape id="_x0000_i1033" type="#_x0000_t75" style="width:14.25pt;height:21.75pt">
                              <v:imagedata r:id="rId39" o:title=""/>
                            </v:shape>
                            <o:OLEObject Type="Embed" ProgID="Equation.3" ShapeID="_x0000_i1033" DrawAspect="Content" ObjectID="_1664954485" r:id="rId59"/>
                          </w:object>
                        </w:r>
                      </w:p>
                    </w:txbxContent>
                  </v:textbox>
                </v:shape>
                <v:shape id="Text Box 41" o:spid="_x0000_s1088" type="#_x0000_t202" style="position:absolute;left:25161;top:8194;width:3740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" fillcolor="window" stroked="f" strokeweight=".5pt">
                  <v:textbox>
                    <w:txbxContent>
                      <w:p w14:paraId="0C73443E" w14:textId="77777777" w:rsidR="008B5C97" w:rsidRDefault="008B5C97" w:rsidP="00F37A49">
                        <w:r w:rsidRPr="00ED7D08">
                          <w:rPr>
                            <w:position w:val="-10"/>
                          </w:rPr>
                          <w:object w:dxaOrig="285" w:dyaOrig="285" w14:anchorId="01FE1B8B">
                            <v:shape id="_x0000_i1035" type="#_x0000_t75" style="width:14.25pt;height:14.25pt">
                              <v:imagedata r:id="rId41" o:title=""/>
                            </v:shape>
                            <o:OLEObject Type="Embed" ProgID="Equation.3" ShapeID="_x0000_i1035" DrawAspect="Content" ObjectID="_1664954486" r:id="rId60"/>
                          </w:object>
                        </w:r>
                      </w:p>
                    </w:txbxContent>
                  </v:textbox>
                </v:shape>
                <v:shape id="Text Box 49" o:spid="_x0000_s1089" type="#_x0000_t202" style="position:absolute;left:25155;top:3456;width:3746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FY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u4fYT/L+EHyOQPAAD//wMAUEsBAi0AFAAGAAgAAAAhANvh9svuAAAAhQEAABMAAAAAAAAA&#10;AAAAAAAAAAAAAFtDb250ZW50X1R5cGVzXS54bWxQSwECLQAUAAYACAAAACEAWvQsW78AAAAVAQAA&#10;CwAAAAAAAAAAAAAAAAAfAQAAX3JlbHMvLnJlbHNQSwECLQAUAAYACAAAACEATGrBWMYAAADbAAAA&#10;DwAAAAAAAAAAAAAAAAAHAgAAZHJzL2Rvd25yZXYueG1sUEsFBgAAAAADAAMAtwAAAPoCAAAAAA==&#10;" fillcolor="white [3201]" stroked="f" strokeweight=".5pt">
                  <v:textbox>
                    <w:txbxContent>
                      <w:p w14:paraId="539D59B4" w14:textId="77777777" w:rsidR="008B5C97" w:rsidRDefault="008B5C97" w:rsidP="00F37A49">
                        <w:r w:rsidRPr="00ED7D08">
                          <w:rPr>
                            <w:position w:val="-10"/>
                          </w:rPr>
                          <w:object w:dxaOrig="285" w:dyaOrig="285" w14:anchorId="3D0DC077">
                            <v:shape id="_x0000_i1037" type="#_x0000_t75" style="width:14.25pt;height:14.25pt">
                              <v:imagedata r:id="rId43" o:title=""/>
                            </v:shape>
                            <o:OLEObject Type="Embed" ProgID="Equation.3" ShapeID="_x0000_i1037" DrawAspect="Content" ObjectID="_1664954487" r:id="rId61"/>
                          </w:object>
                        </w:r>
                      </w:p>
                    </w:txbxContent>
                  </v:textbox>
                </v:shape>
                <v:shape id="Text Box 22" o:spid="_x0000_s1090" type="#_x0000_t202" style="position:absolute;left:12359;top:18066;width:311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" fillcolor="window" stroked="f" strokeweight=".5pt">
                  <v:textbox>
                    <w:txbxContent>
                      <w:p w14:paraId="1DB147FB" w14:textId="77777777" w:rsidR="008B5C97" w:rsidRDefault="008B5C97" w:rsidP="00F37A49">
                        <w:r w:rsidRPr="00ED7D08">
                          <w:rPr>
                            <w:position w:val="-14"/>
                          </w:rPr>
                          <w:object w:dxaOrig="285" w:dyaOrig="435" w14:anchorId="5687400E">
                            <v:shape id="_x0000_i1039" type="#_x0000_t75" style="width:14.25pt;height:21.75pt">
                              <v:imagedata r:id="rId45" o:title=""/>
                            </v:shape>
                            <o:OLEObject Type="Embed" ProgID="Equation.3" ShapeID="_x0000_i1039" DrawAspect="Content" ObjectID="_1664954488" r:id="rId62"/>
                          </w:object>
                        </w:r>
                      </w:p>
                    </w:txbxContent>
                  </v:textbox>
                </v:shape>
                <v:shape id="Text Box 51" o:spid="_x0000_s1091" type="#_x0000_t202" style="position:absolute;left:10198;top:7718;width:8407;height:4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" fillcolor="white [3201]" stroked="f" strokeweight=".5pt">
                  <v:textbox>
                    <w:txbxContent>
                      <w:p w14:paraId="23ABBD3C" w14:textId="77777777" w:rsidR="008B5C97" w:rsidRDefault="008B5C97" w:rsidP="00F37A49">
                        <w:r w:rsidRPr="00ED7D08">
                          <w:rPr>
                            <w:position w:val="-10"/>
                          </w:rPr>
                          <w:object w:dxaOrig="870" w:dyaOrig="285" w14:anchorId="35233B6E">
                            <v:shape id="_x0000_i1041" type="#_x0000_t75" style="width:43.5pt;height:14.25pt">
                              <v:imagedata r:id="rId47" o:title=""/>
                            </v:shape>
                            <o:OLEObject Type="Embed" ProgID="Equation.3" ShapeID="_x0000_i1041" DrawAspect="Content" ObjectID="_1664954489" r:id="rId63"/>
                          </w:object>
                        </w:r>
                      </w:p>
                    </w:txbxContent>
                  </v:textbox>
                </v:shape>
                <v:shape id="Text Box 52" o:spid="_x0000_s1092" type="#_x0000_t202" style="position:absolute;left:11612;top:3755;width:3124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" fillcolor="white [3201]" stroked="f" strokeweight=".5pt">
                  <v:textbox>
                    <w:txbxContent>
                      <w:p w14:paraId="7C28A3DF" w14:textId="77777777" w:rsidR="008B5C97" w:rsidRDefault="008B5C97" w:rsidP="00F37A49">
                        <w:r w:rsidRPr="00ED7D08">
                          <w:rPr>
                            <w:position w:val="-10"/>
                          </w:rPr>
                          <w:object w:dxaOrig="285" w:dyaOrig="285" w14:anchorId="0E876B36">
                            <v:shape id="_x0000_i1043" type="#_x0000_t75" style="width:14.25pt;height:14.25pt">
                              <v:imagedata r:id="rId49" o:title=""/>
                            </v:shape>
                            <o:OLEObject Type="Embed" ProgID="Equation.3" ShapeID="_x0000_i1043" DrawAspect="Content" ObjectID="_1664954490" r:id="rId64"/>
                          </w:object>
                        </w:r>
                      </w:p>
                    </w:txbxContent>
                  </v:textbox>
                </v:shape>
                <v:shape id="Text Box 27" o:spid="_x0000_s1093" type="#_x0000_t202" style="position:absolute;left:25686;top:11375;width:246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" fillcolor="window" stroked="f" strokeweight=".5pt">
                  <v:textbox>
                    <w:txbxContent>
                      <w:p w14:paraId="3E239720" w14:textId="77777777" w:rsidR="008B5C97" w:rsidRDefault="008B5C97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14:paraId="76697CDD" w14:textId="77777777" w:rsidR="008B5C97" w:rsidRDefault="008B5C97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14:paraId="47E82D1C" w14:textId="77777777" w:rsidR="008B5C97" w:rsidRDefault="008B5C97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54" o:spid="_x0000_s1094" type="#_x0000_t202" style="position:absolute;left:12361;top:11698;width:2467;height:6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gb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6gb8v4QfI1S8AAAD//wMAUEsBAi0AFAAGAAgAAAAhANvh9svuAAAAhQEAABMAAAAAAAAA&#10;AAAAAAAAAAAAAFtDb250ZW50X1R5cGVzXS54bWxQSwECLQAUAAYACAAAACEAWvQsW78AAAAVAQAA&#10;CwAAAAAAAAAAAAAAAAAfAQAAX3JlbHMvLnJlbHNQSwECLQAUAAYACAAAACEAJ7L4G8YAAADbAAAA&#10;DwAAAAAAAAAAAAAAAAAHAgAAZHJzL2Rvd25yZXYueG1sUEsFBgAAAAADAAMAtwAAAPoCAAAAAA==&#10;" fillcolor="white [3201]" stroked="f" strokeweight=".5pt">
                  <v:textbox>
                    <w:txbxContent>
                      <w:p w14:paraId="31176AB5" w14:textId="77777777" w:rsidR="008B5C97" w:rsidRPr="0004288F" w:rsidRDefault="008B5C97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14:paraId="6A656BEE" w14:textId="77777777" w:rsidR="008B5C97" w:rsidRPr="0004288F" w:rsidRDefault="008B5C97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14:paraId="4FEA82EB" w14:textId="77777777" w:rsidR="008B5C97" w:rsidRPr="0004288F" w:rsidRDefault="008B5C97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rect id="สี่เหลี่ยมผืนผ้า 12" o:spid="_x0000_s1095" style="position:absolute;left:360;top:11384;width:5905;height:3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" fillcolor="white [3201]" strokecolor="black [3200]" strokeweight=".25pt">
                  <v:textbox>
                    <w:txbxContent>
                      <w:p w14:paraId="72AD5C11" w14:textId="77777777" w:rsidR="008B5C97" w:rsidRPr="00A000A3" w:rsidRDefault="008B5C97" w:rsidP="00F37A49">
                        <w:pPr>
                          <w:jc w:val="center"/>
                          <w:rPr>
                            <w:rFonts w:cs="Times New Roman"/>
                          </w:rPr>
                        </w:pPr>
                        <w:r w:rsidRPr="00A000A3">
                          <w:rPr>
                            <w:rFonts w:cs="Times New Roman"/>
                          </w:rPr>
                          <w:t>x</w:t>
                        </w:r>
                      </w:p>
                    </w:txbxContent>
                  </v:textbox>
                </v:rect>
                <v:rect id="สี่เหลี่ยมผืนผ้า 164" o:spid="_x0000_s1096" style="position:absolute;left:16638;top:3950;width:705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" fillcolor="window" strokecolor="windowText" strokeweight=".25pt">
                  <v:textbox>
                    <w:txbxContent>
                      <w:p w14:paraId="7FB1EB30" w14:textId="77777777" w:rsidR="008B5C97" w:rsidRPr="00A000A3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x,x</w:t>
                        </w: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5" o:spid="_x0000_s1097" style="position:absolute;left:16641;top:9475;width:7055;height:267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" fillcolor="window" strokecolor="windowText" strokeweight=".25pt">
                  <v:textbox>
                    <w:txbxContent>
                      <w:p w14:paraId="679889BF" w14:textId="77777777" w:rsidR="008B5C97" w:rsidRPr="008D13D3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x,x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7" o:spid="_x0000_s1098" style="position:absolute;left:16638;top:18047;width:7054;height:2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" fillcolor="window" strokecolor="windowText" strokeweight=".25pt">
                  <v:textbox>
                    <w:txbxContent>
                      <w:p w14:paraId="61E94139" w14:textId="77777777" w:rsidR="008B5C97" w:rsidRPr="008D13D3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x,x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p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oval id="วงรี 13" o:spid="_x0000_s1099" style="position:absolute;left:32745;top:9648;width:5715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" fillcolor="white [3201]" strokecolor="black [3213]" strokeweight=".25pt">
                  <v:textbox>
                    <w:txbxContent>
                      <w:p w14:paraId="332DC60A" w14:textId="77777777" w:rsidR="008B5C97" w:rsidRDefault="008B5C97" w:rsidP="00F37A49">
                        <w:pPr>
                          <w:jc w:val="center"/>
                        </w:pPr>
                        <w:r w:rsidRPr="00D72022">
                          <w:rPr>
                            <w:position w:val="-14"/>
                          </w:rPr>
                          <w:object w:dxaOrig="435" w:dyaOrig="435" w14:anchorId="4C780392">
                            <v:shape id="_x0000_i1045" type="#_x0000_t75" style="width:21.75pt;height:21.75pt">
                              <v:imagedata r:id="rId51" o:title=""/>
                            </v:shape>
                            <o:OLEObject Type="Embed" ProgID="Equation.3" ShapeID="_x0000_i1045" DrawAspect="Content" ObjectID="_1664954491" r:id="rId65"/>
                          </w:object>
                        </w:r>
                      </w:p>
                    </w:txbxContent>
                  </v:textbox>
                </v:oval>
                <v:rect id="สี่เหลี่ยมผืนผ้า 168" o:spid="_x0000_s1100" style="position:absolute;left:43974;top:10813;width:590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" fillcolor="window" strokecolor="windowText" strokeweight=".25pt">
                  <v:textbox>
                    <w:txbxContent>
                      <w:p w14:paraId="452B18CF" w14:textId="77777777" w:rsidR="008B5C97" w:rsidRPr="00AC1B2B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D72022">
                          <w:rPr>
                            <w:rFonts w:ascii="Times New Roman" w:eastAsia="Times New Roman" w:hAnsi="Times New Roman" w:cs="Times New Roman"/>
                            <w:position w:val="-10"/>
                            <w:sz w:val="22"/>
                            <w:szCs w:val="22"/>
                          </w:rPr>
                          <w:object w:dxaOrig="150" w:dyaOrig="285" w14:anchorId="7E134AD7">
                            <v:shape id="_x0000_i1047" type="#_x0000_t75" style="width:7.5pt;height:14.25pt">
                              <v:imagedata r:id="rId53" o:title=""/>
                            </v:shape>
                            <o:OLEObject Type="Embed" ProgID="Equation.3" ShapeID="_x0000_i1047" DrawAspect="Content" ObjectID="_1664954492" r:id="rId66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15" o:spid="_x0000_s1101" type="#_x0000_t32" style="position:absolute;left:6265;top:5241;width:10373;height:79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16" o:spid="_x0000_s1102" type="#_x0000_t32" style="position:absolute;left:6265;top:10813;width:10376;height:23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17" o:spid="_x0000_s1103" type="#_x0000_t32" style="position:absolute;left:6265;top:13185;width:10373;height:6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HD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/TWBw8AAAADbAAAADwAAAAAA&#10;AAAAAAAAAAAHAgAAZHJzL2Rvd25yZXYueG1sUEsFBgAAAAADAAMAtwAAAPQCAAAAAA==&#10;" strokecolor="black [3040]">
                  <v:stroke endarrow="block"/>
                </v:shape>
                <v:shape id="ลูกศรเชื่อมต่อแบบตรง 18" o:spid="_x0000_s1104" type="#_x0000_t32" style="position:absolute;left:23696;top:5241;width:9885;height:51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" strokecolor="black [3040]">
                  <v:stroke endarrow="block"/>
                </v:shape>
                <v:shape id="ลูกศรเชื่อมต่อแบบตรง 19" o:spid="_x0000_s1105" type="#_x0000_t32" style="position:absolute;left:23696;top:10813;width:9049;height:1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ลูกศรเชื่อมต่อแบบตรง 20" o:spid="_x0000_s1106" type="#_x0000_t32" style="position:absolute;left:23692;top:14207;width:9889;height:52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" strokecolor="black [3040]">
                  <v:stroke endarrow="block"/>
                </v:shape>
                <v:shape id="ลูกศรเชื่อมต่อแบบตรง 31" o:spid="_x0000_s1107" type="#_x0000_t32" style="position:absolute;left:38460;top:12242;width:5514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" strokecolor="black [3040]">
                  <v:stroke endarrow="block"/>
                </v:shape>
                <v:rect id="สี่เหลี่ยมผืนผ้า 259" o:spid="_x0000_s1108" style="position:absolute;left:33867;top:17798;width:3740;height:44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" fillcolor="white [3201]" strokecolor="black [3213]" strokeweight=".25pt">
                  <v:textbox>
                    <w:txbxContent>
                      <w:p w14:paraId="058C21F6" w14:textId="77777777" w:rsidR="008B5C97" w:rsidRDefault="008B5C97" w:rsidP="00F37A49">
                        <w:pPr>
                          <w:jc w:val="center"/>
                        </w:pPr>
                        <w:r w:rsidRPr="0004288F">
                          <w:rPr>
                            <w:position w:val="-6"/>
                          </w:rPr>
                          <w:object w:dxaOrig="150" w:dyaOrig="285" w14:anchorId="21639D09">
                            <v:shape id="_x0000_i1049" type="#_x0000_t75" style="width:7.5pt;height:14.25pt">
                              <v:imagedata r:id="rId55" o:title=""/>
                            </v:shape>
                            <o:OLEObject Type="Embed" ProgID="Equation.3" ShapeID="_x0000_i1049" DrawAspect="Content" ObjectID="_1664954493" r:id="rId67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260" o:spid="_x0000_s1109" type="#_x0000_t32" style="position:absolute;left:35602;top:14989;width:135;height:28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vGxAAAANsAAAAPAAAAZHJzL2Rvd25yZXYueG1sRI/NasMw&#10;EITvgbyD2EAvIZbTQB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IXYC8bEAAAA2wAAAA8A&#10;AAAAAAAAAAAAAAAABwIAAGRycy9kb3ducmV2LnhtbFBLBQYAAAAAAwADALcAAAD4AgAAAAA=&#10;" strokecolor="black [3040]">
                  <v:stroke endarrow="block"/>
                </v:shape>
                <v:shape id="Text Box 41" o:spid="_x0000_s1110" type="#_x0000_t202" style="position:absolute;left:22105;top:21266;width:10046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szZxgAAANsAAAAPAAAAZHJzL2Rvd25yZXYueG1sRI9Ba8JA&#10;FITvQv/D8gre6qZFWo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eTLM2cYAAADbAAAA&#10;DwAAAAAAAAAAAAAAAAAHAgAAZHJzL2Rvd25yZXYueG1sUEsFBgAAAAADAAMAtwAAAPoCAAAAAA==&#10;" fillcolor="window" stroked="f" strokeweight=".5pt">
                  <v:textbox>
                    <w:txbxContent>
                      <w:p w14:paraId="48360F04" w14:textId="77777777" w:rsidR="008B5C97" w:rsidRDefault="008B5C97" w:rsidP="00F37A49">
                        <w:r w:rsidRPr="00ED7D08">
                          <w:rPr>
                            <w:position w:val="-12"/>
                          </w:rPr>
                          <w:object w:dxaOrig="1290" w:dyaOrig="435" w14:anchorId="6BFF9CFA">
                            <v:shape id="_x0000_i1051" type="#_x0000_t75" style="width:64.5pt;height:21.75pt">
                              <v:imagedata r:id="rId57" o:title=""/>
                            </v:shape>
                            <o:OLEObject Type="Embed" ProgID="Equation.3" ShapeID="_x0000_i1051" DrawAspect="Content" ObjectID="_1664954494" r:id="rId68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C83EC8" w14:textId="7EF3765B" w:rsidR="003F34D1" w:rsidRDefault="003F34D1" w:rsidP="003F34D1">
      <w:pPr>
        <w:pStyle w:val="Caption"/>
      </w:pPr>
      <w:bookmarkStart w:id="36" w:name="_Toc54303679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55583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fldSimple w:instr=" SEQ รูปที่ \* ARABIC \s 1 ">
        <w:r w:rsidR="00D55583">
          <w:rPr>
            <w:noProof/>
          </w:rPr>
          <w:t>4</w:t>
        </w:r>
      </w:fldSimple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สถาปัตยกรรมซัพพอร์ต์เวกเตอร์รีเกรสชัน</w:t>
      </w:r>
      <w:bookmarkEnd w:id="36"/>
    </w:p>
    <w:p w14:paraId="5DE67E9A" w14:textId="12333BFD" w:rsidR="00F37A49" w:rsidRPr="003F34D1" w:rsidRDefault="00F37A49" w:rsidP="003F34D1">
      <w:pPr>
        <w:keepNext/>
        <w:ind w:left="720" w:hanging="720"/>
      </w:pPr>
      <w:r w:rsidRPr="008473F5">
        <w:rPr>
          <w:rFonts w:ascii="TH SarabunPSK" w:hAnsi="TH SarabunPSK" w:cs="TH SarabunPSK" w:hint="cs"/>
          <w:sz w:val="32"/>
          <w:szCs w:val="32"/>
        </w:rPr>
        <w:t xml:space="preserve">            </w:t>
      </w:r>
    </w:p>
    <w:p w14:paraId="0EEF9D2F" w14:textId="36EB0525" w:rsidR="00E11BEB" w:rsidRPr="008473F5" w:rsidRDefault="00856794" w:rsidP="00856794">
      <w:pPr>
        <w:pStyle w:val="Heading3"/>
      </w:pPr>
      <w:bookmarkStart w:id="37" w:name="_Toc54303713"/>
      <w:r w:rsidRPr="008473F5">
        <w:rPr>
          <w:rFonts w:hint="cs"/>
        </w:rPr>
        <w:t>Membership Function</w:t>
      </w:r>
      <w:r w:rsidR="00657BAB">
        <w:rPr>
          <w:rFonts w:hint="cs"/>
          <w:cs/>
        </w:rPr>
        <w:t xml:space="preserve"> </w:t>
      </w:r>
      <w:hyperlink w:anchor="_เอกสารอ้างอิง" w:history="1">
        <w:r w:rsidR="00657BAB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657BAB" w:rsidRPr="00F83948">
          <w:rPr>
            <w:rStyle w:val="Hyperlink"/>
            <w:i/>
            <w:iCs/>
          </w:rPr>
          <w:t>]</w:t>
        </w:r>
        <w:bookmarkEnd w:id="37"/>
      </w:hyperlink>
    </w:p>
    <w:p w14:paraId="7BA0E96A" w14:textId="72276775" w:rsidR="00856794" w:rsidRPr="008473F5" w:rsidRDefault="00856794" w:rsidP="00856794">
      <w:pPr>
        <w:ind w:firstLine="576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ฟังก์ชันความเป็นสมาชิกกำหนดระดับสมาชิกความเป็นสมาชิกของตัวแปรที่จะใช้งาน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[24]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บ่งบอกถึงระดับ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(Degree)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ของแต่ละสมาชิกในฟัซซีเซตว่าแทนกันได้ในระดับใด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ซึ่งค่าความเป็นสมาชิกของ</w:t>
      </w:r>
      <w:r w:rsidRPr="008473F5">
        <w:rPr>
          <w:rFonts w:ascii="TH SarabunPSK" w:hAnsi="TH SarabunPSK" w:cs="TH SarabunPSK" w:hint="cs"/>
          <w:spacing w:val="10"/>
          <w:sz w:val="32"/>
          <w:szCs w:val="32"/>
          <w:cs/>
        </w:rPr>
        <w:t>ฟัซซีเซตในเอกภพสัมพัทธ์ถูกเรียกว่า ฟังก์ชันความเป็นสมาชิก</w:t>
      </w:r>
      <w:r w:rsidRPr="008473F5">
        <w:rPr>
          <w:rFonts w:ascii="TH SarabunPSK" w:hAnsi="TH SarabunPSK" w:cs="TH SarabunPSK" w:hint="cs"/>
          <w:spacing w:val="10"/>
          <w:sz w:val="32"/>
          <w:szCs w:val="32"/>
        </w:rPr>
        <w:t xml:space="preserve"> (Membership Function) </w:t>
      </w:r>
      <w:r w:rsidRPr="008473F5">
        <w:rPr>
          <w:rFonts w:ascii="TH SarabunPSK" w:hAnsi="TH SarabunPSK" w:cs="TH SarabunPSK" w:hint="cs"/>
          <w:spacing w:val="10"/>
          <w:sz w:val="32"/>
          <w:szCs w:val="32"/>
          <w:cs/>
        </w:rPr>
        <w:t>มีค่าอยู่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ในช่วงปิด </w:t>
      </w:r>
      <w:r w:rsidRPr="008473F5">
        <w:rPr>
          <w:rFonts w:ascii="TH SarabunPSK" w:hAnsi="TH SarabunPSK" w:cs="TH SarabunPSK" w:hint="cs"/>
          <w:sz w:val="32"/>
          <w:szCs w:val="32"/>
        </w:rPr>
        <w:t>[0,1]</w:t>
      </w:r>
      <w:r w:rsidR="00F8394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5CBD5D1" w14:textId="1E1F8EF0" w:rsidR="00856794" w:rsidRPr="008473F5" w:rsidRDefault="00856794" w:rsidP="00856794">
      <w:pPr>
        <w:ind w:firstLine="576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ฟังก์ชันความเป็นสมาชิกที่มีเวลามาเกี่ยวข้อง หรือขึ้นอยู่กับเวลาสามารถเขียนในรูปสมการได้ดังสมการที่ 2.2.6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794" w:rsidRPr="008473F5" w14:paraId="465DA8F1" w14:textId="77777777" w:rsidTr="00856794">
        <w:tc>
          <w:tcPr>
            <w:tcW w:w="774" w:type="dxa"/>
          </w:tcPr>
          <w:p w14:paraId="02B12253" w14:textId="77777777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07E7D2D" w14:textId="51FA5657" w:rsidR="00856794" w:rsidRPr="008473F5" w:rsidRDefault="006168C8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6F951BF0" w14:textId="0AC0563E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2.6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9B12337" w14:textId="1C672E85" w:rsidR="00856794" w:rsidRPr="008473F5" w:rsidRDefault="00856794" w:rsidP="002E6173">
      <w:pPr>
        <w:pStyle w:val="cpeBodyText"/>
        <w:jc w:val="center"/>
      </w:pPr>
      <w:r w:rsidRPr="008473F5">
        <w:rPr>
          <w:rFonts w:hint="cs"/>
          <w:cs/>
        </w:rPr>
        <w:t xml:space="preserve">โดยที่ </w:t>
      </w:r>
      <m:oMath>
        <m:sSub>
          <m:sSub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cs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hint="cs"/>
                <w:sz w:val="24"/>
                <w:szCs w:val="24"/>
              </w:rPr>
              <m:t>i</m:t>
            </m:r>
          </m:sub>
        </m:sSub>
      </m:oMath>
      <w:r w:rsidRPr="008473F5">
        <w:rPr>
          <w:rFonts w:hint="cs"/>
          <w:cs/>
        </w:rPr>
        <w:t xml:space="preserve"> คือ ณ เวลาที่ </w:t>
      </w:r>
      <m:oMath>
        <m:r>
          <w:rPr>
            <w:rFonts w:ascii="Cambria Math" w:hAnsi="Cambria Math" w:hint="cs"/>
            <w:sz w:val="24"/>
            <w:szCs w:val="24"/>
          </w:rPr>
          <m:t>i</m:t>
        </m:r>
      </m:oMath>
      <w:r w:rsidR="002E6173" w:rsidRPr="008473F5"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ของระบบ ซึ่ง </w:t>
      </w:r>
      <m:oMath>
        <m:r>
          <w:rPr>
            <w:rFonts w:ascii="Cambria Math" w:hAnsi="Cambria Math" w:hint="cs"/>
            <w:sz w:val="24"/>
            <w:szCs w:val="24"/>
          </w:rPr>
          <m:t>i=1,2,...,n</m:t>
        </m:r>
      </m:oMath>
    </w:p>
    <w:p w14:paraId="25A549D9" w14:textId="079E72D5" w:rsidR="00856794" w:rsidRPr="008473F5" w:rsidRDefault="00856794" w:rsidP="002E617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เวลาที่เข้ามาในระบบอยู่ในช่วง 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≤...≤</m:t>
        </m:r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ซึ่งกำหนดให้ข้อมูลที่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มีความสำคัญมากที่สุด นั่นคือ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=f</m:t>
        </m:r>
        <m:d>
          <m:d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 w:hint="cs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 w:cs="TH SarabunPSK" w:hint="cs"/>
            <w:sz w:val="24"/>
            <w:szCs w:val="24"/>
          </w:rPr>
          <m:t>=1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และให้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มีความสำคัญน้อยที่สุดจะได้ 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=f</m:t>
        </m:r>
        <m:d>
          <m:d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 w:hint="cs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TH SarabunPSK" w:hint="cs"/>
            <w:sz w:val="24"/>
            <w:szCs w:val="24"/>
          </w:rPr>
          <m:t>=λ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โดยที่ </w:t>
      </w:r>
      <m:oMath>
        <m:r>
          <w:rPr>
            <w:rFonts w:ascii="Cambria Math" w:hAnsi="Cambria Math" w:cs="TH SarabunPSK" w:hint="cs"/>
            <w:sz w:val="24"/>
            <w:szCs w:val="24"/>
          </w:rPr>
          <m:t>λ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เป็นค่าขอบเขตล่างของฟังก์ชันความเป็นสมาชิก ซึ่งฟังก์ชันเชิงเส้นของความเป็นสมาชิกแบบฟัซซีสามารถเขียนให้อยู่ในรูปสมการได้ดังสมการที่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B82FEC" w:rsidRPr="008473F5">
        <w:rPr>
          <w:rFonts w:ascii="TH SarabunPSK" w:hAnsi="TH SarabunPSK" w:cs="TH SarabunPSK" w:hint="cs"/>
          <w:sz w:val="32"/>
          <w:szCs w:val="32"/>
          <w:cs/>
        </w:rPr>
        <w:t>2.2.7</w:t>
      </w:r>
    </w:p>
    <w:p w14:paraId="612F4E31" w14:textId="6ED788FC" w:rsidR="00856794" w:rsidRPr="008473F5" w:rsidRDefault="00856794" w:rsidP="00856794">
      <w:pPr>
        <w:pStyle w:val="BodyText"/>
        <w:rPr>
          <w:rFonts w:ascii="TH SarabunPSK" w:hAnsi="TH SarabunPSK" w:cs="TH SarabunPSK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794" w:rsidRPr="008473F5" w14:paraId="6CBE0A0A" w14:textId="77777777" w:rsidTr="00856794">
        <w:tc>
          <w:tcPr>
            <w:tcW w:w="774" w:type="dxa"/>
          </w:tcPr>
          <w:p w14:paraId="19E4A575" w14:textId="77777777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3AC2C3A" w14:textId="3C2214AB" w:rsidR="00856794" w:rsidRPr="008473F5" w:rsidRDefault="006168C8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+b=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1-λ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λ-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66" w:type="dxa"/>
            <w:vAlign w:val="center"/>
          </w:tcPr>
          <w:p w14:paraId="2F29AC26" w14:textId="14034F18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B82FEC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DAF2DEC" w14:textId="7BC1B4BF" w:rsidR="00856794" w:rsidRPr="008473F5" w:rsidRDefault="00B82FEC" w:rsidP="00B82FEC">
      <w:pPr>
        <w:pStyle w:val="BodyText"/>
        <w:spacing w:before="240"/>
        <w:ind w:firstLine="720"/>
        <w:jc w:val="thaiDistribute"/>
        <w:rPr>
          <w:rFonts w:ascii="TH SarabunPSK" w:hAnsi="TH SarabunPSK" w:cs="TH SarabunPSK"/>
          <w:sz w:val="24"/>
          <w:szCs w:val="32"/>
        </w:rPr>
      </w:pPr>
      <w:r w:rsidRPr="008473F5">
        <w:rPr>
          <w:rFonts w:ascii="TH SarabunPSK" w:hAnsi="TH SarabunPSK" w:cs="TH SarabunPSK" w:hint="cs"/>
          <w:sz w:val="24"/>
          <w:szCs w:val="32"/>
          <w:cs/>
        </w:rPr>
        <w:lastRenderedPageBreak/>
        <w:t>และฟังก์ชันกำลังสองของความเป็นสมาชิกแบบฟัซซีสามารถเขียนให้อยู่ในรูปสมการได้ดังสมการที่ 2.2.8</w:t>
      </w:r>
    </w:p>
    <w:p w14:paraId="38959B14" w14:textId="5E6B100D" w:rsidR="00856794" w:rsidRPr="008473F5" w:rsidRDefault="00856794" w:rsidP="00856794">
      <w:pPr>
        <w:pStyle w:val="BodyText"/>
        <w:rPr>
          <w:rFonts w:ascii="TH SarabunPSK" w:hAnsi="TH SarabunPSK" w:cs="TH SarabunPSK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794" w:rsidRPr="008473F5" w14:paraId="79E1F14C" w14:textId="77777777" w:rsidTr="00856794">
        <w:tc>
          <w:tcPr>
            <w:tcW w:w="774" w:type="dxa"/>
          </w:tcPr>
          <w:p w14:paraId="152A8B0B" w14:textId="77777777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1C24DC4C" w14:textId="1798F12C" w:rsidR="00856794" w:rsidRPr="008473F5" w:rsidRDefault="006168C8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+b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+c=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1-λ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+λ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4D240508" w14:textId="0192C6AE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B82FEC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C53AEFE" w14:textId="3BF817F0" w:rsidR="00856794" w:rsidRPr="008473F5" w:rsidRDefault="00B82FEC" w:rsidP="00B82FEC">
      <w:pPr>
        <w:pStyle w:val="BodyText"/>
        <w:spacing w:before="240"/>
        <w:ind w:firstLine="576"/>
        <w:jc w:val="thaiDistribute"/>
        <w:rPr>
          <w:rFonts w:ascii="TH SarabunPSK" w:hAnsi="TH SarabunPSK" w:cs="TH SarabunPSK"/>
          <w:sz w:val="24"/>
          <w:szCs w:val="32"/>
        </w:rPr>
      </w:pPr>
      <w:r w:rsidRPr="008473F5">
        <w:rPr>
          <w:rFonts w:ascii="TH SarabunPSK" w:hAnsi="TH SarabunPSK" w:cs="TH SarabunPSK" w:hint="cs"/>
          <w:sz w:val="24"/>
          <w:szCs w:val="32"/>
          <w:cs/>
        </w:rPr>
        <w:t>ในการเลือกใช้ฟังก์ชันของความเป็นสมาชิกจะเลือกตามความเหมาะสมและมีคุณสมบัติครอบคลุมถึงข้อมูลที่จะรับเข้ามา สามารถทับซ้อนกันได้ตามความเหมาะสมมีได้หลายค่า และฟังก์ชันสมาชิกที่ดีสามารถเปลี่ยนแปลงแก้ไขให้เข้ากับลักษณะของงานได้</w:t>
      </w:r>
    </w:p>
    <w:p w14:paraId="47A4484C" w14:textId="7B1D7348" w:rsidR="005D1B04" w:rsidRPr="008473F5" w:rsidRDefault="00483E4D" w:rsidP="005D1B04">
      <w:pPr>
        <w:pStyle w:val="Heading2"/>
      </w:pPr>
      <w:bookmarkStart w:id="38" w:name="_Toc54303714"/>
      <w:r w:rsidRPr="008473F5">
        <w:rPr>
          <w:rFonts w:hint="cs"/>
        </w:rPr>
        <w:t xml:space="preserve">Foreign Exchange Market </w:t>
      </w:r>
      <w:r w:rsidRPr="008473F5">
        <w:rPr>
          <w:rFonts w:hint="cs"/>
          <w:cs/>
        </w:rPr>
        <w:t>(</w:t>
      </w:r>
      <w:r w:rsidR="005D1B04" w:rsidRPr="008473F5">
        <w:rPr>
          <w:rFonts w:hint="cs"/>
        </w:rPr>
        <w:t>Forex</w:t>
      </w:r>
      <w:r w:rsidRPr="008473F5">
        <w:rPr>
          <w:rFonts w:hint="cs"/>
          <w:cs/>
        </w:rPr>
        <w:t>)</w:t>
      </w:r>
      <w:bookmarkEnd w:id="38"/>
    </w:p>
    <w:p w14:paraId="0BD6A9CE" w14:textId="34048E91" w:rsidR="00432D1E" w:rsidRPr="008473F5" w:rsidRDefault="00483E4D" w:rsidP="007155B5">
      <w:pPr>
        <w:pStyle w:val="cpeBodyText"/>
        <w:spacing w:before="0"/>
        <w:rPr>
          <w:cs/>
        </w:rPr>
      </w:pPr>
      <w:r w:rsidRPr="008473F5">
        <w:rPr>
          <w:rFonts w:hint="cs"/>
        </w:rPr>
        <w:t xml:space="preserve">Foreign Exchange Market </w:t>
      </w:r>
      <w:r w:rsidR="00432D1E" w:rsidRPr="008473F5">
        <w:rPr>
          <w:rFonts w:hint="cs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432D1E" w:rsidRPr="008473F5">
        <w:rPr>
          <w:rFonts w:hint="cs"/>
        </w:rPr>
        <w:t xml:space="preserve">demand </w:t>
      </w:r>
      <w:r w:rsidR="00432D1E" w:rsidRPr="008473F5">
        <w:rPr>
          <w:rFonts w:hint="cs"/>
          <w:cs/>
        </w:rPr>
        <w:t xml:space="preserve">และ </w:t>
      </w:r>
      <w:r w:rsidR="00432D1E" w:rsidRPr="008473F5">
        <w:rPr>
          <w:rFonts w:hint="cs"/>
        </w:rPr>
        <w:t xml:space="preserve">supply </w:t>
      </w:r>
      <w:r w:rsidR="00432D1E" w:rsidRPr="008473F5">
        <w:rPr>
          <w:rFonts w:hint="cs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 เรียกได้ว่า อัตราแลกเปลี่ยนเงินตรามีความอ่อนไหวต่อปัจจัยรอบข้างค่อนข้างมาก</w:t>
      </w:r>
    </w:p>
    <w:p w14:paraId="279A4F07" w14:textId="469D4760" w:rsidR="007155B5" w:rsidRPr="008473F5" w:rsidRDefault="007155B5" w:rsidP="007155B5">
      <w:pPr>
        <w:pStyle w:val="Heading3"/>
      </w:pPr>
      <w:bookmarkStart w:id="39" w:name="_Toc54303715"/>
      <w:r w:rsidRPr="008473F5">
        <w:rPr>
          <w:rFonts w:hint="cs"/>
        </w:rPr>
        <w:t>Forex Trading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  <w:iCs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iCs/>
            <w:cs/>
          </w:rPr>
          <w:t>2</w:t>
        </w:r>
        <w:r w:rsidR="00FC0242" w:rsidRPr="00FC0242">
          <w:rPr>
            <w:rStyle w:val="Hyperlink"/>
            <w:b w:val="0"/>
            <w:bCs w:val="0"/>
            <w:i/>
            <w:iCs/>
          </w:rPr>
          <w:t>]</w:t>
        </w:r>
        <w:bookmarkEnd w:id="39"/>
      </w:hyperlink>
    </w:p>
    <w:p w14:paraId="048FF695" w14:textId="4DE81B5E" w:rsidR="007155B5" w:rsidRPr="008473F5" w:rsidRDefault="005D1B04" w:rsidP="007155B5">
      <w:pPr>
        <w:pStyle w:val="cpeBodyText"/>
        <w:spacing w:before="0"/>
      </w:pPr>
      <w:r w:rsidRPr="008473F5">
        <w:rPr>
          <w:rFonts w:hint="cs"/>
          <w:cs/>
        </w:rPr>
        <w:t>การเทรด</w:t>
      </w:r>
      <w:r w:rsidR="007155B5" w:rsidRPr="008473F5">
        <w:rPr>
          <w:rFonts w:hint="cs"/>
          <w:cs/>
        </w:rPr>
        <w:t xml:space="preserve">ฟอเร็กซ์ </w:t>
      </w:r>
      <w:r w:rsidRPr="008473F5">
        <w:rPr>
          <w:rFonts w:hint="cs"/>
          <w:cs/>
        </w:rPr>
        <w:t>คือ</w:t>
      </w:r>
      <w:r w:rsidR="007155B5" w:rsidRPr="008473F5">
        <w:rPr>
          <w:rFonts w:hint="cs"/>
          <w:cs/>
        </w:rPr>
        <w:t xml:space="preserve"> การซื้อขาย หรือ</w:t>
      </w:r>
      <w:r w:rsidRPr="008473F5">
        <w:rPr>
          <w:rFonts w:hint="cs"/>
          <w:cs/>
        </w:rPr>
        <w:t xml:space="preserve">การแลกเปลี่ยนสกุลเงินต่างประเทศ เช่น แลกสกุลเงิน </w:t>
      </w:r>
      <w:r w:rsidRPr="008473F5">
        <w:rPr>
          <w:rFonts w:hint="cs"/>
        </w:rPr>
        <w:t xml:space="preserve">Euro </w:t>
      </w:r>
      <w:r w:rsidRPr="008473F5">
        <w:rPr>
          <w:rFonts w:hint="cs"/>
          <w:cs/>
        </w:rPr>
        <w:t xml:space="preserve">กับ </w:t>
      </w:r>
      <w:r w:rsidRPr="008473F5">
        <w:rPr>
          <w:rFonts w:hint="cs"/>
        </w:rPr>
        <w:t xml:space="preserve">U.S. Dollar </w:t>
      </w:r>
      <w:r w:rsidRPr="008473F5">
        <w:rPr>
          <w:rFonts w:hint="cs"/>
          <w:cs/>
        </w:rPr>
        <w:t>โดยการเทรด</w:t>
      </w:r>
      <w:r w:rsidR="00806376" w:rsidRPr="008473F5">
        <w:rPr>
          <w:rFonts w:hint="cs"/>
          <w:cs/>
        </w:rPr>
        <w:t>ฟอเร็กซ์</w:t>
      </w:r>
      <w:r w:rsidRPr="008473F5">
        <w:rPr>
          <w:rFonts w:hint="cs"/>
        </w:rPr>
        <w:t xml:space="preserve"> </w:t>
      </w:r>
      <w:r w:rsidRPr="008473F5">
        <w:rPr>
          <w:rFonts w:hint="cs"/>
          <w:cs/>
        </w:rPr>
        <w:t xml:space="preserve">ในปัจจุบันเป็นลักษณะของการเทรดออนไลน์ ซึ่งนักเทรด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>มือใหม่ ไม่จำต้องโดยทางไปยังร้านค้าแลกเงินตามสนามบินแต่อย่างใด</w:t>
      </w:r>
    </w:p>
    <w:p w14:paraId="0DC5DCE7" w14:textId="758F479F" w:rsidR="005D1B04" w:rsidRPr="008473F5" w:rsidRDefault="007155B5" w:rsidP="007155B5">
      <w:pPr>
        <w:pStyle w:val="cpeBodyText"/>
        <w:spacing w:before="0"/>
      </w:pPr>
      <w:r w:rsidRPr="008473F5">
        <w:rPr>
          <w:rFonts w:hint="cs"/>
          <w:cs/>
        </w:rPr>
        <w:t xml:space="preserve">โดยการซื้อขายฟอเร็กซ์จะแสดงในรูปคู่ของสกุลเงิน เช่น </w:t>
      </w:r>
      <w:r w:rsidRPr="008473F5">
        <w:rPr>
          <w:rFonts w:hint="cs"/>
        </w:rPr>
        <w:t xml:space="preserve">EUR/USD = 1.105965 </w:t>
      </w:r>
      <w:r w:rsidRPr="008473F5">
        <w:rPr>
          <w:rFonts w:hint="cs"/>
          <w:cs/>
        </w:rPr>
        <w:t xml:space="preserve">หมายความว่า </w:t>
      </w:r>
      <w:r w:rsidRPr="008473F5">
        <w:rPr>
          <w:rFonts w:hint="cs"/>
        </w:rPr>
        <w:t xml:space="preserve">1 Euro </w:t>
      </w:r>
      <w:r w:rsidRPr="008473F5">
        <w:rPr>
          <w:rFonts w:hint="cs"/>
          <w:cs/>
        </w:rPr>
        <w:t xml:space="preserve">มีค่าเท่ากับ </w:t>
      </w:r>
      <w:r w:rsidRPr="008473F5">
        <w:rPr>
          <w:rFonts w:hint="cs"/>
        </w:rPr>
        <w:t xml:space="preserve">1.105965 US Dollars </w:t>
      </w:r>
      <w:r w:rsidRPr="008473F5">
        <w:rPr>
          <w:rFonts w:hint="cs"/>
          <w:cs/>
        </w:rPr>
        <w:t xml:space="preserve">การซื้อ </w:t>
      </w:r>
      <w:r w:rsidRPr="008473F5">
        <w:rPr>
          <w:rFonts w:hint="cs"/>
        </w:rPr>
        <w:t xml:space="preserve">EUR/USD </w:t>
      </w:r>
      <w:r w:rsidRPr="008473F5">
        <w:rPr>
          <w:rFonts w:hint="cs"/>
          <w:cs/>
        </w:rPr>
        <w:t xml:space="preserve">จะหมายถึง การซื้อ </w:t>
      </w:r>
      <w:r w:rsidRPr="008473F5">
        <w:rPr>
          <w:rFonts w:hint="cs"/>
        </w:rPr>
        <w:t xml:space="preserve">EUR </w:t>
      </w:r>
      <w:r w:rsidRPr="008473F5">
        <w:rPr>
          <w:rFonts w:hint="cs"/>
          <w:cs/>
        </w:rPr>
        <w:t xml:space="preserve">และขาย </w:t>
      </w:r>
      <w:r w:rsidRPr="008473F5">
        <w:rPr>
          <w:rFonts w:hint="cs"/>
        </w:rPr>
        <w:t xml:space="preserve">USD </w:t>
      </w:r>
      <w:r w:rsidRPr="008473F5">
        <w:rPr>
          <w:rFonts w:hint="cs"/>
          <w:cs/>
        </w:rPr>
        <w:t xml:space="preserve">และในทางตรงกันข้าม การขาย </w:t>
      </w:r>
      <w:r w:rsidRPr="008473F5">
        <w:rPr>
          <w:rFonts w:hint="cs"/>
        </w:rPr>
        <w:t xml:space="preserve">EUR/USD </w:t>
      </w:r>
      <w:r w:rsidRPr="008473F5">
        <w:rPr>
          <w:rFonts w:hint="cs"/>
          <w:cs/>
        </w:rPr>
        <w:t xml:space="preserve">หมายถึง การซื้อ </w:t>
      </w:r>
      <w:r w:rsidRPr="008473F5">
        <w:rPr>
          <w:rFonts w:hint="cs"/>
        </w:rPr>
        <w:t xml:space="preserve">USD </w:t>
      </w:r>
      <w:r w:rsidRPr="008473F5">
        <w:rPr>
          <w:rFonts w:hint="cs"/>
          <w:cs/>
        </w:rPr>
        <w:t xml:space="preserve">และขาย </w:t>
      </w:r>
      <w:r w:rsidRPr="008473F5">
        <w:rPr>
          <w:rFonts w:hint="cs"/>
        </w:rPr>
        <w:t xml:space="preserve">EUR </w:t>
      </w:r>
      <w:r w:rsidRPr="008473F5">
        <w:rPr>
          <w:rFonts w:hint="cs"/>
          <w:cs/>
        </w:rPr>
        <w:t xml:space="preserve">ตัวอย่างการซื้อขายคู่สกุลเงินที่สำคัญ ๆ ได้แก่ </w:t>
      </w:r>
      <w:r w:rsidRPr="008473F5">
        <w:rPr>
          <w:rFonts w:hint="cs"/>
        </w:rPr>
        <w:t>EUR/USD, USD/JPY, GBP/USD, USD/CAD, USD/CHF, AUD/USD and NZD/USD</w:t>
      </w:r>
      <w:r w:rsidR="005D1B04" w:rsidRPr="008473F5">
        <w:rPr>
          <w:rFonts w:hint="cs"/>
        </w:rPr>
        <w:t xml:space="preserve"> </w:t>
      </w:r>
    </w:p>
    <w:p w14:paraId="14BB8245" w14:textId="43894E22" w:rsidR="00806376" w:rsidRPr="008473F5" w:rsidRDefault="00806376" w:rsidP="00E701FC">
      <w:pPr>
        <w:pStyle w:val="Heading3"/>
        <w:rPr>
          <w:i/>
          <w:iCs/>
        </w:rPr>
      </w:pPr>
      <w:bookmarkStart w:id="40" w:name="_Toc54303716"/>
      <w:r w:rsidRPr="008473F5">
        <w:rPr>
          <w:rFonts w:hint="cs"/>
        </w:rPr>
        <w:t>Broker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cs/>
          </w:rPr>
          <w:t>3</w:t>
        </w:r>
        <w:r w:rsidR="00FC0242" w:rsidRPr="00FC0242">
          <w:rPr>
            <w:rStyle w:val="Hyperlink"/>
            <w:b w:val="0"/>
            <w:bCs w:val="0"/>
            <w:i/>
          </w:rPr>
          <w:t>]</w:t>
        </w:r>
        <w:bookmarkEnd w:id="40"/>
      </w:hyperlink>
    </w:p>
    <w:p w14:paraId="3FBE6291" w14:textId="24D1C26B" w:rsidR="00806376" w:rsidRDefault="00806376" w:rsidP="0080637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โบรกเกอร์ คือ คนกลางที่รับคำสั่งซื้อขายจากเทรดเดอร์ 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Trader)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รายย่อยไปยังศูนย์กลางของตลาดฟอเร็กซ์ เพราะว่าเทรดเดอร์รายย่อยอย่างเราไม่สามารถส่งคำสั่งซื้อขายโดยตรงไปยังตลาดฟอเร็กซ์ได้ เลยจำเป็นต้องทำการซื้อขายผ่านโบรกเกอร์เท่านั้น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r w:rsidR="00477EF3" w:rsidRPr="008473F5">
        <w:rPr>
          <w:rFonts w:ascii="TH SarabunPSK" w:hAnsi="TH SarabunPSK" w:cs="TH SarabunPSK" w:hint="cs"/>
          <w:sz w:val="32"/>
          <w:szCs w:val="32"/>
          <w:cs/>
        </w:rPr>
        <w:t xml:space="preserve">โบรกเกอร์แบ่งออกเป็น </w:t>
      </w:r>
      <w:r w:rsidR="00477EF3" w:rsidRPr="008473F5">
        <w:rPr>
          <w:rFonts w:ascii="TH SarabunPSK" w:hAnsi="TH SarabunPSK" w:cs="TH SarabunPSK" w:hint="cs"/>
          <w:sz w:val="32"/>
          <w:szCs w:val="32"/>
        </w:rPr>
        <w:t xml:space="preserve">2 </w:t>
      </w:r>
      <w:r w:rsidR="00477EF3" w:rsidRPr="008473F5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</w:p>
    <w:p w14:paraId="322331AB" w14:textId="0B353C40" w:rsidR="00363EC0" w:rsidRDefault="00363EC0" w:rsidP="0080637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4550F89" w14:textId="77777777" w:rsidR="00363EC0" w:rsidRPr="008473F5" w:rsidRDefault="00363EC0" w:rsidP="0080637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A6BB661" w14:textId="42D8CFEB" w:rsidR="00477EF3" w:rsidRPr="008473F5" w:rsidRDefault="00477EF3" w:rsidP="00477EF3">
      <w:pPr>
        <w:pStyle w:val="ListParagraph"/>
        <w:numPr>
          <w:ilvl w:val="0"/>
          <w:numId w:val="19"/>
        </w:numPr>
        <w:jc w:val="thaiDistribute"/>
      </w:pPr>
      <w:r w:rsidRPr="008473F5">
        <w:rPr>
          <w:rFonts w:hint="cs"/>
        </w:rPr>
        <w:lastRenderedPageBreak/>
        <w:t xml:space="preserve">Dealing Desk Broker </w:t>
      </w:r>
    </w:p>
    <w:p w14:paraId="1E3B2406" w14:textId="758808C1" w:rsidR="00477EF3" w:rsidRPr="008473F5" w:rsidRDefault="00477EF3" w:rsidP="007E0D07">
      <w:pPr>
        <w:ind w:left="1080"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เป็นโบรกเกอร์ที่รับเป็นเจ้ามือเอง 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Market Maker)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คำสั่งซื้อขายของเราจะไม่ถูกส่งเข้าตลาดฟอเร็กซ์กลาง เพราะเมื่อคุณปิดออเดอร์ทางโบรกเกอร์ก็จะทำการจับคู่อีกฝั่งหนึ่งให้เราโดยอัตโนมัติ</w:t>
      </w:r>
    </w:p>
    <w:p w14:paraId="0F14CE9B" w14:textId="5DE1C58E" w:rsidR="00477EF3" w:rsidRPr="008473F5" w:rsidRDefault="00477EF3" w:rsidP="00477EF3">
      <w:pPr>
        <w:pStyle w:val="ListParagraph"/>
        <w:numPr>
          <w:ilvl w:val="0"/>
          <w:numId w:val="19"/>
        </w:numPr>
        <w:jc w:val="thaiDistribute"/>
      </w:pPr>
      <w:r w:rsidRPr="008473F5">
        <w:rPr>
          <w:rFonts w:hint="cs"/>
        </w:rPr>
        <w:t>No Dealing Desk Broker</w:t>
      </w:r>
    </w:p>
    <w:p w14:paraId="3964CE73" w14:textId="3E8D6970" w:rsidR="00477EF3" w:rsidRPr="008473F5" w:rsidRDefault="00477EF3" w:rsidP="00477EF3">
      <w:pPr>
        <w:pStyle w:val="ListParagraph"/>
        <w:numPr>
          <w:ilvl w:val="0"/>
          <w:numId w:val="0"/>
        </w:numPr>
        <w:ind w:left="1080"/>
        <w:jc w:val="thaiDistribute"/>
        <w:rPr>
          <w:cs/>
        </w:rPr>
      </w:pPr>
      <w:r w:rsidRPr="008473F5">
        <w:rPr>
          <w:rFonts w:hint="cs"/>
          <w:cs/>
        </w:rPr>
        <w:t>เป็นโบรกเกอร์ที่รับคำสั่งซื้อขายจากเราไปยังตลาดส่วนกลางโดยตรงเปรียบเหมือนเป็นตัวกลางระหว่างเทรดเดอร์ (</w:t>
      </w:r>
      <w:r w:rsidRPr="008473F5">
        <w:rPr>
          <w:rFonts w:hint="cs"/>
        </w:rPr>
        <w:t xml:space="preserve">Trader) </w:t>
      </w:r>
      <w:r w:rsidRPr="008473F5">
        <w:rPr>
          <w:rFonts w:hint="cs"/>
          <w:cs/>
        </w:rPr>
        <w:t>และตลาดส่วนกลาง</w:t>
      </w:r>
    </w:p>
    <w:p w14:paraId="033D27C6" w14:textId="1077BBAC" w:rsidR="005D1B04" w:rsidRPr="008473F5" w:rsidRDefault="007155B5" w:rsidP="00E701FC">
      <w:pPr>
        <w:pStyle w:val="Heading3"/>
      </w:pPr>
      <w:bookmarkStart w:id="41" w:name="_Toc54303717"/>
      <w:r w:rsidRPr="008473F5">
        <w:rPr>
          <w:rFonts w:hint="cs"/>
        </w:rPr>
        <w:t>Pip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cs/>
          </w:rPr>
          <w:t>4</w:t>
        </w:r>
        <w:r w:rsidR="00FC0242" w:rsidRPr="00FC0242">
          <w:rPr>
            <w:rStyle w:val="Hyperlink"/>
            <w:b w:val="0"/>
            <w:bCs w:val="0"/>
            <w:i/>
          </w:rPr>
          <w:t>]</w:t>
        </w:r>
        <w:bookmarkEnd w:id="41"/>
      </w:hyperlink>
    </w:p>
    <w:p w14:paraId="68BB4F20" w14:textId="4748B9AD" w:rsidR="005D1B04" w:rsidRPr="008473F5" w:rsidRDefault="005D1B04" w:rsidP="005D1B04">
      <w:pPr>
        <w:pStyle w:val="cpeBodyText"/>
      </w:pPr>
      <w:r w:rsidRPr="008473F5">
        <w:rPr>
          <w:rFonts w:hint="cs"/>
        </w:rPr>
        <w:t xml:space="preserve">Pip </w:t>
      </w:r>
      <w:r w:rsidRPr="008473F5">
        <w:rPr>
          <w:rFonts w:hint="cs"/>
          <w:cs/>
        </w:rPr>
        <w:t>คือ</w:t>
      </w:r>
      <w:r w:rsidR="007155B5" w:rsidRPr="008473F5">
        <w:rPr>
          <w:rFonts w:hint="cs"/>
        </w:rPr>
        <w:t xml:space="preserve"> </w:t>
      </w:r>
      <w:r w:rsidRPr="008473F5">
        <w:rPr>
          <w:rFonts w:hint="cs"/>
          <w:cs/>
        </w:rPr>
        <w:t xml:space="preserve">หน่วยวัดการเปลี่ยนแปลงของราคา เป็นหน่วยที่เล็กที่สุดซึ่งจะอยู่ในทศนิยมหลักที่ </w:t>
      </w:r>
      <w:r w:rsidRPr="008473F5">
        <w:rPr>
          <w:rFonts w:hint="cs"/>
        </w:rPr>
        <w:t xml:space="preserve">4 </w:t>
      </w:r>
      <w:r w:rsidRPr="008473F5">
        <w:rPr>
          <w:rFonts w:hint="cs"/>
          <w:cs/>
        </w:rPr>
        <w:t xml:space="preserve">หรือมีค่าเท่ากับ </w:t>
      </w:r>
      <w:r w:rsidRPr="008473F5">
        <w:rPr>
          <w:rFonts w:hint="cs"/>
        </w:rPr>
        <w:t xml:space="preserve">0.0001 </w:t>
      </w:r>
      <w:r w:rsidRPr="008473F5">
        <w:rPr>
          <w:rFonts w:hint="cs"/>
          <w:cs/>
        </w:rPr>
        <w:t xml:space="preserve">หรือราคาที่เสนอของคู่สกุลเงินที่ไม่ใช่ </w:t>
      </w:r>
      <w:r w:rsidRPr="008473F5">
        <w:rPr>
          <w:rFonts w:hint="cs"/>
        </w:rPr>
        <w:t xml:space="preserve">JPY </w:t>
      </w:r>
      <w:r w:rsidRPr="008473F5">
        <w:rPr>
          <w:rFonts w:hint="cs"/>
          <w:cs/>
        </w:rPr>
        <w:t>ดังนั้นเมื่อราคาที่ตลาดจะรับซื้อ (</w:t>
      </w:r>
      <w:r w:rsidRPr="008473F5">
        <w:rPr>
          <w:rFonts w:hint="cs"/>
        </w:rPr>
        <w:t xml:space="preserve">Bid) </w:t>
      </w:r>
      <w:r w:rsidRPr="008473F5">
        <w:rPr>
          <w:rFonts w:hint="cs"/>
          <w:cs/>
        </w:rPr>
        <w:t xml:space="preserve">สำหรับคู่ </w:t>
      </w:r>
      <w:r w:rsidRPr="008473F5">
        <w:rPr>
          <w:rFonts w:hint="cs"/>
        </w:rPr>
        <w:t xml:space="preserve">EURUSD </w:t>
      </w:r>
      <w:r w:rsidRPr="008473F5">
        <w:rPr>
          <w:rFonts w:hint="cs"/>
          <w:cs/>
        </w:rPr>
        <w:t xml:space="preserve">เปลี่ยนจาก </w:t>
      </w:r>
      <w:r w:rsidRPr="008473F5">
        <w:rPr>
          <w:rFonts w:hint="cs"/>
        </w:rPr>
        <w:t xml:space="preserve">1.16667 </w:t>
      </w:r>
      <w:r w:rsidRPr="008473F5">
        <w:rPr>
          <w:rFonts w:hint="cs"/>
          <w:cs/>
        </w:rPr>
        <w:t xml:space="preserve">เป็น </w:t>
      </w:r>
      <w:r w:rsidRPr="008473F5">
        <w:rPr>
          <w:rFonts w:hint="cs"/>
        </w:rPr>
        <w:t xml:space="preserve">1.16677 </w:t>
      </w:r>
      <w:r w:rsidRPr="008473F5">
        <w:rPr>
          <w:rFonts w:hint="cs"/>
          <w:cs/>
        </w:rPr>
        <w:t xml:space="preserve">นี่แสดงถึงความแตกต่าง </w:t>
      </w:r>
      <w:r w:rsidRPr="008473F5">
        <w:rPr>
          <w:rFonts w:hint="cs"/>
        </w:rPr>
        <w:t>1 Lot</w:t>
      </w:r>
      <w:r w:rsidR="00363EC0">
        <w:t xml:space="preserve"> </w:t>
      </w:r>
    </w:p>
    <w:p w14:paraId="1E2CB0DC" w14:textId="77777777" w:rsidR="00B70767" w:rsidRPr="008473F5" w:rsidRDefault="00B70767" w:rsidP="00B70767">
      <w:pPr>
        <w:pStyle w:val="BodyText"/>
        <w:rPr>
          <w:rFonts w:ascii="TH SarabunPSK" w:hAnsi="TH SarabunPSK" w:cs="TH SarabunPSK"/>
        </w:rPr>
      </w:pPr>
    </w:p>
    <w:p w14:paraId="11100F8C" w14:textId="77777777" w:rsidR="003F34D1" w:rsidRDefault="005D1B04" w:rsidP="003F34D1">
      <w:pPr>
        <w:pStyle w:val="BodyText"/>
        <w:keepNext/>
        <w:jc w:val="center"/>
      </w:pPr>
      <w:r w:rsidRPr="008473F5">
        <w:rPr>
          <w:rFonts w:ascii="TH SarabunPSK" w:hAnsi="TH SarabunPSK" w:cs="TH SarabunPSK" w:hint="cs"/>
          <w:noProof/>
        </w:rPr>
        <w:drawing>
          <wp:inline distT="0" distB="0" distL="0" distR="0" wp14:anchorId="53D2B774" wp14:editId="7176341B">
            <wp:extent cx="3114675" cy="1557525"/>
            <wp:effectExtent l="0" t="0" r="0" b="5080"/>
            <wp:docPr id="2" name="Picture 2" descr="What are pips, and what are the parts of pips in Forex trading? How could  one read a pip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are pips, and what are the parts of pips in Forex trading? How could  one read a pip? - Quora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5" cy="157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93B8" w14:textId="4A1E5FCC" w:rsidR="005D1B04" w:rsidRPr="008473F5" w:rsidRDefault="003F34D1" w:rsidP="003F34D1">
      <w:pPr>
        <w:pStyle w:val="Caption"/>
      </w:pPr>
      <w:bookmarkStart w:id="42" w:name="_Toc54303680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55583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fldSimple w:instr=" SEQ รูปที่ \* ARABIC \s 1 ">
        <w:r w:rsidR="00D55583">
          <w:rPr>
            <w:noProof/>
          </w:rPr>
          <w:t>5</w:t>
        </w:r>
      </w:fldSimple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หน่วยที่เล็กที่สุดซึ่งจะอยู่ในทศนิยมหลักที่ </w:t>
      </w:r>
      <w:r w:rsidRPr="008473F5">
        <w:rPr>
          <w:rFonts w:hint="cs"/>
        </w:rPr>
        <w:t xml:space="preserve">4 </w:t>
      </w:r>
      <w:r w:rsidRPr="008473F5">
        <w:rPr>
          <w:rFonts w:hint="cs"/>
          <w:cs/>
        </w:rPr>
        <w:t xml:space="preserve">หรือมีค่าเท่ากับ </w:t>
      </w:r>
      <w:r w:rsidRPr="008473F5">
        <w:rPr>
          <w:rFonts w:hint="cs"/>
        </w:rPr>
        <w:t>0.0001</w:t>
      </w:r>
      <w:bookmarkEnd w:id="42"/>
    </w:p>
    <w:p w14:paraId="08B024D3" w14:textId="638C25A4" w:rsidR="007155B5" w:rsidRPr="008473F5" w:rsidRDefault="007155B5" w:rsidP="00E701FC">
      <w:pPr>
        <w:pStyle w:val="Heading3"/>
        <w:rPr>
          <w:i/>
          <w:iCs/>
        </w:rPr>
      </w:pPr>
      <w:bookmarkStart w:id="43" w:name="_Toc54303718"/>
      <w:r w:rsidRPr="008473F5">
        <w:rPr>
          <w:rFonts w:hint="cs"/>
        </w:rPr>
        <w:t>Spread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cs/>
          </w:rPr>
          <w:t>4</w:t>
        </w:r>
        <w:r w:rsidR="00FC0242" w:rsidRPr="00FC0242">
          <w:rPr>
            <w:rStyle w:val="Hyperlink"/>
            <w:b w:val="0"/>
            <w:bCs w:val="0"/>
            <w:i/>
          </w:rPr>
          <w:t>]</w:t>
        </w:r>
        <w:bookmarkEnd w:id="43"/>
      </w:hyperlink>
    </w:p>
    <w:p w14:paraId="23C7620C" w14:textId="2CAD0A03" w:rsidR="007155B5" w:rsidRPr="008473F5" w:rsidRDefault="007155B5" w:rsidP="007155B5">
      <w:pPr>
        <w:ind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สเปรด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ความแตกต่างระหว่างราคาซื้อและราคาขายของคู่สกุลเงิน สำหรับคู่สกุลเงิน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Forex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ที่ได้รับความนิยมมากที่สุดสเปรดมักจะต่ำมาก สำหรับคู่รักที่ไม่ค้าขายบ่อยหรือไม่ค่อยได้รับความนิยมเช่น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Exotic Pair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ก็จะมีค่าสเปรดที่สูงกว่าคู่เงินปกติมาก ก่อนที่การซื้อขายแลกเปลี่ยนเงินตราต่างประเทศจะมีกำไรมูลค่าของคู่สกุลเงินจะต้องมากกว่าค่าสเปรด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hyperlink w:anchor="_เอกสารอ้างอิง" w:history="1">
        <w:r w:rsidR="00363EC0" w:rsidRPr="00F83948">
          <w:rPr>
            <w:rStyle w:val="Hyperlink"/>
            <w:rFonts w:cs="TH SarabunPSK"/>
            <w:i/>
            <w:szCs w:val="32"/>
          </w:rPr>
          <w:t>[</w:t>
        </w:r>
        <w:r w:rsidR="00363EC0">
          <w:rPr>
            <w:rStyle w:val="Hyperlink"/>
            <w:i/>
          </w:rPr>
          <w:t>3</w:t>
        </w:r>
        <w:r w:rsidR="00363EC0" w:rsidRPr="00F83948">
          <w:rPr>
            <w:rStyle w:val="Hyperlink"/>
            <w:rFonts w:cs="TH SarabunPSK"/>
            <w:i/>
            <w:szCs w:val="32"/>
          </w:rPr>
          <w:t>]</w:t>
        </w:r>
      </w:hyperlink>
    </w:p>
    <w:p w14:paraId="5DE62CFF" w14:textId="77777777" w:rsidR="003F34D1" w:rsidRDefault="007155B5" w:rsidP="003F34D1">
      <w:pPr>
        <w:pStyle w:val="BodyText"/>
        <w:keepNext/>
        <w:jc w:val="center"/>
      </w:pPr>
      <w:r w:rsidRPr="008473F5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0B611C04" wp14:editId="030A721A">
            <wp:extent cx="4076700" cy="2557814"/>
            <wp:effectExtent l="0" t="0" r="0" b="0"/>
            <wp:docPr id="1" name="Picture 1" descr="Forex Spread บอกผู้ซื้อขายคืออะไร? | | หุ่นยนต์และสัญญาณ forex 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Forex Spread บอกผู้ซื้อขายคืออะไร? | | หุ่นยนต์และสัญญาณ forex 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765" cy="257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9578" w14:textId="536F6C7D" w:rsidR="005D1B04" w:rsidRPr="008473F5" w:rsidRDefault="003F34D1" w:rsidP="003F34D1">
      <w:pPr>
        <w:pStyle w:val="Caption"/>
      </w:pPr>
      <w:bookmarkStart w:id="44" w:name="_Toc54303681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55583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fldSimple w:instr=" SEQ รูปที่ \* ARABIC \s 1 ">
        <w:r w:rsidR="00D55583">
          <w:rPr>
            <w:noProof/>
          </w:rPr>
          <w:t>6</w:t>
        </w:r>
      </w:fldSimple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ตัวอย่างค่าสเปรด</w:t>
      </w:r>
      <w:bookmarkEnd w:id="44"/>
    </w:p>
    <w:p w14:paraId="443894D9" w14:textId="060678F5" w:rsidR="007155B5" w:rsidRPr="008473F5" w:rsidRDefault="007155B5" w:rsidP="007155B5">
      <w:pPr>
        <w:pStyle w:val="BodyText"/>
        <w:jc w:val="center"/>
        <w:rPr>
          <w:rFonts w:ascii="TH SarabunPSK" w:hAnsi="TH SarabunPSK" w:cs="TH SarabunPSK"/>
          <w:sz w:val="32"/>
          <w:szCs w:val="32"/>
        </w:rPr>
      </w:pPr>
    </w:p>
    <w:p w14:paraId="74D77B9A" w14:textId="579910D8" w:rsidR="005D1B04" w:rsidRPr="008473F5" w:rsidRDefault="00477EF3" w:rsidP="00E701FC">
      <w:pPr>
        <w:pStyle w:val="Heading3"/>
        <w:rPr>
          <w:i/>
          <w:iCs/>
        </w:rPr>
      </w:pPr>
      <w:bookmarkStart w:id="45" w:name="_Toc54303719"/>
      <w:r w:rsidRPr="008473F5">
        <w:rPr>
          <w:rFonts w:hint="cs"/>
        </w:rPr>
        <w:t>Bid &amp; Ask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cs/>
          </w:rPr>
          <w:t>4</w:t>
        </w:r>
        <w:r w:rsidR="00FC0242" w:rsidRPr="00FC0242">
          <w:rPr>
            <w:rStyle w:val="Hyperlink"/>
            <w:b w:val="0"/>
            <w:bCs w:val="0"/>
            <w:i/>
          </w:rPr>
          <w:t>]</w:t>
        </w:r>
        <w:bookmarkEnd w:id="45"/>
      </w:hyperlink>
    </w:p>
    <w:p w14:paraId="08BE3D4F" w14:textId="2E5EA23E" w:rsidR="005D1B04" w:rsidRPr="008473F5" w:rsidRDefault="005D1B04" w:rsidP="00B70767">
      <w:pPr>
        <w:pStyle w:val="cpeBodyText"/>
      </w:pPr>
      <w:r w:rsidRPr="008473F5">
        <w:rPr>
          <w:rFonts w:hint="cs"/>
        </w:rPr>
        <w:t xml:space="preserve">Bid </w:t>
      </w:r>
      <w:r w:rsidRPr="008473F5">
        <w:rPr>
          <w:rFonts w:hint="cs"/>
          <w:cs/>
        </w:rPr>
        <w:t>คือ</w:t>
      </w:r>
      <w:r w:rsidRPr="008473F5">
        <w:rPr>
          <w:rFonts w:hint="cs"/>
        </w:rPr>
        <w:t xml:space="preserve"> </w:t>
      </w:r>
      <w:r w:rsidRPr="008473F5">
        <w:rPr>
          <w:rFonts w:hint="cs"/>
          <w:cs/>
        </w:rPr>
        <w:t>ราคาเสนอซื้อ ราคาที่โบรกเกอร์รับซื้อตอนนี้</w:t>
      </w:r>
      <w:r w:rsidR="00B70767" w:rsidRPr="008473F5">
        <w:rPr>
          <w:rFonts w:hint="cs"/>
          <w:cs/>
        </w:rPr>
        <w:t xml:space="preserve"> และ </w:t>
      </w:r>
      <w:r w:rsidRPr="008473F5">
        <w:rPr>
          <w:rFonts w:hint="cs"/>
        </w:rPr>
        <w:t xml:space="preserve">Ask </w:t>
      </w:r>
      <w:r w:rsidRPr="008473F5">
        <w:rPr>
          <w:rFonts w:hint="cs"/>
          <w:cs/>
        </w:rPr>
        <w:t>คือ ราคาเสนอขาย ราคาที่โบรกเกอร์ขายตอนนี้</w:t>
      </w:r>
      <w:r w:rsidR="00B70767" w:rsidRPr="008473F5">
        <w:rPr>
          <w:rFonts w:hint="cs"/>
          <w:cs/>
        </w:rPr>
        <w:t xml:space="preserve"> </w:t>
      </w:r>
      <w:r w:rsidR="00424640" w:rsidRPr="008473F5">
        <w:rPr>
          <w:rFonts w:hint="cs"/>
          <w:cs/>
        </w:rPr>
        <w:t>หาก</w:t>
      </w:r>
      <w:r w:rsidR="00B70767" w:rsidRPr="008473F5">
        <w:rPr>
          <w:rFonts w:hint="cs"/>
          <w:cs/>
        </w:rPr>
        <w:t>เราต้องการ</w:t>
      </w:r>
      <w:r w:rsidR="00424640" w:rsidRPr="008473F5">
        <w:rPr>
          <w:rFonts w:hint="cs"/>
          <w:cs/>
        </w:rPr>
        <w:t xml:space="preserve"> </w:t>
      </w:r>
      <w:r w:rsidR="00B70767" w:rsidRPr="008473F5">
        <w:rPr>
          <w:rFonts w:hint="cs"/>
          <w:cs/>
        </w:rPr>
        <w:t>ซื้อ</w:t>
      </w:r>
      <w:r w:rsidR="00424640" w:rsidRPr="008473F5">
        <w:rPr>
          <w:rFonts w:hint="cs"/>
          <w:cs/>
        </w:rPr>
        <w:t>(</w:t>
      </w:r>
      <w:r w:rsidR="00B70767" w:rsidRPr="008473F5">
        <w:rPr>
          <w:rFonts w:hint="cs"/>
        </w:rPr>
        <w:t>Buy</w:t>
      </w:r>
      <w:r w:rsidR="00424640" w:rsidRPr="008473F5">
        <w:rPr>
          <w:rFonts w:hint="cs"/>
          <w:cs/>
        </w:rPr>
        <w:t>)</w:t>
      </w:r>
      <w:r w:rsidR="00B70767" w:rsidRPr="008473F5">
        <w:rPr>
          <w:rFonts w:hint="cs"/>
        </w:rPr>
        <w:t xml:space="preserve"> </w:t>
      </w:r>
      <w:r w:rsidR="00424640" w:rsidRPr="008473F5">
        <w:rPr>
          <w:rFonts w:hint="cs"/>
          <w:cs/>
        </w:rPr>
        <w:t>จะ</w:t>
      </w:r>
      <w:r w:rsidR="00B70767" w:rsidRPr="008473F5">
        <w:rPr>
          <w:rFonts w:hint="cs"/>
          <w:cs/>
        </w:rPr>
        <w:t>ต้องไปดูที่ราคา</w:t>
      </w:r>
      <w:r w:rsidR="00424640" w:rsidRPr="008473F5">
        <w:rPr>
          <w:rFonts w:hint="cs"/>
          <w:cs/>
        </w:rPr>
        <w:t xml:space="preserve"> </w:t>
      </w:r>
      <w:r w:rsidR="00B70767" w:rsidRPr="008473F5">
        <w:rPr>
          <w:rFonts w:hint="cs"/>
        </w:rPr>
        <w:t xml:space="preserve">Ask </w:t>
      </w:r>
      <w:r w:rsidR="00B70767" w:rsidRPr="008473F5">
        <w:rPr>
          <w:rFonts w:hint="cs"/>
          <w:cs/>
        </w:rPr>
        <w:t xml:space="preserve">ราคาที่เขาขาย </w:t>
      </w:r>
      <w:r w:rsidR="00424640" w:rsidRPr="008473F5">
        <w:rPr>
          <w:rFonts w:hint="cs"/>
          <w:cs/>
        </w:rPr>
        <w:t>หาก</w:t>
      </w:r>
      <w:r w:rsidR="00B70767" w:rsidRPr="008473F5">
        <w:rPr>
          <w:rFonts w:hint="cs"/>
          <w:cs/>
        </w:rPr>
        <w:t>ต้องการขาย</w:t>
      </w:r>
      <w:r w:rsidR="00424640" w:rsidRPr="008473F5">
        <w:rPr>
          <w:rFonts w:hint="cs"/>
          <w:cs/>
        </w:rPr>
        <w:t>(</w:t>
      </w:r>
      <w:r w:rsidR="00B70767" w:rsidRPr="008473F5">
        <w:rPr>
          <w:rFonts w:hint="cs"/>
        </w:rPr>
        <w:t>Sell</w:t>
      </w:r>
      <w:r w:rsidR="00424640" w:rsidRPr="008473F5">
        <w:rPr>
          <w:rFonts w:hint="cs"/>
          <w:cs/>
        </w:rPr>
        <w:t>)</w:t>
      </w:r>
      <w:r w:rsidR="00B70767" w:rsidRPr="008473F5">
        <w:rPr>
          <w:rFonts w:hint="cs"/>
        </w:rPr>
        <w:t xml:space="preserve"> </w:t>
      </w:r>
      <w:r w:rsidR="00424640" w:rsidRPr="008473F5">
        <w:rPr>
          <w:rFonts w:hint="cs"/>
          <w:cs/>
        </w:rPr>
        <w:t>จะ</w:t>
      </w:r>
      <w:r w:rsidR="00B70767" w:rsidRPr="008473F5">
        <w:rPr>
          <w:rFonts w:hint="cs"/>
          <w:cs/>
        </w:rPr>
        <w:t xml:space="preserve">ต้องไปดูที่ราคา </w:t>
      </w:r>
      <w:r w:rsidR="00B70767" w:rsidRPr="008473F5">
        <w:rPr>
          <w:rFonts w:hint="cs"/>
        </w:rPr>
        <w:t xml:space="preserve">Bid </w:t>
      </w:r>
      <w:r w:rsidR="00B70767" w:rsidRPr="008473F5">
        <w:rPr>
          <w:rFonts w:hint="cs"/>
          <w:cs/>
        </w:rPr>
        <w:t>ราคาที่เขารับซื้อ</w:t>
      </w:r>
      <w:r w:rsidR="00363EC0">
        <w:t xml:space="preserve"> </w:t>
      </w:r>
      <w:hyperlink w:anchor="_เอกสารอ้างอิง" w:history="1">
        <w:r w:rsidR="00363EC0" w:rsidRPr="00F83948">
          <w:rPr>
            <w:rStyle w:val="Hyperlink"/>
            <w:i/>
          </w:rPr>
          <w:t>[</w:t>
        </w:r>
        <w:r w:rsidR="00363EC0">
          <w:rPr>
            <w:rStyle w:val="Hyperlink"/>
            <w:i/>
          </w:rPr>
          <w:t>3</w:t>
        </w:r>
        <w:r w:rsidR="00363EC0" w:rsidRPr="00F83948">
          <w:rPr>
            <w:rStyle w:val="Hyperlink"/>
            <w:i/>
          </w:rPr>
          <w:t>]</w:t>
        </w:r>
      </w:hyperlink>
    </w:p>
    <w:p w14:paraId="6D111DCC" w14:textId="77777777" w:rsidR="00B70767" w:rsidRPr="008473F5" w:rsidRDefault="00B70767" w:rsidP="00B70767">
      <w:pPr>
        <w:pStyle w:val="BodyText"/>
        <w:rPr>
          <w:rFonts w:ascii="TH SarabunPSK" w:hAnsi="TH SarabunPSK" w:cs="TH SarabunPSK"/>
        </w:rPr>
      </w:pPr>
    </w:p>
    <w:p w14:paraId="03E620A7" w14:textId="77777777" w:rsidR="00CC7DC3" w:rsidRDefault="00B70767" w:rsidP="00CC7DC3">
      <w:pPr>
        <w:pStyle w:val="BodyText"/>
        <w:keepNext/>
        <w:jc w:val="center"/>
      </w:pPr>
      <w:r w:rsidRPr="008473F5">
        <w:rPr>
          <w:rFonts w:ascii="TH SarabunPSK" w:hAnsi="TH SarabunPSK" w:cs="TH SarabunPSK" w:hint="cs"/>
          <w:noProof/>
        </w:rPr>
        <w:drawing>
          <wp:inline distT="0" distB="0" distL="0" distR="0" wp14:anchorId="029F46CB" wp14:editId="55F18DB4">
            <wp:extent cx="2991693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25" cy="145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6415" w14:textId="0B21BAC0" w:rsidR="00B70767" w:rsidRPr="008473F5" w:rsidRDefault="00CC7DC3" w:rsidP="00CC7DC3">
      <w:pPr>
        <w:pStyle w:val="Caption"/>
      </w:pPr>
      <w:bookmarkStart w:id="46" w:name="_Toc54303682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55583">
        <w:rPr>
          <w:noProof/>
        </w:rPr>
        <w:t>2</w:t>
      </w:r>
      <w:r w:rsidR="008B5C97">
        <w:rPr>
          <w:noProof/>
        </w:rPr>
        <w:fldChar w:fldCharType="end"/>
      </w:r>
      <w:r>
        <w:rPr>
          <w:cs/>
        </w:rPr>
        <w:t>.</w:t>
      </w:r>
      <w:fldSimple w:instr=" SEQ รูปที่ \* ARABIC \s 1 ">
        <w:r w:rsidR="00D55583">
          <w:rPr>
            <w:noProof/>
          </w:rPr>
          <w:t>7</w:t>
        </w:r>
      </w:fldSimple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แสดงตัวอย่างของราคาโบรกเกอร์ที่รับซื้อและขาย</w:t>
      </w:r>
      <w:bookmarkEnd w:id="46"/>
    </w:p>
    <w:p w14:paraId="424CAFC0" w14:textId="24E35DA6" w:rsidR="006C3A47" w:rsidRPr="008473F5" w:rsidRDefault="006C3A47" w:rsidP="00CC7DC3">
      <w:pPr>
        <w:pStyle w:val="BodyText"/>
        <w:rPr>
          <w:rFonts w:ascii="TH SarabunPSK" w:hAnsi="TH SarabunPSK" w:cs="TH SarabunPSK"/>
          <w:sz w:val="32"/>
          <w:szCs w:val="32"/>
        </w:rPr>
      </w:pPr>
    </w:p>
    <w:p w14:paraId="5C401B7E" w14:textId="0C060FD6" w:rsidR="00424640" w:rsidRPr="008473F5" w:rsidRDefault="00424640" w:rsidP="00E701FC">
      <w:pPr>
        <w:pStyle w:val="Heading3"/>
        <w:rPr>
          <w:i/>
          <w:iCs/>
        </w:rPr>
      </w:pPr>
      <w:bookmarkStart w:id="47" w:name="_Toc54303720"/>
      <w:r w:rsidRPr="008473F5">
        <w:rPr>
          <w:rFonts w:hint="cs"/>
        </w:rPr>
        <w:t>Indicators</w:t>
      </w:r>
      <w:r w:rsidR="002032D4">
        <w:rPr>
          <w:rFonts w:hint="cs"/>
          <w:cs/>
        </w:rPr>
        <w:t xml:space="preserve"> </w:t>
      </w:r>
      <w:hyperlink w:anchor="_เอกสารอ้างอิง" w:history="1">
        <w:r w:rsidR="002032D4" w:rsidRPr="00A83C33">
          <w:rPr>
            <w:rStyle w:val="Hyperlink"/>
            <w:i/>
          </w:rPr>
          <w:t>[</w:t>
        </w:r>
        <w:r w:rsidR="00657BAB" w:rsidRPr="00A83C33">
          <w:rPr>
            <w:rStyle w:val="Hyperlink"/>
            <w:i/>
          </w:rPr>
          <w:t>5</w:t>
        </w:r>
        <w:r w:rsidR="002032D4" w:rsidRPr="00A83C33">
          <w:rPr>
            <w:rStyle w:val="Hyperlink"/>
            <w:i/>
          </w:rPr>
          <w:t>]</w:t>
        </w:r>
        <w:bookmarkEnd w:id="47"/>
      </w:hyperlink>
    </w:p>
    <w:p w14:paraId="26A91CF8" w14:textId="044831D5" w:rsidR="00424640" w:rsidRPr="008473F5" w:rsidRDefault="00424640" w:rsidP="00424640">
      <w:pPr>
        <w:ind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อินดิเคเตอร์ คือ ตัวชี้วัดทางเทคนิคสำหรับการเทรดฟอเร็กซ์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หุ้น ฯลฯ เป็นเครื่องมือทางคณิตศาสตร์ที่จะวิเคราะห์อย่างน้อย 1 ใน 5 ของตัวแปรเหล่านี้ ได้แก่ ราคาเปิด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ราคาสูงสุด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ราคาต่ำสุด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ราคาปิด และปริมาณการซื้อขาย จากการคำนวณ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Indicator Forex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จะแสดงผล (พล็อตกราฟ) เป็นรูปแบบแผนภูมิหรือกราฟดัชนีต่างๆ</w:t>
      </w:r>
    </w:p>
    <w:p w14:paraId="52E8F443" w14:textId="06355A6C" w:rsidR="00424640" w:rsidRPr="008473F5" w:rsidRDefault="00424640" w:rsidP="00424640">
      <w:pPr>
        <w:pStyle w:val="BodyText"/>
        <w:ind w:firstLine="576"/>
        <w:jc w:val="thaiDistribute"/>
        <w:rPr>
          <w:rFonts w:ascii="TH SarabunPSK" w:hAnsi="TH SarabunPSK" w:cs="TH SarabunPSK"/>
          <w:sz w:val="24"/>
          <w:szCs w:val="32"/>
        </w:rPr>
      </w:pPr>
      <w:r w:rsidRPr="008473F5">
        <w:rPr>
          <w:rFonts w:ascii="TH SarabunPSK" w:hAnsi="TH SarabunPSK" w:cs="TH SarabunPSK" w:hint="cs"/>
          <w:sz w:val="24"/>
          <w:szCs w:val="32"/>
          <w:cs/>
        </w:rPr>
        <w:lastRenderedPageBreak/>
        <w:t>ในการเลือกใช้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r w:rsidRPr="008473F5">
        <w:rPr>
          <w:rFonts w:ascii="TH SarabunPSK" w:hAnsi="TH SarabunPSK" w:cs="TH SarabunPSK" w:hint="cs"/>
          <w:sz w:val="24"/>
          <w:szCs w:val="32"/>
          <w:cs/>
        </w:rPr>
        <w:t>จะเลือกตามความเหมาะสมข้อมูลที่จะรับเข้า และปริมาณคาบ (</w:t>
      </w:r>
      <w:r w:rsidRPr="008473F5">
        <w:rPr>
          <w:rFonts w:ascii="TH SarabunPSK" w:hAnsi="TH SarabunPSK" w:cs="TH SarabunPSK" w:hint="cs"/>
          <w:sz w:val="32"/>
          <w:szCs w:val="40"/>
        </w:rPr>
        <w:t xml:space="preserve">Periods) </w:t>
      </w:r>
      <w:r w:rsidRPr="008473F5">
        <w:rPr>
          <w:rFonts w:ascii="TH SarabunPSK" w:hAnsi="TH SarabunPSK" w:cs="TH SarabunPSK" w:hint="cs"/>
          <w:sz w:val="24"/>
          <w:szCs w:val="32"/>
          <w:cs/>
        </w:rPr>
        <w:t>สามารถเปลี่ยนแปลงแก้ไขให้เข้ากับลักษณะของงานได้</w:t>
      </w:r>
      <w:r w:rsidRPr="008473F5">
        <w:rPr>
          <w:rFonts w:ascii="TH SarabunPSK" w:hAnsi="TH SarabunPSK" w:cs="TH SarabunPSK" w:hint="cs"/>
          <w:sz w:val="32"/>
          <w:szCs w:val="40"/>
        </w:rPr>
        <w:t xml:space="preserve"> </w:t>
      </w:r>
      <w:r w:rsidRPr="008473F5">
        <w:rPr>
          <w:rFonts w:ascii="TH SarabunPSK" w:hAnsi="TH SarabunPSK" w:cs="TH SarabunPSK" w:hint="cs"/>
          <w:sz w:val="24"/>
          <w:szCs w:val="32"/>
          <w:cs/>
        </w:rPr>
        <w:t xml:space="preserve">ยกตัวอย่างเช่น </w:t>
      </w:r>
      <w:r w:rsidRPr="008473F5">
        <w:rPr>
          <w:rFonts w:ascii="TH SarabunPSK" w:hAnsi="TH SarabunPSK" w:cs="TH SarabunPSK" w:hint="cs"/>
          <w:sz w:val="32"/>
          <w:szCs w:val="40"/>
        </w:rPr>
        <w:t xml:space="preserve">Momentum Indicator (MOM) </w:t>
      </w:r>
      <w:r w:rsidR="002E6173" w:rsidRPr="008473F5">
        <w:rPr>
          <w:rFonts w:ascii="TH SarabunPSK" w:hAnsi="TH SarabunPSK" w:cs="TH SarabunPSK" w:hint="cs"/>
          <w:sz w:val="24"/>
          <w:szCs w:val="32"/>
          <w:cs/>
        </w:rPr>
        <w:t>ใช้สำหรับวิเคราะห์การเปลี่ยนแปลงของราคา เพื่อดูพฤติกรรมเปลี่ยนแปลงของราคา ในทิศทางต่างๆ ซึ่งคำนวณดังสมการที่ 2.2.9</w:t>
      </w:r>
      <w:r w:rsidR="00363EC0">
        <w:rPr>
          <w:rFonts w:ascii="TH SarabunPSK" w:hAnsi="TH SarabunPSK" w:cs="TH SarabunPSK"/>
          <w:sz w:val="24"/>
          <w:szCs w:val="32"/>
        </w:rPr>
        <w:t xml:space="preserve"> 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E6173" w:rsidRPr="008473F5" w14:paraId="2DD5BC96" w14:textId="77777777" w:rsidTr="00A828CE">
        <w:tc>
          <w:tcPr>
            <w:tcW w:w="774" w:type="dxa"/>
          </w:tcPr>
          <w:p w14:paraId="79B0ABE9" w14:textId="77777777" w:rsidR="002E6173" w:rsidRPr="008473F5" w:rsidRDefault="002E6173" w:rsidP="00A828CE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9BFFC83" w14:textId="6272FD1A" w:rsidR="00A828CE" w:rsidRPr="008473F5" w:rsidRDefault="00A828CE" w:rsidP="0046144D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</w:rPr>
                  <m:t>MOM=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p-i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2546F29A" w14:textId="553F6CC1" w:rsidR="002E6173" w:rsidRPr="008473F5" w:rsidRDefault="002E6173" w:rsidP="00A828CE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A828CE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86C245F" w14:textId="77777777" w:rsidR="0046144D" w:rsidRPr="008473F5" w:rsidRDefault="0046144D" w:rsidP="0046144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92BA9F" w14:textId="7AF78412" w:rsidR="0046144D" w:rsidRPr="008473F5" w:rsidRDefault="0046144D" w:rsidP="0046144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 w:hint="cs"/>
                <w:sz w:val="24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 ณ แท่งเทียนปัจจุบัน</w:t>
      </w:r>
    </w:p>
    <w:p w14:paraId="050E497F" w14:textId="1CD58FEF" w:rsidR="0046144D" w:rsidRPr="008473F5" w:rsidRDefault="0046144D" w:rsidP="0046144D">
      <w:pPr>
        <w:jc w:val="thaiDistribute"/>
        <w:rPr>
          <w:rFonts w:ascii="TH SarabunPSK" w:hAnsi="TH SarabunPSK" w:cs="TH SarabunPSK"/>
          <w:sz w:val="24"/>
          <w:szCs w:val="24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 w:hint="cs"/>
                <w:sz w:val="24"/>
              </w:rPr>
              <m:t>p-i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ค่าปิดราคาแท่งเทียนก่อนหน้าตามคาบ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r>
          <w:rPr>
            <w:rFonts w:ascii="Cambria Math" w:hAnsi="Cambria Math" w:cs="TH SarabunPSK" w:hint="cs"/>
            <w:sz w:val="24"/>
            <w:szCs w:val="24"/>
          </w:rPr>
          <m:t>p</m:t>
        </m:r>
      </m:oMath>
    </w:p>
    <w:p w14:paraId="1BBA2E1B" w14:textId="77777777" w:rsidR="002E6173" w:rsidRPr="008473F5" w:rsidRDefault="002E6173" w:rsidP="00424640">
      <w:pPr>
        <w:pStyle w:val="BodyText"/>
        <w:ind w:firstLine="576"/>
        <w:jc w:val="thaiDistribute"/>
        <w:rPr>
          <w:rFonts w:ascii="TH SarabunPSK" w:hAnsi="TH SarabunPSK" w:cs="TH SarabunPSK"/>
          <w:sz w:val="24"/>
          <w:szCs w:val="32"/>
          <w:cs/>
        </w:rPr>
      </w:pPr>
    </w:p>
    <w:p w14:paraId="60AC73F2" w14:textId="77777777" w:rsidR="00424640" w:rsidRPr="008473F5" w:rsidRDefault="00424640" w:rsidP="0042464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880E7C4" w14:textId="77777777" w:rsidR="00424640" w:rsidRPr="008473F5" w:rsidRDefault="00424640" w:rsidP="00424640">
      <w:pPr>
        <w:ind w:left="720"/>
        <w:rPr>
          <w:rFonts w:ascii="TH SarabunPSK" w:hAnsi="TH SarabunPSK" w:cs="TH SarabunPSK"/>
          <w:sz w:val="32"/>
          <w:szCs w:val="32"/>
          <w:cs/>
        </w:rPr>
      </w:pPr>
    </w:p>
    <w:p w14:paraId="013274AB" w14:textId="77777777" w:rsidR="006C3A47" w:rsidRPr="008473F5" w:rsidRDefault="006C3A47" w:rsidP="006C3A47">
      <w:pPr>
        <w:pStyle w:val="BodyText"/>
        <w:rPr>
          <w:rFonts w:ascii="TH SarabunPSK" w:hAnsi="TH SarabunPSK" w:cs="TH SarabunPSK"/>
          <w:sz w:val="32"/>
          <w:szCs w:val="32"/>
        </w:rPr>
      </w:pPr>
    </w:p>
    <w:p w14:paraId="188B7499" w14:textId="0BCCE073" w:rsidR="00B70767" w:rsidRPr="008473F5" w:rsidRDefault="00B70767" w:rsidP="00B70767">
      <w:pPr>
        <w:pStyle w:val="BodyText"/>
        <w:rPr>
          <w:rFonts w:ascii="TH SarabunPSK" w:hAnsi="TH SarabunPSK" w:cs="TH SarabunPSK"/>
        </w:rPr>
        <w:sectPr w:rsidR="00B70767" w:rsidRPr="008473F5" w:rsidSect="00EA5031">
          <w:pgSz w:w="11907" w:h="16839" w:code="9"/>
          <w:pgMar w:top="1701" w:right="1440" w:bottom="1134" w:left="2160" w:header="1440" w:footer="375" w:gutter="0"/>
          <w:cols w:space="720"/>
          <w:docGrid w:linePitch="381"/>
        </w:sectPr>
      </w:pPr>
    </w:p>
    <w:p w14:paraId="3904D76A" w14:textId="00C85695" w:rsidR="00EE05D2" w:rsidRPr="008473F5" w:rsidRDefault="00EE05D2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48" w:name="_Toc54303721"/>
      <w:r w:rsidR="00C76CA4" w:rsidRPr="008473F5">
        <w:rPr>
          <w:rFonts w:hint="cs"/>
          <w:cs/>
        </w:rPr>
        <w:t>โครงสร้างและขั้นตอนการทำงาน</w:t>
      </w:r>
      <w:bookmarkEnd w:id="48"/>
    </w:p>
    <w:p w14:paraId="6B887D0B" w14:textId="4E1FC342" w:rsidR="00AB2639" w:rsidRPr="00AB2639" w:rsidRDefault="00483E4D" w:rsidP="006E14CD">
      <w:pPr>
        <w:pStyle w:val="cpeBodyText"/>
      </w:pPr>
      <w:r w:rsidRPr="008473F5">
        <w:rPr>
          <w:rFonts w:hint="cs"/>
          <w:cs/>
        </w:rPr>
        <w:t>ในบทนี้จะกล่าวถึงขั้นตอนการทำงานของระบบและการนำทฤษฎีต่างๆ ที่เกี่ยวข้องมาประยุกต์ใช้ในงานวิจัยนี้</w:t>
      </w:r>
    </w:p>
    <w:p w14:paraId="7AA3AFDC" w14:textId="27DEE80B" w:rsidR="000452C8" w:rsidRPr="008473F5" w:rsidRDefault="00436C3F" w:rsidP="00844E49">
      <w:pPr>
        <w:pStyle w:val="Heading2"/>
      </w:pPr>
      <w:bookmarkStart w:id="49" w:name="_Toc54303722"/>
      <w:r w:rsidRPr="008473F5">
        <w:rPr>
          <w:rFonts w:hint="cs"/>
          <w:cs/>
        </w:rPr>
        <w:t>การสร้างชุดฝึกสอน</w:t>
      </w:r>
      <w:bookmarkEnd w:id="49"/>
    </w:p>
    <w:p w14:paraId="14883682" w14:textId="4F3315A6" w:rsidR="00B70767" w:rsidRPr="008473F5" w:rsidRDefault="00436C3F" w:rsidP="00B70767">
      <w:pPr>
        <w:pStyle w:val="cpeBodyText"/>
        <w:rPr>
          <w:cs/>
        </w:rPr>
      </w:pPr>
      <w:r w:rsidRPr="008473F5">
        <w:rPr>
          <w:rFonts w:hint="cs"/>
          <w:cs/>
        </w:rPr>
        <w:t>ก่อนที่จะนำข้อมูลไปฝึกสอนระบบนั้น จะต้องทำการเตรียมข้อมูล</w:t>
      </w:r>
      <w:r w:rsidRPr="008473F5">
        <w:rPr>
          <w:rFonts w:hint="cs"/>
        </w:rPr>
        <w:t>(Preprocessing)</w:t>
      </w:r>
      <w:r w:rsidRPr="008473F5">
        <w:rPr>
          <w:rFonts w:hint="cs"/>
          <w:cs/>
        </w:rPr>
        <w:t xml:space="preserve"> โดยข้อมูลที่จะนำไปสร้างชุดฝึกสอนจะมีข้อมูลของ 3 คู่สกุลเงิน ดังต่อไปนี้ </w:t>
      </w:r>
      <w:r w:rsidRPr="008473F5">
        <w:rPr>
          <w:rFonts w:hint="cs"/>
        </w:rPr>
        <w:t xml:space="preserve">EUR/USD ,USD/JPY </w:t>
      </w:r>
      <w:r w:rsidRPr="008473F5">
        <w:rPr>
          <w:rFonts w:hint="cs"/>
          <w:cs/>
        </w:rPr>
        <w:t>และ</w:t>
      </w:r>
      <w:r w:rsidRPr="008473F5">
        <w:rPr>
          <w:rFonts w:hint="cs"/>
        </w:rPr>
        <w:t xml:space="preserve"> GBP/USD</w:t>
      </w:r>
      <w:r w:rsidRPr="008473F5">
        <w:rPr>
          <w:rFonts w:hint="cs"/>
          <w:cs/>
        </w:rPr>
        <w:t xml:space="preserve"> โดยข้อมูลของแต่ละคู่สกุลเงินมี</w:t>
      </w:r>
      <w:r w:rsidR="00FD7D55">
        <w:rPr>
          <w:rFonts w:hint="cs"/>
          <w:cs/>
        </w:rPr>
        <w:t>ข้อมูล 9 ปีย้อนหลัง</w:t>
      </w:r>
      <w:r w:rsidRPr="008473F5">
        <w:rPr>
          <w:rFonts w:hint="cs"/>
          <w:cs/>
        </w:rPr>
        <w:t xml:space="preserve"> ที่มีกรอบเวลา(</w:t>
      </w:r>
      <w:r w:rsidRPr="008473F5">
        <w:rPr>
          <w:rFonts w:hint="cs"/>
        </w:rPr>
        <w:t xml:space="preserve">Time frame) </w:t>
      </w:r>
      <w:r w:rsidRPr="008473F5">
        <w:rPr>
          <w:rFonts w:hint="cs"/>
          <w:cs/>
        </w:rPr>
        <w:t>ที่ 1 ชั่วโมง โดยจะนำข้อมูล</w:t>
      </w:r>
      <w:r w:rsidR="00FD7D55">
        <w:rPr>
          <w:rFonts w:hint="cs"/>
          <w:cs/>
        </w:rPr>
        <w:t xml:space="preserve"> 3 ปีย้อนหลัง คือ ต.ค </w:t>
      </w:r>
      <w:r w:rsidR="00FD7D55">
        <w:t>2559</w:t>
      </w:r>
      <w:r w:rsidR="00FD7D55">
        <w:rPr>
          <w:rFonts w:hint="cs"/>
          <w:cs/>
        </w:rPr>
        <w:t xml:space="preserve"> - ธ.ค. 2563</w:t>
      </w:r>
      <w:r w:rsidR="00B461AE">
        <w:t xml:space="preserve"> </w:t>
      </w:r>
      <w:r w:rsidR="00B461AE">
        <w:rPr>
          <w:rFonts w:hint="cs"/>
          <w:cs/>
        </w:rPr>
        <w:t xml:space="preserve">นำข้อมูลมาจาก </w:t>
      </w:r>
      <w:r w:rsidR="008B5C97">
        <w:fldChar w:fldCharType="begin"/>
      </w:r>
      <w:r w:rsidR="008B5C97">
        <w:instrText xml:space="preserve"> HYPERLINK "https://forexsb.com/" </w:instrText>
      </w:r>
      <w:r w:rsidR="008B5C97">
        <w:fldChar w:fldCharType="separate"/>
      </w:r>
      <w:r w:rsidR="00B461AE" w:rsidRPr="00626112">
        <w:rPr>
          <w:rStyle w:val="Hyperlink"/>
        </w:rPr>
        <w:t>https://forexsb.com/</w:t>
      </w:r>
      <w:r w:rsidR="008B5C97">
        <w:rPr>
          <w:rStyle w:val="Hyperlink"/>
        </w:rPr>
        <w:fldChar w:fldCharType="end"/>
      </w:r>
    </w:p>
    <w:p w14:paraId="363747E5" w14:textId="6F677C4B" w:rsidR="00AD09CC" w:rsidRPr="008473F5" w:rsidRDefault="00DA657B" w:rsidP="00650531">
      <w:pPr>
        <w:pStyle w:val="Heading3"/>
      </w:pPr>
      <w:bookmarkStart w:id="50" w:name="_Toc54303723"/>
      <w:r w:rsidRPr="008473F5">
        <w:rPr>
          <w:rFonts w:hint="cs"/>
        </w:rPr>
        <w:t>Preprocessing</w:t>
      </w:r>
      <w:bookmarkEnd w:id="50"/>
    </w:p>
    <w:p w14:paraId="78288F51" w14:textId="6471E09A" w:rsidR="00F634F8" w:rsidRPr="008473F5" w:rsidRDefault="00DA657B" w:rsidP="00045BA5">
      <w:pPr>
        <w:spacing w:after="240"/>
        <w:ind w:left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โดยพื้นฐานแล้วข้อมูลของแต่ละคู่สกุลเงินจะประกอบไปด้วย</w:t>
      </w:r>
      <w:r w:rsidR="00F634F8" w:rsidRPr="008473F5">
        <w:rPr>
          <w:rFonts w:ascii="TH SarabunPSK" w:hAnsi="TH SarabunPSK" w:cs="TH SarabunPSK" w:hint="cs"/>
          <w:sz w:val="32"/>
          <w:szCs w:val="32"/>
          <w:cs/>
        </w:rPr>
        <w:t>ดังตัวอย่าง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 </w:t>
      </w:r>
    </w:p>
    <w:p w14:paraId="7ACD6DD3" w14:textId="2C4C77FF" w:rsidR="00F00005" w:rsidRPr="00F00005" w:rsidRDefault="00F00005" w:rsidP="00F00005">
      <w:pPr>
        <w:pStyle w:val="Caption"/>
        <w:jc w:val="left"/>
      </w:pPr>
      <w:bookmarkStart w:id="51" w:name="_Toc54303668"/>
      <w:r w:rsidRPr="00F00005">
        <w:rPr>
          <w:rStyle w:val="Strong"/>
          <w:cs/>
        </w:rPr>
        <w:t xml:space="preserve">ตารางที่ </w:t>
      </w:r>
      <w:r w:rsidR="00F92D11">
        <w:rPr>
          <w:rStyle w:val="Strong"/>
          <w:cs/>
        </w:rPr>
        <w:fldChar w:fldCharType="begin"/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</w:rPr>
        <w:instrText xml:space="preserve">STYLEREF </w:instrText>
      </w:r>
      <w:r w:rsidR="00F92D11">
        <w:rPr>
          <w:rStyle w:val="Strong"/>
          <w:cs/>
        </w:rPr>
        <w:instrText xml:space="preserve">1 </w:instrText>
      </w:r>
      <w:r w:rsidR="00F92D11">
        <w:rPr>
          <w:rStyle w:val="Strong"/>
        </w:rPr>
        <w:instrText>\s</w:instrText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  <w:cs/>
        </w:rPr>
        <w:fldChar w:fldCharType="separate"/>
      </w:r>
      <w:r w:rsidR="00D55583">
        <w:rPr>
          <w:rStyle w:val="Strong"/>
          <w:noProof/>
          <w:cs/>
        </w:rPr>
        <w:t>3</w:t>
      </w:r>
      <w:r w:rsidR="00F92D11">
        <w:rPr>
          <w:rStyle w:val="Strong"/>
          <w:cs/>
        </w:rPr>
        <w:fldChar w:fldCharType="end"/>
      </w:r>
      <w:r w:rsidR="00F92D11">
        <w:rPr>
          <w:rStyle w:val="Strong"/>
          <w:cs/>
        </w:rPr>
        <w:t>.</w:t>
      </w:r>
      <w:r w:rsidR="00F92D11">
        <w:rPr>
          <w:rStyle w:val="Strong"/>
          <w:cs/>
        </w:rPr>
        <w:fldChar w:fldCharType="begin"/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</w:rPr>
        <w:instrText xml:space="preserve">SEQ </w:instrText>
      </w:r>
      <w:r w:rsidR="00F92D11">
        <w:rPr>
          <w:rStyle w:val="Strong"/>
          <w:cs/>
        </w:rPr>
        <w:instrText xml:space="preserve">ตารางที่ </w:instrText>
      </w:r>
      <w:r w:rsidR="00F92D11">
        <w:rPr>
          <w:rStyle w:val="Strong"/>
        </w:rPr>
        <w:instrText xml:space="preserve">\* ARABIC \s </w:instrText>
      </w:r>
      <w:r w:rsidR="00F92D11">
        <w:rPr>
          <w:rStyle w:val="Strong"/>
          <w:cs/>
        </w:rPr>
        <w:instrText xml:space="preserve">1 </w:instrText>
      </w:r>
      <w:r w:rsidR="00F92D11">
        <w:rPr>
          <w:rStyle w:val="Strong"/>
          <w:cs/>
        </w:rPr>
        <w:fldChar w:fldCharType="separate"/>
      </w:r>
      <w:r w:rsidR="00D55583">
        <w:rPr>
          <w:rStyle w:val="Strong"/>
          <w:noProof/>
          <w:cs/>
        </w:rPr>
        <w:t>1</w:t>
      </w:r>
      <w:r w:rsidR="00F92D11">
        <w:rPr>
          <w:rStyle w:val="Strong"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ตัวอย่างข้อมูลพื้นฐานของแต่ละสกุลเงิน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3"/>
        <w:gridCol w:w="1383"/>
        <w:gridCol w:w="1383"/>
      </w:tblGrid>
      <w:tr w:rsidR="00F634F8" w:rsidRPr="008473F5" w14:paraId="2280B8E4" w14:textId="77777777" w:rsidTr="00F634F8">
        <w:tc>
          <w:tcPr>
            <w:tcW w:w="1382" w:type="dxa"/>
            <w:vAlign w:val="center"/>
          </w:tcPr>
          <w:p w14:paraId="1FC8AF54" w14:textId="1557C2E5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Date</w:t>
            </w:r>
          </w:p>
        </w:tc>
        <w:tc>
          <w:tcPr>
            <w:tcW w:w="1383" w:type="dxa"/>
            <w:vAlign w:val="center"/>
          </w:tcPr>
          <w:p w14:paraId="066BE38B" w14:textId="7D755035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Open</w:t>
            </w:r>
          </w:p>
        </w:tc>
        <w:tc>
          <w:tcPr>
            <w:tcW w:w="1383" w:type="dxa"/>
            <w:vAlign w:val="center"/>
          </w:tcPr>
          <w:p w14:paraId="70FAFFC1" w14:textId="63CD063F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High</w:t>
            </w:r>
          </w:p>
        </w:tc>
        <w:tc>
          <w:tcPr>
            <w:tcW w:w="1383" w:type="dxa"/>
            <w:vAlign w:val="center"/>
          </w:tcPr>
          <w:p w14:paraId="683291F0" w14:textId="7F30F7ED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Low</w:t>
            </w:r>
          </w:p>
        </w:tc>
        <w:tc>
          <w:tcPr>
            <w:tcW w:w="1383" w:type="dxa"/>
            <w:vAlign w:val="center"/>
          </w:tcPr>
          <w:p w14:paraId="771583B8" w14:textId="57303FC9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Close</w:t>
            </w:r>
          </w:p>
        </w:tc>
        <w:tc>
          <w:tcPr>
            <w:tcW w:w="1383" w:type="dxa"/>
            <w:vAlign w:val="center"/>
          </w:tcPr>
          <w:p w14:paraId="1AE01B36" w14:textId="583A5594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Volume</w:t>
            </w:r>
          </w:p>
        </w:tc>
      </w:tr>
      <w:tr w:rsidR="00600413" w:rsidRPr="008473F5" w14:paraId="7AC61863" w14:textId="77777777" w:rsidTr="008569FE">
        <w:tc>
          <w:tcPr>
            <w:tcW w:w="1382" w:type="dxa"/>
            <w:vAlign w:val="bottom"/>
          </w:tcPr>
          <w:p w14:paraId="17F4C6F2" w14:textId="6A409FDA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15:00</w:t>
            </w:r>
          </w:p>
        </w:tc>
        <w:tc>
          <w:tcPr>
            <w:tcW w:w="1383" w:type="dxa"/>
            <w:vAlign w:val="bottom"/>
          </w:tcPr>
          <w:p w14:paraId="2480FB32" w14:textId="0B3C52C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1.32809</w:t>
            </w:r>
          </w:p>
        </w:tc>
        <w:tc>
          <w:tcPr>
            <w:tcW w:w="1383" w:type="dxa"/>
            <w:vAlign w:val="bottom"/>
          </w:tcPr>
          <w:p w14:paraId="0331795F" w14:textId="6FEE546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1.32816</w:t>
            </w:r>
          </w:p>
        </w:tc>
        <w:tc>
          <w:tcPr>
            <w:tcW w:w="1383" w:type="dxa"/>
            <w:vAlign w:val="bottom"/>
          </w:tcPr>
          <w:p w14:paraId="1C09DA93" w14:textId="51FFBA5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1.32661</w:t>
            </w:r>
          </w:p>
        </w:tc>
        <w:tc>
          <w:tcPr>
            <w:tcW w:w="1383" w:type="dxa"/>
            <w:vAlign w:val="bottom"/>
          </w:tcPr>
          <w:p w14:paraId="41130190" w14:textId="5C253C1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1.32754</w:t>
            </w:r>
          </w:p>
        </w:tc>
        <w:tc>
          <w:tcPr>
            <w:tcW w:w="1383" w:type="dxa"/>
            <w:vAlign w:val="bottom"/>
          </w:tcPr>
          <w:p w14:paraId="6ECE48A7" w14:textId="0E2ACF5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44730</w:t>
            </w:r>
          </w:p>
        </w:tc>
      </w:tr>
      <w:tr w:rsidR="00600413" w:rsidRPr="008473F5" w14:paraId="7E260AD6" w14:textId="77777777" w:rsidTr="008569FE">
        <w:tc>
          <w:tcPr>
            <w:tcW w:w="1382" w:type="dxa"/>
            <w:vAlign w:val="bottom"/>
          </w:tcPr>
          <w:p w14:paraId="0C50D5C9" w14:textId="312D733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16:00</w:t>
            </w:r>
          </w:p>
        </w:tc>
        <w:tc>
          <w:tcPr>
            <w:tcW w:w="1383" w:type="dxa"/>
            <w:vAlign w:val="bottom"/>
          </w:tcPr>
          <w:p w14:paraId="1426434F" w14:textId="65594C6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1.32743</w:t>
            </w:r>
          </w:p>
        </w:tc>
        <w:tc>
          <w:tcPr>
            <w:tcW w:w="1383" w:type="dxa"/>
            <w:vAlign w:val="bottom"/>
          </w:tcPr>
          <w:p w14:paraId="1AF0E586" w14:textId="2DD3ECDF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1.32897</w:t>
            </w:r>
          </w:p>
        </w:tc>
        <w:tc>
          <w:tcPr>
            <w:tcW w:w="1383" w:type="dxa"/>
            <w:vAlign w:val="bottom"/>
          </w:tcPr>
          <w:p w14:paraId="26A20585" w14:textId="3632F35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1.32735</w:t>
            </w:r>
          </w:p>
        </w:tc>
        <w:tc>
          <w:tcPr>
            <w:tcW w:w="1383" w:type="dxa"/>
            <w:vAlign w:val="bottom"/>
          </w:tcPr>
          <w:p w14:paraId="30BA8FDE" w14:textId="5BAF142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1.32845</w:t>
            </w:r>
          </w:p>
        </w:tc>
        <w:tc>
          <w:tcPr>
            <w:tcW w:w="1383" w:type="dxa"/>
            <w:vAlign w:val="bottom"/>
          </w:tcPr>
          <w:p w14:paraId="002DF53E" w14:textId="66A4B5B7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440283</w:t>
            </w:r>
          </w:p>
        </w:tc>
      </w:tr>
      <w:tr w:rsidR="00600413" w:rsidRPr="008473F5" w14:paraId="26631AB2" w14:textId="77777777" w:rsidTr="008569FE">
        <w:tc>
          <w:tcPr>
            <w:tcW w:w="1382" w:type="dxa"/>
            <w:vAlign w:val="bottom"/>
          </w:tcPr>
          <w:p w14:paraId="0D1E004C" w14:textId="7DB1585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17:00</w:t>
            </w:r>
          </w:p>
        </w:tc>
        <w:tc>
          <w:tcPr>
            <w:tcW w:w="1383" w:type="dxa"/>
            <w:vAlign w:val="bottom"/>
          </w:tcPr>
          <w:p w14:paraId="52FE1523" w14:textId="3478484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1.32817</w:t>
            </w:r>
          </w:p>
        </w:tc>
        <w:tc>
          <w:tcPr>
            <w:tcW w:w="1383" w:type="dxa"/>
            <w:vAlign w:val="bottom"/>
          </w:tcPr>
          <w:p w14:paraId="787DBC06" w14:textId="0578CBA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1.32873</w:t>
            </w:r>
          </w:p>
        </w:tc>
        <w:tc>
          <w:tcPr>
            <w:tcW w:w="1383" w:type="dxa"/>
            <w:vAlign w:val="bottom"/>
          </w:tcPr>
          <w:p w14:paraId="0AA329FE" w14:textId="062A21B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1.32763</w:t>
            </w:r>
          </w:p>
        </w:tc>
        <w:tc>
          <w:tcPr>
            <w:tcW w:w="1383" w:type="dxa"/>
            <w:vAlign w:val="bottom"/>
          </w:tcPr>
          <w:p w14:paraId="308EB9D6" w14:textId="195CEF2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1.32864</w:t>
            </w:r>
          </w:p>
        </w:tc>
        <w:tc>
          <w:tcPr>
            <w:tcW w:w="1383" w:type="dxa"/>
            <w:vAlign w:val="bottom"/>
          </w:tcPr>
          <w:p w14:paraId="6E7C01EF" w14:textId="1D4EA9E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200093</w:t>
            </w:r>
          </w:p>
        </w:tc>
      </w:tr>
      <w:tr w:rsidR="00600413" w:rsidRPr="008473F5" w14:paraId="6F9C6AC1" w14:textId="77777777" w:rsidTr="008569FE">
        <w:tc>
          <w:tcPr>
            <w:tcW w:w="1382" w:type="dxa"/>
            <w:vAlign w:val="bottom"/>
          </w:tcPr>
          <w:p w14:paraId="4303F5A8" w14:textId="01E100F9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18:00</w:t>
            </w:r>
          </w:p>
        </w:tc>
        <w:tc>
          <w:tcPr>
            <w:tcW w:w="1383" w:type="dxa"/>
            <w:vAlign w:val="bottom"/>
          </w:tcPr>
          <w:p w14:paraId="09F40374" w14:textId="48B2FD2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1.32865</w:t>
            </w:r>
          </w:p>
        </w:tc>
        <w:tc>
          <w:tcPr>
            <w:tcW w:w="1383" w:type="dxa"/>
            <w:vAlign w:val="bottom"/>
          </w:tcPr>
          <w:p w14:paraId="71352F50" w14:textId="15A653D4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1.32886</w:t>
            </w:r>
          </w:p>
        </w:tc>
        <w:tc>
          <w:tcPr>
            <w:tcW w:w="1383" w:type="dxa"/>
            <w:vAlign w:val="bottom"/>
          </w:tcPr>
          <w:p w14:paraId="2064F66B" w14:textId="28EAA84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1.32723</w:t>
            </w:r>
          </w:p>
        </w:tc>
        <w:tc>
          <w:tcPr>
            <w:tcW w:w="1383" w:type="dxa"/>
            <w:vAlign w:val="bottom"/>
          </w:tcPr>
          <w:p w14:paraId="5C4E1F24" w14:textId="4D45C75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1.32776</w:t>
            </w:r>
          </w:p>
        </w:tc>
        <w:tc>
          <w:tcPr>
            <w:tcW w:w="1383" w:type="dxa"/>
            <w:vAlign w:val="bottom"/>
          </w:tcPr>
          <w:p w14:paraId="3C0D91BA" w14:textId="08FC3204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214361</w:t>
            </w:r>
          </w:p>
        </w:tc>
      </w:tr>
      <w:tr w:rsidR="00600413" w:rsidRPr="008473F5" w14:paraId="0789EAD7" w14:textId="77777777" w:rsidTr="008569FE">
        <w:tc>
          <w:tcPr>
            <w:tcW w:w="1382" w:type="dxa"/>
            <w:vAlign w:val="bottom"/>
          </w:tcPr>
          <w:p w14:paraId="4C6C288F" w14:textId="3785530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19:00</w:t>
            </w:r>
          </w:p>
        </w:tc>
        <w:tc>
          <w:tcPr>
            <w:tcW w:w="1383" w:type="dxa"/>
            <w:vAlign w:val="bottom"/>
          </w:tcPr>
          <w:p w14:paraId="6C5CD4BB" w14:textId="744EA4B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1.32776</w:t>
            </w:r>
          </w:p>
        </w:tc>
        <w:tc>
          <w:tcPr>
            <w:tcW w:w="1383" w:type="dxa"/>
            <w:vAlign w:val="bottom"/>
          </w:tcPr>
          <w:p w14:paraId="405A0185" w14:textId="0812B8B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1.32792</w:t>
            </w:r>
          </w:p>
        </w:tc>
        <w:tc>
          <w:tcPr>
            <w:tcW w:w="1383" w:type="dxa"/>
            <w:vAlign w:val="bottom"/>
          </w:tcPr>
          <w:p w14:paraId="57F92142" w14:textId="5144CDB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1.32673</w:t>
            </w:r>
          </w:p>
        </w:tc>
        <w:tc>
          <w:tcPr>
            <w:tcW w:w="1383" w:type="dxa"/>
            <w:vAlign w:val="bottom"/>
          </w:tcPr>
          <w:p w14:paraId="0B7DC7EE" w14:textId="57940C9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1.32735</w:t>
            </w:r>
          </w:p>
        </w:tc>
        <w:tc>
          <w:tcPr>
            <w:tcW w:w="1383" w:type="dxa"/>
            <w:vAlign w:val="bottom"/>
          </w:tcPr>
          <w:p w14:paraId="736BBEF6" w14:textId="65B4D2E7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158234</w:t>
            </w:r>
          </w:p>
        </w:tc>
      </w:tr>
      <w:tr w:rsidR="00600413" w:rsidRPr="008473F5" w14:paraId="24B6BC21" w14:textId="77777777" w:rsidTr="008569FE">
        <w:tc>
          <w:tcPr>
            <w:tcW w:w="1382" w:type="dxa"/>
            <w:vAlign w:val="bottom"/>
          </w:tcPr>
          <w:p w14:paraId="5102FD2A" w14:textId="6783F20E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20:00</w:t>
            </w:r>
          </w:p>
        </w:tc>
        <w:tc>
          <w:tcPr>
            <w:tcW w:w="1383" w:type="dxa"/>
            <w:vAlign w:val="bottom"/>
          </w:tcPr>
          <w:p w14:paraId="7AB723E6" w14:textId="102BD49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1.32748</w:t>
            </w:r>
          </w:p>
        </w:tc>
        <w:tc>
          <w:tcPr>
            <w:tcW w:w="1383" w:type="dxa"/>
            <w:vAlign w:val="bottom"/>
          </w:tcPr>
          <w:p w14:paraId="5EE9211E" w14:textId="7C88079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1.32774</w:t>
            </w:r>
          </w:p>
        </w:tc>
        <w:tc>
          <w:tcPr>
            <w:tcW w:w="1383" w:type="dxa"/>
            <w:vAlign w:val="bottom"/>
          </w:tcPr>
          <w:p w14:paraId="30A871C3" w14:textId="0997F81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1.32677</w:t>
            </w:r>
          </w:p>
        </w:tc>
        <w:tc>
          <w:tcPr>
            <w:tcW w:w="1383" w:type="dxa"/>
            <w:vAlign w:val="bottom"/>
          </w:tcPr>
          <w:p w14:paraId="492114F7" w14:textId="261426F3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1.32751</w:t>
            </w:r>
          </w:p>
        </w:tc>
        <w:tc>
          <w:tcPr>
            <w:tcW w:w="1383" w:type="dxa"/>
            <w:vAlign w:val="bottom"/>
          </w:tcPr>
          <w:p w14:paraId="152E1A61" w14:textId="6E27076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97006</w:t>
            </w:r>
          </w:p>
        </w:tc>
      </w:tr>
    </w:tbl>
    <w:p w14:paraId="19FBD7F4" w14:textId="77777777" w:rsidR="00356A4D" w:rsidRPr="008473F5" w:rsidRDefault="00356A4D" w:rsidP="00F634F8">
      <w:pPr>
        <w:ind w:left="1440"/>
        <w:rPr>
          <w:rFonts w:ascii="TH SarabunPSK" w:hAnsi="TH SarabunPSK" w:cs="TH SarabunPSK"/>
        </w:rPr>
      </w:pPr>
    </w:p>
    <w:p w14:paraId="59D760BD" w14:textId="79AB3871" w:rsidR="00F634F8" w:rsidRPr="008473F5" w:rsidRDefault="00F634F8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 xml:space="preserve">Date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ab/>
        <w:t>วันที่</w:t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>ของราคา</w:t>
      </w:r>
    </w:p>
    <w:p w14:paraId="312C47E4" w14:textId="38A14694" w:rsidR="00356A4D" w:rsidRPr="008473F5" w:rsidRDefault="00356A4D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Open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 xml:space="preserve">ราคาเปิด </w:t>
      </w:r>
    </w:p>
    <w:p w14:paraId="23A3B46E" w14:textId="1E1D7B9A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High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ราคาสูงสุด</w:t>
      </w:r>
    </w:p>
    <w:p w14:paraId="005E73AF" w14:textId="6C1B82A2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Low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ราคาต่ำสุด</w:t>
      </w:r>
    </w:p>
    <w:p w14:paraId="65144AC5" w14:textId="766F69D3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Close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ราคาปิด</w:t>
      </w:r>
    </w:p>
    <w:p w14:paraId="50EDCBD0" w14:textId="3F69B8A4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Volume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ปริมาณการซื้อขาย</w:t>
      </w:r>
    </w:p>
    <w:p w14:paraId="3E381A10" w14:textId="39AED6FE" w:rsidR="00045BA5" w:rsidRPr="008473F5" w:rsidRDefault="00045BA5" w:rsidP="00045BA5">
      <w:pPr>
        <w:rPr>
          <w:rFonts w:ascii="TH SarabunPSK" w:hAnsi="TH SarabunPSK" w:cs="TH SarabunPSK"/>
        </w:rPr>
      </w:pPr>
      <w:r w:rsidRPr="008473F5">
        <w:rPr>
          <w:rFonts w:ascii="TH SarabunPSK" w:hAnsi="TH SarabunPSK" w:cs="TH SarabunPSK" w:hint="cs"/>
          <w:cs/>
        </w:rPr>
        <w:tab/>
      </w:r>
    </w:p>
    <w:p w14:paraId="037AAD10" w14:textId="4BE9FA99" w:rsidR="007D5683" w:rsidRDefault="007D5683" w:rsidP="00045BA5">
      <w:pPr>
        <w:rPr>
          <w:rFonts w:ascii="TH SarabunPSK" w:hAnsi="TH SarabunPSK" w:cs="TH SarabunPSK"/>
          <w:sz w:val="32"/>
          <w:szCs w:val="32"/>
        </w:rPr>
      </w:pPr>
    </w:p>
    <w:p w14:paraId="6A3F8E8E" w14:textId="77777777" w:rsidR="00FD7D55" w:rsidRPr="008473F5" w:rsidRDefault="00FD7D55" w:rsidP="00045BA5">
      <w:pPr>
        <w:rPr>
          <w:rFonts w:ascii="TH SarabunPSK" w:hAnsi="TH SarabunPSK" w:cs="TH SarabunPSK"/>
          <w:sz w:val="32"/>
          <w:szCs w:val="32"/>
        </w:rPr>
      </w:pPr>
    </w:p>
    <w:p w14:paraId="007CD98E" w14:textId="6975BD25" w:rsidR="007D5683" w:rsidRPr="008473F5" w:rsidRDefault="00045BA5" w:rsidP="007D5683">
      <w:pPr>
        <w:spacing w:before="240" w:after="24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lastRenderedPageBreak/>
        <w:tab/>
        <w:t xml:space="preserve">ในขั้นตอนการเตรียมข้อมูลจะนำค่าข้อมูลพื้นฐานในตัวอย่าง ตาราง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มาสร้าง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ตามที่กล่าว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hyperlink w:anchor="_เอกสารอ้างอิง" w:history="1">
        <w:r w:rsidR="00363EC0" w:rsidRPr="00363EC0">
          <w:rPr>
            <w:rStyle w:val="Hyperlink"/>
            <w:rFonts w:cs="TH SarabunPSK"/>
            <w:i/>
            <w:iCs/>
            <w:szCs w:val="32"/>
          </w:rPr>
          <w:t>[6]</w:t>
        </w:r>
      </w:hyperlink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 ข้อ </w:t>
      </w:r>
      <w:r w:rsidRPr="008473F5">
        <w:rPr>
          <w:rFonts w:ascii="TH SarabunPSK" w:hAnsi="TH SarabunPSK" w:cs="TH SarabunPSK" w:hint="cs"/>
          <w:sz w:val="32"/>
          <w:szCs w:val="32"/>
        </w:rPr>
        <w:t>2.2.1.</w:t>
      </w:r>
      <w:r w:rsidR="00600413" w:rsidRPr="008473F5">
        <w:rPr>
          <w:rFonts w:ascii="TH SarabunPSK" w:hAnsi="TH SarabunPSK" w:cs="TH SarabunPSK" w:hint="cs"/>
          <w:sz w:val="32"/>
          <w:szCs w:val="32"/>
        </w:rPr>
        <w:t xml:space="preserve">5 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ซึ่งอินด</w:t>
      </w:r>
      <w:r w:rsidR="00FA1C44" w:rsidRPr="008473F5">
        <w:rPr>
          <w:rFonts w:ascii="TH SarabunPSK" w:hAnsi="TH SarabunPSK" w:cs="TH SarabunPSK" w:hint="cs"/>
          <w:sz w:val="32"/>
          <w:szCs w:val="32"/>
          <w:cs/>
        </w:rPr>
        <w:t>ิ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เคเตอร์ที่ใช้สร้างข้อมูลเพิ่มเติมมีดังนี้</w:t>
      </w:r>
    </w:p>
    <w:p w14:paraId="5F5FBEC8" w14:textId="1025C313" w:rsidR="00BF3F9C" w:rsidRPr="008473F5" w:rsidRDefault="002937C5" w:rsidP="002937C5">
      <w:pPr>
        <w:pStyle w:val="Caption"/>
        <w:jc w:val="left"/>
      </w:pPr>
      <w:bookmarkStart w:id="52" w:name="_Toc54303669"/>
      <w:r w:rsidRPr="002937C5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2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แสดงอินเดเคเตอร์ที่ใช้สร้างข้อมูลสำหรับระบบ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"/>
        <w:gridCol w:w="1351"/>
        <w:gridCol w:w="3585"/>
        <w:gridCol w:w="2449"/>
      </w:tblGrid>
      <w:tr w:rsidR="00EF29AA" w:rsidRPr="008473F5" w14:paraId="2AE012EE" w14:textId="77777777" w:rsidTr="00EF29AA">
        <w:tc>
          <w:tcPr>
            <w:tcW w:w="912" w:type="dxa"/>
          </w:tcPr>
          <w:p w14:paraId="13D80135" w14:textId="51BECD59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351" w:type="dxa"/>
          </w:tcPr>
          <w:p w14:paraId="2765AFAD" w14:textId="7C86DD94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ตัวย่อ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br/>
              <w:t>อินดิเคเตอร์</w:t>
            </w:r>
          </w:p>
        </w:tc>
        <w:tc>
          <w:tcPr>
            <w:tcW w:w="3585" w:type="dxa"/>
            <w:vAlign w:val="center"/>
          </w:tcPr>
          <w:p w14:paraId="01F6F70B" w14:textId="618ADDA3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อินดิเคเตอร์</w:t>
            </w:r>
          </w:p>
        </w:tc>
        <w:tc>
          <w:tcPr>
            <w:tcW w:w="2449" w:type="dxa"/>
            <w:vAlign w:val="center"/>
          </w:tcPr>
          <w:p w14:paraId="395271AF" w14:textId="6314A4B2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คาบ</w:t>
            </w:r>
          </w:p>
        </w:tc>
      </w:tr>
      <w:tr w:rsidR="00EF29AA" w:rsidRPr="008473F5" w14:paraId="76EECD4F" w14:textId="77777777" w:rsidTr="00EF29AA">
        <w:tc>
          <w:tcPr>
            <w:tcW w:w="912" w:type="dxa"/>
          </w:tcPr>
          <w:p w14:paraId="516F90E9" w14:textId="29FF364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1</w:t>
            </w:r>
          </w:p>
        </w:tc>
        <w:tc>
          <w:tcPr>
            <w:tcW w:w="1351" w:type="dxa"/>
            <w:vAlign w:val="center"/>
          </w:tcPr>
          <w:p w14:paraId="48718BBA" w14:textId="12433EA0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HA</w:t>
            </w:r>
          </w:p>
        </w:tc>
        <w:tc>
          <w:tcPr>
            <w:tcW w:w="3585" w:type="dxa"/>
            <w:vAlign w:val="bottom"/>
          </w:tcPr>
          <w:p w14:paraId="5784DCB0" w14:textId="03114430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proofErr w:type="spellStart"/>
            <w:r w:rsidRPr="008473F5">
              <w:rPr>
                <w:rFonts w:ascii="TH SarabunPSK" w:hAnsi="TH SarabunPSK" w:cs="TH SarabunPSK" w:hint="cs"/>
              </w:rPr>
              <w:t>Heiken-Ashi</w:t>
            </w:r>
            <w:proofErr w:type="spellEnd"/>
          </w:p>
        </w:tc>
        <w:tc>
          <w:tcPr>
            <w:tcW w:w="2449" w:type="dxa"/>
            <w:vAlign w:val="bottom"/>
          </w:tcPr>
          <w:p w14:paraId="3DD38700" w14:textId="03498137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28145E10" w14:textId="77777777" w:rsidTr="00EF29AA">
        <w:tc>
          <w:tcPr>
            <w:tcW w:w="912" w:type="dxa"/>
          </w:tcPr>
          <w:p w14:paraId="526DD437" w14:textId="3ED3088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1351" w:type="dxa"/>
            <w:vAlign w:val="center"/>
          </w:tcPr>
          <w:p w14:paraId="6D17A8D8" w14:textId="1037E6DE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</w:t>
            </w:r>
          </w:p>
        </w:tc>
        <w:tc>
          <w:tcPr>
            <w:tcW w:w="3585" w:type="dxa"/>
            <w:vAlign w:val="bottom"/>
          </w:tcPr>
          <w:p w14:paraId="2954B723" w14:textId="470A317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Momentum</w:t>
            </w:r>
          </w:p>
        </w:tc>
        <w:tc>
          <w:tcPr>
            <w:tcW w:w="2449" w:type="dxa"/>
            <w:vAlign w:val="bottom"/>
          </w:tcPr>
          <w:p w14:paraId="320294D4" w14:textId="11CAA93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3,4,5,8,9,10</w:t>
            </w:r>
          </w:p>
        </w:tc>
      </w:tr>
      <w:tr w:rsidR="00EF29AA" w:rsidRPr="008473F5" w14:paraId="231D93D1" w14:textId="77777777" w:rsidTr="00EF29AA">
        <w:tc>
          <w:tcPr>
            <w:tcW w:w="912" w:type="dxa"/>
          </w:tcPr>
          <w:p w14:paraId="0EB4054F" w14:textId="40FC0E9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1351" w:type="dxa"/>
            <w:vAlign w:val="center"/>
          </w:tcPr>
          <w:p w14:paraId="2BB5374E" w14:textId="24A31A0B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</w:t>
            </w:r>
          </w:p>
        </w:tc>
        <w:tc>
          <w:tcPr>
            <w:tcW w:w="3585" w:type="dxa"/>
            <w:vAlign w:val="bottom"/>
          </w:tcPr>
          <w:p w14:paraId="773B34E6" w14:textId="3FB55CC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Stochastic Oscillator</w:t>
            </w:r>
          </w:p>
        </w:tc>
        <w:tc>
          <w:tcPr>
            <w:tcW w:w="2449" w:type="dxa"/>
            <w:vAlign w:val="bottom"/>
          </w:tcPr>
          <w:p w14:paraId="356948E0" w14:textId="3B46456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3,4,5,8,9,10</w:t>
            </w:r>
          </w:p>
        </w:tc>
      </w:tr>
      <w:tr w:rsidR="00EF29AA" w:rsidRPr="008473F5" w14:paraId="257B954C" w14:textId="77777777" w:rsidTr="00EF29AA">
        <w:tc>
          <w:tcPr>
            <w:tcW w:w="912" w:type="dxa"/>
          </w:tcPr>
          <w:p w14:paraId="438E7586" w14:textId="20C8C35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1351" w:type="dxa"/>
            <w:vAlign w:val="center"/>
          </w:tcPr>
          <w:p w14:paraId="379FAC16" w14:textId="7A6B5BDB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WILLR</w:t>
            </w:r>
          </w:p>
        </w:tc>
        <w:tc>
          <w:tcPr>
            <w:tcW w:w="3585" w:type="dxa"/>
            <w:vAlign w:val="bottom"/>
          </w:tcPr>
          <w:p w14:paraId="40BC759E" w14:textId="62176C3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Williams %R</w:t>
            </w:r>
          </w:p>
        </w:tc>
        <w:tc>
          <w:tcPr>
            <w:tcW w:w="2449" w:type="dxa"/>
            <w:vAlign w:val="bottom"/>
          </w:tcPr>
          <w:p w14:paraId="18F90D2F" w14:textId="0524E71D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6,7,8,9, 10</w:t>
            </w:r>
          </w:p>
        </w:tc>
      </w:tr>
      <w:tr w:rsidR="00EF29AA" w:rsidRPr="008473F5" w14:paraId="11E0F066" w14:textId="77777777" w:rsidTr="00EF29AA">
        <w:tc>
          <w:tcPr>
            <w:tcW w:w="912" w:type="dxa"/>
          </w:tcPr>
          <w:p w14:paraId="59CEA832" w14:textId="50FAF6E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1351" w:type="dxa"/>
            <w:vAlign w:val="center"/>
          </w:tcPr>
          <w:p w14:paraId="3680A9F5" w14:textId="03AFD6A6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PROCP</w:t>
            </w:r>
          </w:p>
        </w:tc>
        <w:tc>
          <w:tcPr>
            <w:tcW w:w="3585" w:type="dxa"/>
            <w:vAlign w:val="bottom"/>
          </w:tcPr>
          <w:p w14:paraId="498C19DA" w14:textId="0399989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Price Rate of Change</w:t>
            </w:r>
          </w:p>
        </w:tc>
        <w:tc>
          <w:tcPr>
            <w:tcW w:w="2449" w:type="dxa"/>
            <w:vAlign w:val="bottom"/>
          </w:tcPr>
          <w:p w14:paraId="1EC8A14E" w14:textId="08986B1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12,13,14,15</w:t>
            </w:r>
          </w:p>
        </w:tc>
      </w:tr>
      <w:tr w:rsidR="00EF29AA" w:rsidRPr="008473F5" w14:paraId="18A549EA" w14:textId="77777777" w:rsidTr="00EF29AA">
        <w:tc>
          <w:tcPr>
            <w:tcW w:w="912" w:type="dxa"/>
          </w:tcPr>
          <w:p w14:paraId="6745EFF1" w14:textId="46DF30B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6</w:t>
            </w:r>
          </w:p>
        </w:tc>
        <w:tc>
          <w:tcPr>
            <w:tcW w:w="1351" w:type="dxa"/>
            <w:vAlign w:val="center"/>
          </w:tcPr>
          <w:p w14:paraId="378043D2" w14:textId="0BCA5BF9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WPC</w:t>
            </w:r>
          </w:p>
        </w:tc>
        <w:tc>
          <w:tcPr>
            <w:tcW w:w="3585" w:type="dxa"/>
            <w:vAlign w:val="bottom"/>
          </w:tcPr>
          <w:p w14:paraId="7D734255" w14:textId="0104FD9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Weighted Closing Price</w:t>
            </w:r>
          </w:p>
        </w:tc>
        <w:tc>
          <w:tcPr>
            <w:tcW w:w="2449" w:type="dxa"/>
            <w:vAlign w:val="bottom"/>
          </w:tcPr>
          <w:p w14:paraId="49C4A972" w14:textId="2F2874D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31AA6CE4" w14:textId="77777777" w:rsidTr="00EF29AA">
        <w:tc>
          <w:tcPr>
            <w:tcW w:w="912" w:type="dxa"/>
          </w:tcPr>
          <w:p w14:paraId="4CDF027A" w14:textId="7B5CE82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7</w:t>
            </w:r>
          </w:p>
        </w:tc>
        <w:tc>
          <w:tcPr>
            <w:tcW w:w="1351" w:type="dxa"/>
            <w:vAlign w:val="center"/>
          </w:tcPr>
          <w:p w14:paraId="5013192B" w14:textId="6D3725BD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ADL</w:t>
            </w:r>
          </w:p>
        </w:tc>
        <w:tc>
          <w:tcPr>
            <w:tcW w:w="3585" w:type="dxa"/>
            <w:vAlign w:val="bottom"/>
          </w:tcPr>
          <w:p w14:paraId="18116523" w14:textId="4EB6A63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Accumulation Distribution Line</w:t>
            </w:r>
          </w:p>
        </w:tc>
        <w:tc>
          <w:tcPr>
            <w:tcW w:w="2449" w:type="dxa"/>
            <w:vAlign w:val="bottom"/>
          </w:tcPr>
          <w:p w14:paraId="6E619BFF" w14:textId="6065A2D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7D8F5135" w14:textId="77777777" w:rsidTr="00EF29AA">
        <w:tc>
          <w:tcPr>
            <w:tcW w:w="912" w:type="dxa"/>
          </w:tcPr>
          <w:p w14:paraId="1303A265" w14:textId="3642C37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8</w:t>
            </w:r>
          </w:p>
        </w:tc>
        <w:tc>
          <w:tcPr>
            <w:tcW w:w="1351" w:type="dxa"/>
            <w:vAlign w:val="center"/>
          </w:tcPr>
          <w:p w14:paraId="6D88629B" w14:textId="77AFAC08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ADOSC</w:t>
            </w:r>
          </w:p>
        </w:tc>
        <w:tc>
          <w:tcPr>
            <w:tcW w:w="3585" w:type="dxa"/>
            <w:vAlign w:val="bottom"/>
          </w:tcPr>
          <w:p w14:paraId="722025FD" w14:textId="07B95F44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Accumulation Distribution Oscillator</w:t>
            </w:r>
          </w:p>
        </w:tc>
        <w:tc>
          <w:tcPr>
            <w:tcW w:w="2449" w:type="dxa"/>
            <w:vAlign w:val="bottom"/>
          </w:tcPr>
          <w:p w14:paraId="565E5FD5" w14:textId="370453C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(2,10</w:t>
            </w:r>
            <w:proofErr w:type="gramStart"/>
            <w:r w:rsidRPr="008473F5">
              <w:rPr>
                <w:rFonts w:ascii="TH SarabunPSK" w:hAnsi="TH SarabunPSK" w:cs="TH SarabunPSK" w:hint="cs"/>
              </w:rPr>
              <w:t>),(</w:t>
            </w:r>
            <w:proofErr w:type="gramEnd"/>
            <w:r w:rsidRPr="008473F5">
              <w:rPr>
                <w:rFonts w:ascii="TH SarabunPSK" w:hAnsi="TH SarabunPSK" w:cs="TH SarabunPSK" w:hint="cs"/>
              </w:rPr>
              <w:t>3,12),(4,14),(5,16)</w:t>
            </w:r>
          </w:p>
        </w:tc>
      </w:tr>
      <w:tr w:rsidR="00EF29AA" w:rsidRPr="008473F5" w14:paraId="7AA7ECE9" w14:textId="77777777" w:rsidTr="00EF29AA">
        <w:tc>
          <w:tcPr>
            <w:tcW w:w="912" w:type="dxa"/>
          </w:tcPr>
          <w:p w14:paraId="110C0BED" w14:textId="3A514EA0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9</w:t>
            </w:r>
          </w:p>
        </w:tc>
        <w:tc>
          <w:tcPr>
            <w:tcW w:w="1351" w:type="dxa"/>
            <w:vAlign w:val="center"/>
          </w:tcPr>
          <w:p w14:paraId="24A54ABD" w14:textId="2967B029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MACD</w:t>
            </w:r>
          </w:p>
        </w:tc>
        <w:tc>
          <w:tcPr>
            <w:tcW w:w="3585" w:type="dxa"/>
            <w:vAlign w:val="bottom"/>
          </w:tcPr>
          <w:p w14:paraId="34917F8E" w14:textId="243BC94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Moving Average Convergence Divergence</w:t>
            </w:r>
          </w:p>
        </w:tc>
        <w:tc>
          <w:tcPr>
            <w:tcW w:w="2449" w:type="dxa"/>
            <w:vAlign w:val="bottom"/>
          </w:tcPr>
          <w:p w14:paraId="4CD74CBE" w14:textId="0DB956EA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(12,16,9)</w:t>
            </w:r>
          </w:p>
        </w:tc>
      </w:tr>
      <w:tr w:rsidR="00EF29AA" w:rsidRPr="008473F5" w14:paraId="547868A5" w14:textId="77777777" w:rsidTr="00EF29AA">
        <w:tc>
          <w:tcPr>
            <w:tcW w:w="912" w:type="dxa"/>
          </w:tcPr>
          <w:p w14:paraId="1E9E2000" w14:textId="52192D93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10</w:t>
            </w:r>
          </w:p>
        </w:tc>
        <w:tc>
          <w:tcPr>
            <w:tcW w:w="1351" w:type="dxa"/>
            <w:vAlign w:val="center"/>
          </w:tcPr>
          <w:p w14:paraId="14E725A3" w14:textId="09DDD51D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CCI</w:t>
            </w:r>
          </w:p>
        </w:tc>
        <w:tc>
          <w:tcPr>
            <w:tcW w:w="3585" w:type="dxa"/>
            <w:vAlign w:val="bottom"/>
          </w:tcPr>
          <w:p w14:paraId="1738A953" w14:textId="7430F2FF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Commodity Channel Index</w:t>
            </w:r>
          </w:p>
        </w:tc>
        <w:tc>
          <w:tcPr>
            <w:tcW w:w="2449" w:type="dxa"/>
            <w:vAlign w:val="bottom"/>
          </w:tcPr>
          <w:p w14:paraId="73C4803C" w14:textId="7DCA2E0C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15</w:t>
            </w:r>
          </w:p>
        </w:tc>
      </w:tr>
      <w:tr w:rsidR="00EF29AA" w:rsidRPr="008473F5" w14:paraId="298F3B98" w14:textId="77777777" w:rsidTr="00EF29AA">
        <w:tc>
          <w:tcPr>
            <w:tcW w:w="912" w:type="dxa"/>
          </w:tcPr>
          <w:p w14:paraId="7B62867A" w14:textId="4575538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11</w:t>
            </w:r>
          </w:p>
        </w:tc>
        <w:tc>
          <w:tcPr>
            <w:tcW w:w="1351" w:type="dxa"/>
            <w:vAlign w:val="center"/>
          </w:tcPr>
          <w:p w14:paraId="2792698F" w14:textId="1E456033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BBANDS</w:t>
            </w:r>
          </w:p>
        </w:tc>
        <w:tc>
          <w:tcPr>
            <w:tcW w:w="3585" w:type="dxa"/>
            <w:vAlign w:val="bottom"/>
          </w:tcPr>
          <w:p w14:paraId="2A535CAE" w14:textId="029BA194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Bollinger Bands</w:t>
            </w:r>
          </w:p>
        </w:tc>
        <w:tc>
          <w:tcPr>
            <w:tcW w:w="2449" w:type="dxa"/>
            <w:vAlign w:val="bottom"/>
          </w:tcPr>
          <w:p w14:paraId="5B1757C6" w14:textId="4991F72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15</w:t>
            </w:r>
          </w:p>
        </w:tc>
      </w:tr>
      <w:tr w:rsidR="00EF29AA" w:rsidRPr="008473F5" w14:paraId="52A9F01D" w14:textId="77777777" w:rsidTr="00EF29AA">
        <w:tc>
          <w:tcPr>
            <w:tcW w:w="912" w:type="dxa"/>
          </w:tcPr>
          <w:p w14:paraId="314666B3" w14:textId="1AFF589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12</w:t>
            </w:r>
          </w:p>
        </w:tc>
        <w:tc>
          <w:tcPr>
            <w:tcW w:w="1351" w:type="dxa"/>
            <w:vAlign w:val="center"/>
          </w:tcPr>
          <w:p w14:paraId="091EDE0D" w14:textId="668853E0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RSI</w:t>
            </w:r>
          </w:p>
        </w:tc>
        <w:tc>
          <w:tcPr>
            <w:tcW w:w="3585" w:type="dxa"/>
            <w:vAlign w:val="bottom"/>
          </w:tcPr>
          <w:p w14:paraId="76EE08F0" w14:textId="36E84EAC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Relative Strange index</w:t>
            </w:r>
          </w:p>
        </w:tc>
        <w:tc>
          <w:tcPr>
            <w:tcW w:w="2449" w:type="dxa"/>
            <w:vAlign w:val="bottom"/>
          </w:tcPr>
          <w:p w14:paraId="24D9CD69" w14:textId="199567C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6,8,10,12</w:t>
            </w:r>
          </w:p>
        </w:tc>
      </w:tr>
      <w:tr w:rsidR="00EF29AA" w:rsidRPr="008473F5" w14:paraId="2A1752FC" w14:textId="77777777" w:rsidTr="00EF29AA">
        <w:tc>
          <w:tcPr>
            <w:tcW w:w="912" w:type="dxa"/>
          </w:tcPr>
          <w:p w14:paraId="20B93C8E" w14:textId="0C833F22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13</w:t>
            </w:r>
          </w:p>
        </w:tc>
        <w:tc>
          <w:tcPr>
            <w:tcW w:w="1351" w:type="dxa"/>
            <w:vAlign w:val="center"/>
          </w:tcPr>
          <w:p w14:paraId="30CE3678" w14:textId="1376ED9F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  <w:tc>
          <w:tcPr>
            <w:tcW w:w="3585" w:type="dxa"/>
            <w:vAlign w:val="bottom"/>
          </w:tcPr>
          <w:p w14:paraId="5C6D6080" w14:textId="003949BB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  <w:tc>
          <w:tcPr>
            <w:tcW w:w="2449" w:type="dxa"/>
            <w:vAlign w:val="bottom"/>
          </w:tcPr>
          <w:p w14:paraId="6B1BF1C7" w14:textId="2AC5654F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</w:t>
            </w:r>
          </w:p>
        </w:tc>
      </w:tr>
    </w:tbl>
    <w:p w14:paraId="6C95E555" w14:textId="77777777" w:rsidR="00902C44" w:rsidRPr="008473F5" w:rsidRDefault="00902C44" w:rsidP="00356A4D">
      <w:pPr>
        <w:rPr>
          <w:rFonts w:ascii="TH SarabunPSK" w:hAnsi="TH SarabunPSK" w:cs="TH SarabunPSK"/>
          <w:sz w:val="32"/>
          <w:szCs w:val="32"/>
        </w:rPr>
      </w:pPr>
    </w:p>
    <w:p w14:paraId="66E9E49F" w14:textId="6E20EF46" w:rsidR="00902C44" w:rsidRPr="008473F5" w:rsidRDefault="00902C44" w:rsidP="005B42C4">
      <w:pPr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เมื่อทำการสร้างอินดิเคเตอร์ตามตารางที่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>3.2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เสร็จแล้ว จะนำค่าที่ได้มารวมกับค่าพื้นฐานในตารางที่ 3.1</w:t>
      </w:r>
      <w:r w:rsidR="005B42C4" w:rsidRPr="008473F5">
        <w:rPr>
          <w:rFonts w:ascii="TH SarabunPSK" w:hAnsi="TH SarabunPSK" w:cs="TH SarabunPSK" w:hint="cs"/>
          <w:sz w:val="32"/>
          <w:szCs w:val="32"/>
          <w:cs/>
        </w:rPr>
        <w:t xml:space="preserve"> ที่ทำการดรอป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>(Drop)</w:t>
      </w:r>
      <w:r w:rsidR="005B42C4" w:rsidRPr="008473F5">
        <w:rPr>
          <w:rFonts w:ascii="TH SarabunPSK" w:hAnsi="TH SarabunPSK" w:cs="TH SarabunPSK" w:hint="cs"/>
          <w:sz w:val="32"/>
          <w:szCs w:val="32"/>
          <w:cs/>
        </w:rPr>
        <w:t xml:space="preserve"> ข้อมูลปริมาณการซื้อขาย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>(Volume)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C2B" w:rsidRPr="008473F5">
        <w:rPr>
          <w:rFonts w:ascii="TH SarabunPSK" w:hAnsi="TH SarabunPSK" w:cs="TH SarabunPSK" w:hint="cs"/>
          <w:sz w:val="32"/>
          <w:szCs w:val="32"/>
          <w:cs/>
        </w:rPr>
        <w:t>และกำหนด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ค่าเอาต์พุทคือค่าราคาเปิด</w:t>
      </w:r>
      <w:r w:rsidR="00445C2B" w:rsidRPr="008473F5">
        <w:rPr>
          <w:rFonts w:ascii="TH SarabunPSK" w:hAnsi="TH SarabunPSK" w:cs="TH SarabunPSK" w:hint="cs"/>
          <w:sz w:val="32"/>
          <w:szCs w:val="32"/>
          <w:cs/>
        </w:rPr>
        <w:t>(</w:t>
      </w:r>
      <w:r w:rsidR="00445C2B" w:rsidRPr="008473F5">
        <w:rPr>
          <w:rFonts w:ascii="TH SarabunPSK" w:hAnsi="TH SarabunPSK" w:cs="TH SarabunPSK" w:hint="cs"/>
          <w:sz w:val="32"/>
          <w:szCs w:val="32"/>
        </w:rPr>
        <w:t xml:space="preserve">Open)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และราคาปิด</w:t>
      </w:r>
      <w:r w:rsidR="00445C2B" w:rsidRPr="008473F5">
        <w:rPr>
          <w:rFonts w:ascii="TH SarabunPSK" w:hAnsi="TH SarabunPSK" w:cs="TH SarabunPSK" w:hint="cs"/>
          <w:sz w:val="32"/>
          <w:szCs w:val="32"/>
        </w:rPr>
        <w:t xml:space="preserve">(Close)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 xml:space="preserve">ในอีก </w:t>
      </w:r>
      <w:r w:rsidR="00424206" w:rsidRPr="008473F5">
        <w:rPr>
          <w:rFonts w:ascii="TH SarabunPSK" w:hAnsi="TH SarabunPSK" w:cs="TH SarabunPSK" w:hint="cs"/>
          <w:sz w:val="32"/>
          <w:szCs w:val="32"/>
        </w:rPr>
        <w:t xml:space="preserve">24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ชม. ข้างหน้า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B31CA78" w14:textId="5F76FBED" w:rsidR="00424206" w:rsidRPr="008473F5" w:rsidRDefault="002937C5" w:rsidP="002937C5">
      <w:pPr>
        <w:pStyle w:val="Caption"/>
        <w:jc w:val="left"/>
      </w:pPr>
      <w:bookmarkStart w:id="53" w:name="_Toc54303670"/>
      <w:r w:rsidRPr="002937C5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ตัวอย่างข้อมูลชุดฝึกสอน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584"/>
        <w:gridCol w:w="585"/>
        <w:gridCol w:w="586"/>
        <w:gridCol w:w="586"/>
        <w:gridCol w:w="585"/>
        <w:gridCol w:w="585"/>
        <w:gridCol w:w="585"/>
        <w:gridCol w:w="585"/>
        <w:gridCol w:w="585"/>
        <w:gridCol w:w="585"/>
        <w:gridCol w:w="585"/>
        <w:gridCol w:w="585"/>
        <w:gridCol w:w="292"/>
        <w:gridCol w:w="293"/>
      </w:tblGrid>
      <w:tr w:rsidR="00445C2B" w:rsidRPr="008473F5" w14:paraId="61C64DE8" w14:textId="774C0AE1" w:rsidTr="008569FE">
        <w:tc>
          <w:tcPr>
            <w:tcW w:w="691" w:type="dxa"/>
            <w:vAlign w:val="center"/>
          </w:tcPr>
          <w:p w14:paraId="443BAA48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ลำดับ</w:t>
            </w:r>
          </w:p>
          <w:p w14:paraId="5B8C172B" w14:textId="103874F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ข้อมูล</w:t>
            </w:r>
          </w:p>
        </w:tc>
        <w:tc>
          <w:tcPr>
            <w:tcW w:w="3511" w:type="dxa"/>
            <w:gridSpan w:val="6"/>
            <w:vAlign w:val="center"/>
          </w:tcPr>
          <w:p w14:paraId="291F3474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ข้อมูลพื้นฐาน</w:t>
            </w:r>
          </w:p>
          <w:p w14:paraId="78D8A5FD" w14:textId="075C5642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(คอลัมน์ ที่ 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</w:rPr>
              <w:t xml:space="preserve">2 –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5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</w:rPr>
              <w:t>)</w:t>
            </w:r>
          </w:p>
        </w:tc>
        <w:tc>
          <w:tcPr>
            <w:tcW w:w="3510" w:type="dxa"/>
            <w:gridSpan w:val="6"/>
            <w:vAlign w:val="center"/>
          </w:tcPr>
          <w:p w14:paraId="6EA656BF" w14:textId="241FF786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ค่าจากอินดิเคเตอร์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br/>
              <w:t xml:space="preserve">(คอลัมท์ ที่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6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–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49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) </w:t>
            </w:r>
          </w:p>
        </w:tc>
        <w:tc>
          <w:tcPr>
            <w:tcW w:w="585" w:type="dxa"/>
            <w:gridSpan w:val="2"/>
            <w:vAlign w:val="center"/>
          </w:tcPr>
          <w:p w14:paraId="675F53FE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ค่า</w:t>
            </w:r>
          </w:p>
          <w:p w14:paraId="1F0C9DE0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เอาท์</w:t>
            </w:r>
          </w:p>
          <w:p w14:paraId="7E5ACC0D" w14:textId="593F4B3A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พุต</w:t>
            </w:r>
          </w:p>
        </w:tc>
      </w:tr>
      <w:tr w:rsidR="00C04C1D" w:rsidRPr="008473F5" w14:paraId="1924BB46" w14:textId="7C5319DC" w:rsidTr="00EB047C">
        <w:tc>
          <w:tcPr>
            <w:tcW w:w="691" w:type="dxa"/>
            <w:vAlign w:val="center"/>
          </w:tcPr>
          <w:p w14:paraId="0FA7A30A" w14:textId="60EBDA88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1</w:t>
            </w:r>
          </w:p>
        </w:tc>
        <w:tc>
          <w:tcPr>
            <w:tcW w:w="584" w:type="dxa"/>
            <w:vAlign w:val="center"/>
          </w:tcPr>
          <w:p w14:paraId="2D265D5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3D8DBD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2176377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4F39EBA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C132ED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6F852D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F8E8AB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A6CB0C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56C6868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B1418F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D0E81F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09BB59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32EF012C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50926727" w14:textId="43947F93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233362C3" w14:textId="1B8C2254" w:rsidTr="00EB047C">
        <w:tc>
          <w:tcPr>
            <w:tcW w:w="691" w:type="dxa"/>
            <w:vAlign w:val="center"/>
          </w:tcPr>
          <w:p w14:paraId="31311D0F" w14:textId="532B731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2</w:t>
            </w:r>
          </w:p>
        </w:tc>
        <w:tc>
          <w:tcPr>
            <w:tcW w:w="584" w:type="dxa"/>
            <w:vAlign w:val="center"/>
          </w:tcPr>
          <w:p w14:paraId="44349DDE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1992A3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5BF4336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4265BB1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53C6F05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1FF200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37CB85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2B9790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0644EE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A0DBE3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2C472BA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1639B0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5944E8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253F8688" w14:textId="7AF9B941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6F2F989B" w14:textId="1118D637" w:rsidTr="00EB047C">
        <w:tc>
          <w:tcPr>
            <w:tcW w:w="691" w:type="dxa"/>
            <w:vAlign w:val="center"/>
          </w:tcPr>
          <w:p w14:paraId="638D05A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  <w:p w14:paraId="09E16F7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  <w:p w14:paraId="056095D5" w14:textId="287D4494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</w:tc>
        <w:tc>
          <w:tcPr>
            <w:tcW w:w="584" w:type="dxa"/>
            <w:vAlign w:val="center"/>
          </w:tcPr>
          <w:p w14:paraId="6560B6B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A4E5602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3A46682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3A16DA2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9BB6A7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5F0842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70B21C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11C16C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DA1B1D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0DEC86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DBB221B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F186E5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39B1F4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374D6FF2" w14:textId="09A929B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7FBB9FFD" w14:textId="30CC722E" w:rsidTr="00EB047C">
        <w:tc>
          <w:tcPr>
            <w:tcW w:w="691" w:type="dxa"/>
            <w:vAlign w:val="center"/>
          </w:tcPr>
          <w:p w14:paraId="0FFE71EA" w14:textId="7F3837CB" w:rsidR="00C04C1D" w:rsidRPr="00975002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24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,</w:t>
            </w:r>
            <w:r>
              <w:rPr>
                <w:rFonts w:ascii="TH SarabunPSK" w:hAnsi="TH SarabunPSK" w:cs="TH SarabunPSK"/>
                <w:sz w:val="24"/>
                <w:szCs w:val="24"/>
              </w:rPr>
              <w:t>9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99</w:t>
            </w:r>
          </w:p>
        </w:tc>
        <w:tc>
          <w:tcPr>
            <w:tcW w:w="584" w:type="dxa"/>
            <w:vAlign w:val="center"/>
          </w:tcPr>
          <w:p w14:paraId="2F64DE5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BB3BD7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4978B86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374815E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637CEC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A85E8B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3D57E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6262CF5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3B988A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E450B5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9D06D5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3BFF2B3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2" w:type="dxa"/>
            <w:vAlign w:val="center"/>
          </w:tcPr>
          <w:p w14:paraId="6A318AD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3" w:type="dxa"/>
            <w:vAlign w:val="center"/>
          </w:tcPr>
          <w:p w14:paraId="4729FF46" w14:textId="7E24F0A9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</w:tr>
      <w:tr w:rsidR="00C04C1D" w:rsidRPr="008473F5" w14:paraId="2E48FE14" w14:textId="31330AE7" w:rsidTr="00EB047C">
        <w:tc>
          <w:tcPr>
            <w:tcW w:w="691" w:type="dxa"/>
            <w:vAlign w:val="center"/>
          </w:tcPr>
          <w:p w14:paraId="5BF5B7C0" w14:textId="58DF26B7" w:rsidR="00C04C1D" w:rsidRPr="00975002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2</w:t>
            </w:r>
            <w:r>
              <w:rPr>
                <w:rFonts w:ascii="TH SarabunPSK" w:hAnsi="TH SarabunPSK" w:cs="TH SarabunPSK"/>
                <w:sz w:val="24"/>
                <w:szCs w:val="24"/>
              </w:rPr>
              <w:t>5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,000</w:t>
            </w:r>
          </w:p>
        </w:tc>
        <w:tc>
          <w:tcPr>
            <w:tcW w:w="584" w:type="dxa"/>
            <w:vAlign w:val="center"/>
          </w:tcPr>
          <w:p w14:paraId="7C9730E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F3C7DF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5EBA2BD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273114F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0FE78F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5D7258E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6C9FF0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493FE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B24652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361E0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D2AD1C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7EBE93F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2" w:type="dxa"/>
            <w:vAlign w:val="center"/>
          </w:tcPr>
          <w:p w14:paraId="65F4DF3C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3" w:type="dxa"/>
            <w:vAlign w:val="center"/>
          </w:tcPr>
          <w:p w14:paraId="703F27F2" w14:textId="5480A2DD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</w:tr>
    </w:tbl>
    <w:p w14:paraId="5F7352D6" w14:textId="650FDA37" w:rsidR="00EF29AA" w:rsidRPr="002937C5" w:rsidRDefault="002937C5" w:rsidP="002937C5">
      <w:pPr>
        <w:pStyle w:val="Caption"/>
        <w:jc w:val="left"/>
        <w:rPr>
          <w:b/>
          <w:bCs/>
        </w:rPr>
      </w:pPr>
      <w:bookmarkStart w:id="54" w:name="_Toc54303671"/>
      <w:r w:rsidRPr="002937C5">
        <w:rPr>
          <w:b/>
          <w:bCs/>
          <w:cs/>
        </w:rPr>
        <w:lastRenderedPageBreak/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4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อธิบายค่าในแต่ละลำดับคอลัมท์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8"/>
        <w:gridCol w:w="2267"/>
        <w:gridCol w:w="1886"/>
        <w:gridCol w:w="1886"/>
      </w:tblGrid>
      <w:tr w:rsidR="00B74D63" w:rsidRPr="008473F5" w14:paraId="06DCCDC4" w14:textId="33A4C8B8" w:rsidTr="00B74D63">
        <w:tc>
          <w:tcPr>
            <w:tcW w:w="2258" w:type="dxa"/>
            <w:vAlign w:val="center"/>
          </w:tcPr>
          <w:p w14:paraId="620CA391" w14:textId="1C01CD3E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ลำดับคอลัมน์</w:t>
            </w:r>
          </w:p>
        </w:tc>
        <w:tc>
          <w:tcPr>
            <w:tcW w:w="2267" w:type="dxa"/>
            <w:vAlign w:val="center"/>
          </w:tcPr>
          <w:p w14:paraId="19EBD1D0" w14:textId="69A13536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886" w:type="dxa"/>
          </w:tcPr>
          <w:p w14:paraId="53B51774" w14:textId="4C000A17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ลำดับคอลัมน์</w:t>
            </w:r>
          </w:p>
        </w:tc>
        <w:tc>
          <w:tcPr>
            <w:tcW w:w="1886" w:type="dxa"/>
          </w:tcPr>
          <w:p w14:paraId="6551AA76" w14:textId="690CE6EE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</w:tr>
      <w:tr w:rsidR="00A969A1" w:rsidRPr="008473F5" w14:paraId="67FE3C75" w14:textId="09054B3C" w:rsidTr="008569FE">
        <w:tc>
          <w:tcPr>
            <w:tcW w:w="2258" w:type="dxa"/>
            <w:vAlign w:val="center"/>
          </w:tcPr>
          <w:p w14:paraId="5FCE8A54" w14:textId="6883371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1</w:t>
            </w:r>
          </w:p>
        </w:tc>
        <w:tc>
          <w:tcPr>
            <w:tcW w:w="2267" w:type="dxa"/>
            <w:vAlign w:val="center"/>
          </w:tcPr>
          <w:p w14:paraId="119DA637" w14:textId="7327A41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ลำดับข้อมูล</w:t>
            </w:r>
          </w:p>
        </w:tc>
        <w:tc>
          <w:tcPr>
            <w:tcW w:w="1886" w:type="dxa"/>
            <w:vAlign w:val="center"/>
          </w:tcPr>
          <w:p w14:paraId="2B23F286" w14:textId="05E63917" w:rsidR="00A969A1" w:rsidRPr="008473F5" w:rsidRDefault="00A969A1" w:rsidP="00A969A1">
            <w:pPr>
              <w:jc w:val="center"/>
              <w:rPr>
                <w:rFonts w:ascii="TH SarabunPSK" w:hAnsi="TH SarabunPSK" w:cs="TH SarabunPSK"/>
                <w:cs/>
              </w:rPr>
            </w:pPr>
            <w:r w:rsidRPr="008473F5">
              <w:rPr>
                <w:rFonts w:ascii="TH SarabunPSK" w:hAnsi="TH SarabunPSK" w:cs="TH SarabunPSK" w:hint="cs"/>
              </w:rPr>
              <w:t>31</w:t>
            </w:r>
          </w:p>
        </w:tc>
        <w:tc>
          <w:tcPr>
            <w:tcW w:w="1886" w:type="dxa"/>
            <w:vAlign w:val="center"/>
          </w:tcPr>
          <w:p w14:paraId="1D1BBB39" w14:textId="6C28E94A" w:rsidR="00A969A1" w:rsidRPr="008473F5" w:rsidRDefault="00A969A1" w:rsidP="00A969A1">
            <w:pPr>
              <w:jc w:val="center"/>
              <w:rPr>
                <w:rFonts w:ascii="TH SarabunPSK" w:hAnsi="TH SarabunPSK" w:cs="TH SarabunPSK"/>
                <w:cs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WPC</w:t>
            </w:r>
          </w:p>
        </w:tc>
      </w:tr>
      <w:tr w:rsidR="00A969A1" w:rsidRPr="008473F5" w14:paraId="453A58C6" w14:textId="4BEA4A8E" w:rsidTr="008569FE">
        <w:tc>
          <w:tcPr>
            <w:tcW w:w="2258" w:type="dxa"/>
            <w:vAlign w:val="center"/>
          </w:tcPr>
          <w:p w14:paraId="1F62425A" w14:textId="52CF888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2267" w:type="dxa"/>
            <w:vAlign w:val="center"/>
          </w:tcPr>
          <w:p w14:paraId="1798351D" w14:textId="09730C9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Open</w:t>
            </w:r>
          </w:p>
        </w:tc>
        <w:tc>
          <w:tcPr>
            <w:tcW w:w="1886" w:type="dxa"/>
            <w:vAlign w:val="center"/>
          </w:tcPr>
          <w:p w14:paraId="763B030C" w14:textId="788AB616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32</w:t>
            </w:r>
          </w:p>
        </w:tc>
        <w:tc>
          <w:tcPr>
            <w:tcW w:w="1886" w:type="dxa"/>
            <w:vAlign w:val="center"/>
          </w:tcPr>
          <w:p w14:paraId="50F0DEEA" w14:textId="7C787415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ADL</w:t>
            </w:r>
          </w:p>
        </w:tc>
      </w:tr>
      <w:tr w:rsidR="00A969A1" w:rsidRPr="008473F5" w14:paraId="5FC1447E" w14:textId="43A4A514" w:rsidTr="008569FE">
        <w:tc>
          <w:tcPr>
            <w:tcW w:w="2258" w:type="dxa"/>
            <w:vAlign w:val="center"/>
          </w:tcPr>
          <w:p w14:paraId="6A6C8975" w14:textId="7EB6AD63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2267" w:type="dxa"/>
            <w:vAlign w:val="center"/>
          </w:tcPr>
          <w:p w14:paraId="60E22C10" w14:textId="12A805F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High</w:t>
            </w:r>
          </w:p>
        </w:tc>
        <w:tc>
          <w:tcPr>
            <w:tcW w:w="1886" w:type="dxa"/>
            <w:vAlign w:val="center"/>
          </w:tcPr>
          <w:p w14:paraId="1E5DC397" w14:textId="340A40D7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33-36</w:t>
            </w:r>
          </w:p>
        </w:tc>
        <w:tc>
          <w:tcPr>
            <w:tcW w:w="1886" w:type="dxa"/>
            <w:vAlign w:val="center"/>
          </w:tcPr>
          <w:p w14:paraId="0E252ABC" w14:textId="086651A6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ADOSC</w:t>
            </w:r>
          </w:p>
        </w:tc>
      </w:tr>
      <w:tr w:rsidR="00A969A1" w:rsidRPr="008473F5" w14:paraId="2F5FD5CA" w14:textId="42E52E96" w:rsidTr="008569FE">
        <w:tc>
          <w:tcPr>
            <w:tcW w:w="2258" w:type="dxa"/>
            <w:vAlign w:val="center"/>
          </w:tcPr>
          <w:p w14:paraId="146D7815" w14:textId="4126AE3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2267" w:type="dxa"/>
            <w:vAlign w:val="center"/>
          </w:tcPr>
          <w:p w14:paraId="46A47D18" w14:textId="38F3C1D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Low</w:t>
            </w:r>
          </w:p>
        </w:tc>
        <w:tc>
          <w:tcPr>
            <w:tcW w:w="1886" w:type="dxa"/>
            <w:vAlign w:val="center"/>
          </w:tcPr>
          <w:p w14:paraId="6D39047C" w14:textId="5857031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37-40</w:t>
            </w:r>
          </w:p>
        </w:tc>
        <w:tc>
          <w:tcPr>
            <w:tcW w:w="1886" w:type="dxa"/>
            <w:vAlign w:val="center"/>
          </w:tcPr>
          <w:p w14:paraId="3F6DFAA3" w14:textId="1D1EE65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MACD</w:t>
            </w:r>
          </w:p>
        </w:tc>
      </w:tr>
      <w:tr w:rsidR="00A969A1" w:rsidRPr="008473F5" w14:paraId="537D1DC7" w14:textId="79352723" w:rsidTr="008569FE">
        <w:tc>
          <w:tcPr>
            <w:tcW w:w="2258" w:type="dxa"/>
            <w:vAlign w:val="center"/>
          </w:tcPr>
          <w:p w14:paraId="0A997895" w14:textId="03F5782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2267" w:type="dxa"/>
            <w:vAlign w:val="center"/>
          </w:tcPr>
          <w:p w14:paraId="3CB3A992" w14:textId="7CB2369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Close</w:t>
            </w:r>
          </w:p>
        </w:tc>
        <w:tc>
          <w:tcPr>
            <w:tcW w:w="1886" w:type="dxa"/>
            <w:vAlign w:val="center"/>
          </w:tcPr>
          <w:p w14:paraId="072B6773" w14:textId="4576A484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41</w:t>
            </w:r>
          </w:p>
        </w:tc>
        <w:tc>
          <w:tcPr>
            <w:tcW w:w="1886" w:type="dxa"/>
            <w:vAlign w:val="center"/>
          </w:tcPr>
          <w:p w14:paraId="272C5276" w14:textId="739235C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CCI</w:t>
            </w:r>
          </w:p>
        </w:tc>
      </w:tr>
      <w:tr w:rsidR="00A969A1" w:rsidRPr="008473F5" w14:paraId="2EA0DD52" w14:textId="6A644EBC" w:rsidTr="008569FE">
        <w:tc>
          <w:tcPr>
            <w:tcW w:w="2258" w:type="dxa"/>
            <w:vAlign w:val="center"/>
          </w:tcPr>
          <w:p w14:paraId="01EC5009" w14:textId="1F1F476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6-9</w:t>
            </w:r>
          </w:p>
        </w:tc>
        <w:tc>
          <w:tcPr>
            <w:tcW w:w="2267" w:type="dxa"/>
            <w:vAlign w:val="center"/>
          </w:tcPr>
          <w:p w14:paraId="61C71C98" w14:textId="58F9FE7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HA</w:t>
            </w:r>
          </w:p>
        </w:tc>
        <w:tc>
          <w:tcPr>
            <w:tcW w:w="1886" w:type="dxa"/>
            <w:vAlign w:val="center"/>
          </w:tcPr>
          <w:p w14:paraId="252D6248" w14:textId="4B267E6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42-44</w:t>
            </w:r>
          </w:p>
        </w:tc>
        <w:tc>
          <w:tcPr>
            <w:tcW w:w="1886" w:type="dxa"/>
            <w:vAlign w:val="center"/>
          </w:tcPr>
          <w:p w14:paraId="592031C8" w14:textId="1ECCA86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BBANDS</w:t>
            </w:r>
          </w:p>
        </w:tc>
      </w:tr>
      <w:tr w:rsidR="00A969A1" w:rsidRPr="008473F5" w14:paraId="2102ED67" w14:textId="4322A664" w:rsidTr="008569FE">
        <w:tc>
          <w:tcPr>
            <w:tcW w:w="2258" w:type="dxa"/>
            <w:vAlign w:val="center"/>
          </w:tcPr>
          <w:p w14:paraId="6C57650F" w14:textId="706F6E7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10-15</w:t>
            </w:r>
          </w:p>
        </w:tc>
        <w:tc>
          <w:tcPr>
            <w:tcW w:w="2267" w:type="dxa"/>
            <w:vAlign w:val="center"/>
          </w:tcPr>
          <w:p w14:paraId="6FCCDB38" w14:textId="0B32C2E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</w:t>
            </w:r>
          </w:p>
        </w:tc>
        <w:tc>
          <w:tcPr>
            <w:tcW w:w="1886" w:type="dxa"/>
            <w:vAlign w:val="center"/>
          </w:tcPr>
          <w:p w14:paraId="235610EA" w14:textId="2C65A04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45-48</w:t>
            </w:r>
          </w:p>
        </w:tc>
        <w:tc>
          <w:tcPr>
            <w:tcW w:w="1886" w:type="dxa"/>
            <w:vAlign w:val="center"/>
          </w:tcPr>
          <w:p w14:paraId="37D39888" w14:textId="51C3BA35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RSI</w:t>
            </w:r>
          </w:p>
        </w:tc>
      </w:tr>
      <w:tr w:rsidR="00A969A1" w:rsidRPr="008473F5" w14:paraId="02F9A6CF" w14:textId="4B8F63BC" w:rsidTr="008569FE">
        <w:tc>
          <w:tcPr>
            <w:tcW w:w="2258" w:type="dxa"/>
            <w:vAlign w:val="center"/>
          </w:tcPr>
          <w:p w14:paraId="75BA1698" w14:textId="2DD76A70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16-21</w:t>
            </w:r>
          </w:p>
        </w:tc>
        <w:tc>
          <w:tcPr>
            <w:tcW w:w="2267" w:type="dxa"/>
            <w:vAlign w:val="center"/>
          </w:tcPr>
          <w:p w14:paraId="7F01CBF0" w14:textId="5FE86C29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</w:t>
            </w:r>
          </w:p>
        </w:tc>
        <w:tc>
          <w:tcPr>
            <w:tcW w:w="1886" w:type="dxa"/>
            <w:vAlign w:val="center"/>
          </w:tcPr>
          <w:p w14:paraId="56F20454" w14:textId="5CCB765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49</w:t>
            </w:r>
          </w:p>
        </w:tc>
        <w:tc>
          <w:tcPr>
            <w:tcW w:w="1886" w:type="dxa"/>
            <w:vAlign w:val="center"/>
          </w:tcPr>
          <w:p w14:paraId="1D9CECF9" w14:textId="0487E7D0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</w:tr>
      <w:tr w:rsidR="00A969A1" w:rsidRPr="008473F5" w14:paraId="403D4246" w14:textId="283BD9DC" w:rsidTr="008569FE">
        <w:tc>
          <w:tcPr>
            <w:tcW w:w="2258" w:type="dxa"/>
            <w:vAlign w:val="center"/>
          </w:tcPr>
          <w:p w14:paraId="3E8106FA" w14:textId="6ECA2F4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22-26</w:t>
            </w:r>
          </w:p>
        </w:tc>
        <w:tc>
          <w:tcPr>
            <w:tcW w:w="2267" w:type="dxa"/>
            <w:vAlign w:val="center"/>
          </w:tcPr>
          <w:p w14:paraId="76F56C00" w14:textId="3F23CBA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WILLR</w:t>
            </w:r>
          </w:p>
        </w:tc>
        <w:tc>
          <w:tcPr>
            <w:tcW w:w="1886" w:type="dxa"/>
            <w:vAlign w:val="center"/>
          </w:tcPr>
          <w:p w14:paraId="1B2198C0" w14:textId="6CD4C1DE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50-51</w:t>
            </w:r>
          </w:p>
        </w:tc>
        <w:tc>
          <w:tcPr>
            <w:tcW w:w="1886" w:type="dxa"/>
            <w:vAlign w:val="center"/>
          </w:tcPr>
          <w:p w14:paraId="72EDD0B1" w14:textId="391E6167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OUPUT</w:t>
            </w:r>
          </w:p>
        </w:tc>
      </w:tr>
      <w:tr w:rsidR="00A969A1" w:rsidRPr="008473F5" w14:paraId="0869690B" w14:textId="286C196D" w:rsidTr="008569FE">
        <w:tc>
          <w:tcPr>
            <w:tcW w:w="2258" w:type="dxa"/>
            <w:vAlign w:val="center"/>
          </w:tcPr>
          <w:p w14:paraId="09243E17" w14:textId="073465DE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27-30</w:t>
            </w:r>
          </w:p>
        </w:tc>
        <w:tc>
          <w:tcPr>
            <w:tcW w:w="2267" w:type="dxa"/>
            <w:vAlign w:val="center"/>
          </w:tcPr>
          <w:p w14:paraId="4E6EB6D8" w14:textId="0034A3BC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PROCP</w:t>
            </w:r>
          </w:p>
        </w:tc>
        <w:tc>
          <w:tcPr>
            <w:tcW w:w="1886" w:type="dxa"/>
            <w:vAlign w:val="center"/>
          </w:tcPr>
          <w:p w14:paraId="56183FA4" w14:textId="15A7B3EB" w:rsidR="00A969A1" w:rsidRPr="008473F5" w:rsidRDefault="00A969A1" w:rsidP="00A969A1">
            <w:pPr>
              <w:jc w:val="center"/>
              <w:rPr>
                <w:rFonts w:ascii="TH SarabunPSK" w:eastAsia="Times New Roman" w:hAnsi="TH SarabunPSK" w:cs="TH SarabunPSK"/>
                <w:i/>
                <w:iCs/>
              </w:rPr>
            </w:pPr>
          </w:p>
        </w:tc>
        <w:tc>
          <w:tcPr>
            <w:tcW w:w="1886" w:type="dxa"/>
            <w:vAlign w:val="center"/>
          </w:tcPr>
          <w:p w14:paraId="7B4E56A2" w14:textId="42E9928B" w:rsidR="00A969A1" w:rsidRPr="008473F5" w:rsidRDefault="00A969A1" w:rsidP="00A969A1">
            <w:pPr>
              <w:jc w:val="center"/>
              <w:rPr>
                <w:rFonts w:ascii="TH SarabunPSK" w:eastAsia="Times New Roman" w:hAnsi="TH SarabunPSK" w:cs="TH SarabunPSK"/>
                <w:i/>
                <w:iCs/>
              </w:rPr>
            </w:pPr>
          </w:p>
        </w:tc>
      </w:tr>
    </w:tbl>
    <w:p w14:paraId="04B34F21" w14:textId="77777777" w:rsidR="00EF29AA" w:rsidRPr="008473F5" w:rsidRDefault="00EF29AA" w:rsidP="00EF29AA">
      <w:pPr>
        <w:rPr>
          <w:rFonts w:ascii="TH SarabunPSK" w:hAnsi="TH SarabunPSK" w:cs="TH SarabunPSK"/>
          <w:sz w:val="32"/>
          <w:szCs w:val="32"/>
        </w:rPr>
      </w:pPr>
    </w:p>
    <w:p w14:paraId="4CEDE8FD" w14:textId="7952E592" w:rsidR="00424206" w:rsidRPr="008473F5" w:rsidRDefault="007D5683" w:rsidP="007D568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เมื่อได้ข้อมูลตารางที่ 3.3 ที่พร้อมเข้าสู่การฝึกสอนแล้ว แต่ค่าในแต่ละคอลัมท์มีขอบเขตของตัวเลขที่ต่างกันมากเกินไป เช่น ค่าปริมาณการซื้อขาย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(Volume)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มีค่าในหลักหมื่น แต่กลับกันมีค่าราคาเปิด(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Open)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อยู่ที่หลักหน่วย ซึ่งเมื่อเข้าสู่กันฝึกสอน น้ำหนัก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(Weight)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ของค่าปริมาณการซื้อขาย(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Volume)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จะมีค่าสูงกว่าราคาเปิด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(Open)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อยู่มาก ดังนั้นแล้วจะต้องทำการนำข้อมูลที่ได้ใน</w:t>
      </w:r>
      <w:r w:rsidRPr="008473F5">
        <w:rPr>
          <w:rFonts w:ascii="TH SarabunPSK" w:hAnsi="TH SarabunPSK" w:cs="TH SarabunPSK" w:hint="cs"/>
          <w:sz w:val="32"/>
          <w:szCs w:val="32"/>
          <w:cs/>
        </w:rPr>
        <w:br/>
        <w:t xml:space="preserve">ตารางที่ 3.3 มาทำการ </w:t>
      </w:r>
      <w:r w:rsidR="00B461AE" w:rsidRPr="00B461AE">
        <w:rPr>
          <w:rFonts w:ascii="TH SarabunPSK" w:hAnsi="TH SarabunPSK" w:cs="TH SarabunPSK"/>
          <w:sz w:val="32"/>
          <w:szCs w:val="32"/>
        </w:rPr>
        <w:t>Feature scaling</w:t>
      </w:r>
      <w:r w:rsidR="00B461AE">
        <w:rPr>
          <w:rFonts w:ascii="TH SarabunPSK" w:hAnsi="TH SarabunPSK" w:cs="TH SarabunPSK"/>
          <w:sz w:val="32"/>
          <w:szCs w:val="32"/>
        </w:rPr>
        <w:t xml:space="preserve"> </w:t>
      </w:r>
      <w:r w:rsidR="00A969A1" w:rsidRPr="008473F5">
        <w:rPr>
          <w:rFonts w:ascii="TH SarabunPSK" w:hAnsi="TH SarabunPSK" w:cs="TH SarabunPSK" w:hint="cs"/>
          <w:sz w:val="32"/>
          <w:szCs w:val="32"/>
          <w:cs/>
        </w:rPr>
        <w:t>ข้อมูลทั้งหมด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โดยใช้ </w:t>
      </w:r>
      <w:r w:rsidRPr="008473F5">
        <w:rPr>
          <w:rFonts w:ascii="TH SarabunPSK" w:hAnsi="TH SarabunPSK" w:cs="TH SarabunPSK" w:hint="cs"/>
          <w:sz w:val="32"/>
          <w:szCs w:val="32"/>
        </w:rPr>
        <w:t>Standardization</w:t>
      </w:r>
      <w:r w:rsidR="00EF5323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2B79" w:rsidRPr="008473F5">
        <w:rPr>
          <w:rFonts w:ascii="TH SarabunPSK" w:hAnsi="TH SarabunPSK" w:cs="TH SarabunPSK" w:hint="cs"/>
          <w:sz w:val="32"/>
          <w:szCs w:val="32"/>
          <w:cs/>
        </w:rPr>
        <w:t xml:space="preserve">ดังสมการ </w:t>
      </w:r>
      <w:r w:rsidR="008569FE" w:rsidRPr="008473F5">
        <w:rPr>
          <w:rFonts w:ascii="TH SarabunPSK" w:hAnsi="TH SarabunPSK" w:cs="TH SarabunPSK" w:hint="cs"/>
          <w:sz w:val="32"/>
          <w:szCs w:val="32"/>
        </w:rPr>
        <w:t>3</w:t>
      </w:r>
      <w:r w:rsidR="00912B79" w:rsidRPr="008473F5">
        <w:rPr>
          <w:rFonts w:ascii="TH SarabunPSK" w:hAnsi="TH SarabunPSK" w:cs="TH SarabunPSK" w:hint="cs"/>
          <w:sz w:val="32"/>
          <w:szCs w:val="32"/>
          <w:cs/>
        </w:rPr>
        <w:t>.</w:t>
      </w:r>
      <w:r w:rsidR="008569FE" w:rsidRPr="008473F5">
        <w:rPr>
          <w:rFonts w:ascii="TH SarabunPSK" w:hAnsi="TH SarabunPSK" w:cs="TH SarabunPSK" w:hint="cs"/>
          <w:sz w:val="32"/>
          <w:szCs w:val="32"/>
        </w:rPr>
        <w:t>1.0</w:t>
      </w:r>
      <w:r w:rsidR="00A969A1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4CA956B" w14:textId="77777777" w:rsidR="008569FE" w:rsidRPr="008473F5" w:rsidRDefault="008569FE" w:rsidP="007D5683">
      <w:pPr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9FE" w:rsidRPr="008473F5" w14:paraId="544FBBA0" w14:textId="77777777" w:rsidTr="008569FE">
        <w:trPr>
          <w:trHeight w:val="695"/>
        </w:trPr>
        <w:tc>
          <w:tcPr>
            <w:tcW w:w="774" w:type="dxa"/>
          </w:tcPr>
          <w:p w14:paraId="1078F458" w14:textId="77777777" w:rsidR="008569FE" w:rsidRPr="008473F5" w:rsidRDefault="008569FE" w:rsidP="008569FE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B427F0E" w14:textId="2B6A5968" w:rsidR="008569FE" w:rsidRPr="008473F5" w:rsidRDefault="006168C8" w:rsidP="008569F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 w:hint="cs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</w:rPr>
                      <m:t>x-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</w:rPr>
                          <m:t>x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1066" w:type="dxa"/>
            <w:vAlign w:val="center"/>
          </w:tcPr>
          <w:p w14:paraId="11110093" w14:textId="3CBA4117" w:rsidR="008569FE" w:rsidRPr="008473F5" w:rsidRDefault="008569FE" w:rsidP="008569FE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5142766" w14:textId="77777777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</w:p>
    <w:p w14:paraId="2C75358C" w14:textId="57D6713B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sz w:val="24"/>
            <w:szCs w:val="24"/>
          </w:rPr>
          <m:t>x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ข้อมูลเดิม</w:t>
      </w:r>
    </w:p>
    <w:p w14:paraId="2794164D" w14:textId="5E6B444D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</m:acc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ค่าเฉลี่ย </w:t>
      </w:r>
    </w:p>
    <w:p w14:paraId="772844A9" w14:textId="073E54CB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sz w:val="24"/>
            <w:szCs w:val="24"/>
          </w:rPr>
          <m:t>σ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ค่าเบี่ยงเบนมาตรฐาน</w:t>
      </w:r>
    </w:p>
    <w:p w14:paraId="712E18C3" w14:textId="65E3AFCB" w:rsidR="008569FE" w:rsidRDefault="00CA3152" w:rsidP="007D568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ข้อมูลที่ผ่านสมการ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3.1.0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มาแล้วจะทำการกำหนดค่าความเป็นสมาชิกในห้วข้อ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2.1.2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ซึ่งการกำหนดค่าฟังก์ชันความเป็นสมาชิกในงานวิจัยนี้ใช้ฟังก์ชันความเป็นสมาชิกแบบฟังก์ชันเชิงเส้น โดยจะทำการแบ่งข้อมูลเป็น </w:t>
      </w:r>
      <w:r w:rsidR="00F96E84" w:rsidRPr="008473F5">
        <w:rPr>
          <w:rFonts w:ascii="TH SarabunPSK" w:hAnsi="TH SarabunPSK" w:cs="TH SarabunPSK" w:hint="cs"/>
          <w:sz w:val="32"/>
          <w:szCs w:val="32"/>
        </w:rPr>
        <w:t>12</w:t>
      </w:r>
      <w:r w:rsidR="001370E9"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ข้อมูลล่าสุด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จะมีค่าความเป็นสมาชิกมากที่สุดที่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</m:oMath>
      <w:r w:rsidR="001370E9" w:rsidRPr="008473F5">
        <w:rPr>
          <w:rFonts w:ascii="TH SarabunPSK" w:hAnsi="TH SarabunPSK" w:cs="TH SarabunPSK" w:hint="cs"/>
          <w:sz w:val="24"/>
          <w:szCs w:val="24"/>
        </w:rPr>
        <w:t xml:space="preserve"> 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ตามลำดับ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n-2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,…</m:t>
        </m:r>
      </m:oMath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  ไปจนถึง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>ข้อมู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ลอยู่ล้าหลังสุด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ที่มีค่าความสำคัญน้อยที่สุดคือ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</m:oMath>
      <w:r w:rsidR="009345C4" w:rsidRPr="008473F5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จะได้ค่าฟังก์ชันความเป็นสมาชิกของ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ล่าสุดที่มีค่าความสำคัญมากที่สุดมีค่าเท่ากับ 1 และมีค่าฟังก์ชันความเป็นสมาชิกของ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ล้าหลังสุดมีค่าความสำคัญน้อยที่สุดซึ่งมีค่าเท่ากับ 0.1 ดังตารางที่ 3.5 ซึ่งค่าเหล่านี้คำนวณโดยใช้ฟังก์ชันความเป็นสมาชิกดังหัวข้อในบทที่ 2</w:t>
      </w:r>
    </w:p>
    <w:p w14:paraId="6ADBFD39" w14:textId="77777777" w:rsidR="00EB047C" w:rsidRPr="008473F5" w:rsidRDefault="00EB047C" w:rsidP="007D5683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E400832" w14:textId="1781680A" w:rsidR="00434A53" w:rsidRPr="008473F5" w:rsidRDefault="00800C4C" w:rsidP="00800C4C">
      <w:pPr>
        <w:pStyle w:val="Caption"/>
        <w:jc w:val="left"/>
        <w:rPr>
          <w:cs/>
        </w:rPr>
      </w:pPr>
      <w:bookmarkStart w:id="55" w:name="_Toc54303672"/>
      <w:r w:rsidRPr="00800C4C">
        <w:rPr>
          <w:b/>
          <w:bCs/>
          <w:cs/>
        </w:rPr>
        <w:lastRenderedPageBreak/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5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การกำหนดค่าความเป็นสมาชิกในแต่ชุดระหว่างปี พ.ศ. 25</w:t>
      </w:r>
      <w:r>
        <w:rPr>
          <w:rFonts w:hint="cs"/>
          <w:cs/>
        </w:rPr>
        <w:t>59</w:t>
      </w:r>
      <w:r w:rsidRPr="008473F5">
        <w:rPr>
          <w:rFonts w:hint="cs"/>
          <w:cs/>
        </w:rPr>
        <w:t xml:space="preserve"> ถึงปี พ.ศ. 25</w:t>
      </w:r>
      <w:r w:rsidRPr="008473F5">
        <w:rPr>
          <w:rFonts w:hint="cs"/>
        </w:rPr>
        <w:t>63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77"/>
        <w:gridCol w:w="1477"/>
        <w:gridCol w:w="786"/>
        <w:gridCol w:w="1572"/>
        <w:gridCol w:w="1572"/>
      </w:tblGrid>
      <w:tr w:rsidR="009345C4" w:rsidRPr="008473F5" w14:paraId="616B0FD0" w14:textId="2F481F7D" w:rsidTr="009345C4">
        <w:tc>
          <w:tcPr>
            <w:tcW w:w="8297" w:type="dxa"/>
            <w:gridSpan w:val="6"/>
            <w:vAlign w:val="center"/>
          </w:tcPr>
          <w:p w14:paraId="520E64D3" w14:textId="30787CF0" w:rsidR="009345C4" w:rsidRPr="008473F5" w:rsidRDefault="009345C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ค่าความเป็นสมาชิกในแต่</w:t>
            </w:r>
            <w:r w:rsidR="00D42617"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(ปี พ.ศ. 25</w:t>
            </w:r>
            <w:r w:rsidR="008B104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59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-25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63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</w:tr>
      <w:tr w:rsidR="008B104F" w:rsidRPr="008473F5" w14:paraId="6C044BE9" w14:textId="77777777" w:rsidTr="008B104F">
        <w:tc>
          <w:tcPr>
            <w:tcW w:w="1413" w:type="dxa"/>
            <w:vAlign w:val="center"/>
          </w:tcPr>
          <w:p w14:paraId="2DE828F0" w14:textId="7BBC6070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ปีพุทธศักราช</w:t>
            </w:r>
          </w:p>
        </w:tc>
        <w:tc>
          <w:tcPr>
            <w:tcW w:w="1477" w:type="dxa"/>
            <w:vAlign w:val="center"/>
          </w:tcPr>
          <w:p w14:paraId="5A902352" w14:textId="77777777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1477" w:type="dxa"/>
            <w:vAlign w:val="center"/>
          </w:tcPr>
          <w:p w14:paraId="1F237A79" w14:textId="795E87EF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2560</w:t>
            </w:r>
          </w:p>
        </w:tc>
        <w:tc>
          <w:tcPr>
            <w:tcW w:w="786" w:type="dxa"/>
            <w:vAlign w:val="center"/>
          </w:tcPr>
          <w:p w14:paraId="2F1E3020" w14:textId="3A5C8123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…</w:t>
            </w:r>
          </w:p>
        </w:tc>
        <w:tc>
          <w:tcPr>
            <w:tcW w:w="3144" w:type="dxa"/>
            <w:gridSpan w:val="2"/>
            <w:vAlign w:val="center"/>
          </w:tcPr>
          <w:p w14:paraId="4811C01F" w14:textId="10E45B1F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2563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  <w:tr w:rsidR="00F96E84" w:rsidRPr="008473F5" w14:paraId="58F9CF9A" w14:textId="0D3EC24E" w:rsidTr="008B104F">
        <w:tc>
          <w:tcPr>
            <w:tcW w:w="1413" w:type="dxa"/>
            <w:vAlign w:val="center"/>
          </w:tcPr>
          <w:p w14:paraId="634A8DD4" w14:textId="217BFBB5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เดือน</w:t>
            </w:r>
          </w:p>
        </w:tc>
        <w:tc>
          <w:tcPr>
            <w:tcW w:w="1477" w:type="dxa"/>
            <w:vAlign w:val="center"/>
          </w:tcPr>
          <w:p w14:paraId="792593C5" w14:textId="6A2BEAFB" w:rsidR="00F96E84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.ค.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31A2D7F1" w14:textId="77777777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50B46D79" w14:textId="2E77E80E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ธ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.ค.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</w:tc>
        <w:tc>
          <w:tcPr>
            <w:tcW w:w="1477" w:type="dxa"/>
            <w:vAlign w:val="center"/>
          </w:tcPr>
          <w:p w14:paraId="28A27805" w14:textId="5CAEB7FC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7BE31135" w14:textId="77777777" w:rsidR="00F96E84" w:rsidRPr="008473F5" w:rsidRDefault="00F96E84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76A2A751" w14:textId="27F99652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</w:tc>
        <w:tc>
          <w:tcPr>
            <w:tcW w:w="786" w:type="dxa"/>
            <w:vAlign w:val="center"/>
          </w:tcPr>
          <w:p w14:paraId="3BB0E109" w14:textId="53D6A179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916F92B" w14:textId="035A2796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2161B4B3" w14:textId="77777777" w:rsidR="00F96E84" w:rsidRPr="008473F5" w:rsidRDefault="00F96E84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5B790E7C" w14:textId="1687F91E" w:rsidR="00F96E84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มิ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.ย.</w:t>
            </w:r>
          </w:p>
        </w:tc>
        <w:tc>
          <w:tcPr>
            <w:tcW w:w="1572" w:type="dxa"/>
            <w:vAlign w:val="center"/>
          </w:tcPr>
          <w:p w14:paraId="441FB862" w14:textId="77777777" w:rsidR="008B104F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ก.ค.</w:t>
            </w:r>
          </w:p>
          <w:p w14:paraId="0FF16AA9" w14:textId="77777777" w:rsidR="008B104F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43FC4261" w14:textId="3B958DD1" w:rsidR="00F96E84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ก.ย.</w:t>
            </w:r>
          </w:p>
        </w:tc>
      </w:tr>
      <w:tr w:rsidR="00F96E84" w:rsidRPr="008473F5" w14:paraId="6A74E338" w14:textId="3F8B4B8B" w:rsidTr="008B104F">
        <w:tc>
          <w:tcPr>
            <w:tcW w:w="1413" w:type="dxa"/>
            <w:vAlign w:val="center"/>
          </w:tcPr>
          <w:p w14:paraId="029E267C" w14:textId="37C3E660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477" w:type="dxa"/>
            <w:vAlign w:val="center"/>
          </w:tcPr>
          <w:p w14:paraId="420F1F62" w14:textId="07BEE9BD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1-3</w:t>
            </w:r>
          </w:p>
        </w:tc>
        <w:tc>
          <w:tcPr>
            <w:tcW w:w="1477" w:type="dxa"/>
            <w:vAlign w:val="center"/>
          </w:tcPr>
          <w:p w14:paraId="336FFE20" w14:textId="2CD8EC3C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4-6</w:t>
            </w:r>
          </w:p>
        </w:tc>
        <w:tc>
          <w:tcPr>
            <w:tcW w:w="786" w:type="dxa"/>
            <w:vAlign w:val="center"/>
          </w:tcPr>
          <w:p w14:paraId="5DDDF833" w14:textId="623C250E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8585D8C" w14:textId="60442BF6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31-33</w:t>
            </w:r>
          </w:p>
        </w:tc>
        <w:tc>
          <w:tcPr>
            <w:tcW w:w="1572" w:type="dxa"/>
            <w:vAlign w:val="center"/>
          </w:tcPr>
          <w:p w14:paraId="33DAA86A" w14:textId="56AFDA76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34-36</w:t>
            </w:r>
          </w:p>
        </w:tc>
      </w:tr>
      <w:tr w:rsidR="00F96E84" w:rsidRPr="008473F5" w14:paraId="7E581614" w14:textId="77777777" w:rsidTr="008B104F">
        <w:tc>
          <w:tcPr>
            <w:tcW w:w="1413" w:type="dxa"/>
            <w:vAlign w:val="center"/>
          </w:tcPr>
          <w:p w14:paraId="1F64A6D8" w14:textId="6E73625F" w:rsidR="00F96E84" w:rsidRPr="008473F5" w:rsidRDefault="00D42617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ชุดที่</w:t>
            </w:r>
          </w:p>
        </w:tc>
        <w:tc>
          <w:tcPr>
            <w:tcW w:w="1477" w:type="dxa"/>
            <w:vAlign w:val="center"/>
          </w:tcPr>
          <w:p w14:paraId="73615CF2" w14:textId="1F6E6BA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477" w:type="dxa"/>
            <w:vAlign w:val="center"/>
          </w:tcPr>
          <w:p w14:paraId="79379DC1" w14:textId="6A251094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vAlign w:val="center"/>
          </w:tcPr>
          <w:p w14:paraId="65AC0067" w14:textId="7F338487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44"/>
                <w:szCs w:val="44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2986309" w14:textId="5FBFC920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B1672A"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572" w:type="dxa"/>
            <w:vAlign w:val="center"/>
          </w:tcPr>
          <w:p w14:paraId="7B1C0E28" w14:textId="2535BFD8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B1672A"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</w:tr>
      <w:tr w:rsidR="00F96E84" w:rsidRPr="008473F5" w14:paraId="40742F9A" w14:textId="77777777" w:rsidTr="008B104F">
        <w:tc>
          <w:tcPr>
            <w:tcW w:w="1413" w:type="dxa"/>
            <w:vAlign w:val="center"/>
          </w:tcPr>
          <w:p w14:paraId="7F15A886" w14:textId="04981DA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ฟังก์ชันแบบเชิงเส้น</w:t>
            </w:r>
          </w:p>
        </w:tc>
        <w:tc>
          <w:tcPr>
            <w:tcW w:w="1477" w:type="dxa"/>
            <w:vAlign w:val="center"/>
          </w:tcPr>
          <w:p w14:paraId="7CEF29C4" w14:textId="7DB4AB29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0.1000</w:t>
            </w:r>
          </w:p>
        </w:tc>
        <w:tc>
          <w:tcPr>
            <w:tcW w:w="1477" w:type="dxa"/>
            <w:vAlign w:val="center"/>
          </w:tcPr>
          <w:p w14:paraId="7E22459A" w14:textId="5BAB6DC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0.1538</w:t>
            </w:r>
          </w:p>
        </w:tc>
        <w:tc>
          <w:tcPr>
            <w:tcW w:w="786" w:type="dxa"/>
            <w:vAlign w:val="center"/>
          </w:tcPr>
          <w:p w14:paraId="03D51976" w14:textId="53D5A5FB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44"/>
                <w:szCs w:val="44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213E88BA" w14:textId="11D1E74E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0.9230</w:t>
            </w:r>
          </w:p>
        </w:tc>
        <w:tc>
          <w:tcPr>
            <w:tcW w:w="1572" w:type="dxa"/>
            <w:vAlign w:val="center"/>
          </w:tcPr>
          <w:p w14:paraId="77101EA2" w14:textId="48F7331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1.0000</w:t>
            </w:r>
          </w:p>
        </w:tc>
      </w:tr>
    </w:tbl>
    <w:p w14:paraId="18856CC0" w14:textId="77777777" w:rsidR="0032281B" w:rsidRPr="008473F5" w:rsidRDefault="0032281B" w:rsidP="0084012C">
      <w:pPr>
        <w:rPr>
          <w:rFonts w:ascii="TH SarabunPSK" w:hAnsi="TH SarabunPSK" w:cs="TH SarabunPSK"/>
        </w:rPr>
      </w:pPr>
    </w:p>
    <w:p w14:paraId="6A069A07" w14:textId="073DB5F9" w:rsidR="00FA55A8" w:rsidRPr="008473F5" w:rsidRDefault="0032281B" w:rsidP="00FA55A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เมื่อทำการกำหนดค่าความเป็นสมาชิกดังตารางที่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3.5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จะเป็นการสิ้นสุดกระบวนการเตรียมข้อมูลจากนั้น จะเป็นขั้นตอนการสร้างชุดฝึกสอน</w:t>
      </w:r>
    </w:p>
    <w:p w14:paraId="1A4FECD7" w14:textId="3BE0C57B" w:rsidR="00FA55A8" w:rsidRPr="008473F5" w:rsidRDefault="00FA55A8" w:rsidP="00FA55A8">
      <w:pPr>
        <w:pStyle w:val="Heading3"/>
      </w:pPr>
      <w:bookmarkStart w:id="56" w:name="_Toc54303724"/>
      <w:r w:rsidRPr="008473F5">
        <w:rPr>
          <w:rFonts w:hint="cs"/>
        </w:rPr>
        <w:t>Train</w:t>
      </w:r>
      <w:r w:rsidR="00FD7D55">
        <w:rPr>
          <w:rFonts w:hint="cs"/>
          <w:cs/>
        </w:rPr>
        <w:t xml:space="preserve"> </w:t>
      </w:r>
      <w:r w:rsidR="00FD7D55">
        <w:t>model</w:t>
      </w:r>
      <w:bookmarkEnd w:id="56"/>
    </w:p>
    <w:p w14:paraId="603515BA" w14:textId="4F5FA97D" w:rsidR="00FA55A8" w:rsidRPr="008473F5" w:rsidRDefault="00C7681A" w:rsidP="00C7681A">
      <w:pPr>
        <w:pStyle w:val="cpeBodyText"/>
        <w:rPr>
          <w:sz w:val="24"/>
          <w:szCs w:val="24"/>
        </w:rPr>
      </w:pPr>
      <w:r w:rsidRPr="008473F5">
        <w:rPr>
          <w:rFonts w:hint="cs"/>
          <w:cs/>
        </w:rPr>
        <w:t>หลังจากผ่านการเตรียมข้อมูล(</w:t>
      </w:r>
      <w:r w:rsidRPr="008473F5">
        <w:rPr>
          <w:rFonts w:hint="cs"/>
        </w:rPr>
        <w:t>Preprocessing)</w:t>
      </w:r>
      <w:r w:rsidRPr="008473F5">
        <w:rPr>
          <w:rFonts w:hint="cs"/>
          <w:cs/>
        </w:rPr>
        <w:t xml:space="preserve"> มาแล้วจะเข้าสู่ขั้นตอนการสร้างสมการทำนายโดยใช้ </w:t>
      </w:r>
      <w:r w:rsidRPr="008473F5">
        <w:rPr>
          <w:rFonts w:hint="cs"/>
        </w:rPr>
        <w:t xml:space="preserve">Fuzzy Support Vector Regression </w:t>
      </w:r>
      <w:r w:rsidRPr="008473F5">
        <w:rPr>
          <w:rFonts w:hint="cs"/>
          <w:cs/>
        </w:rPr>
        <w:t xml:space="preserve">ดังระบุในบทที่ </w:t>
      </w:r>
      <w:r w:rsidRPr="008473F5">
        <w:rPr>
          <w:rFonts w:hint="cs"/>
        </w:rPr>
        <w:t xml:space="preserve">2 </w:t>
      </w:r>
      <w:r w:rsidRPr="008473F5">
        <w:rPr>
          <w:rFonts w:hint="cs"/>
          <w:cs/>
        </w:rPr>
        <w:t>ซึ่งจะต้องกำหนดฟังก์ชันและค่าพารามิเตอร์ต่าง ๆ ได้แก่ ฟังก์ชันการสูญเสีย</w:t>
      </w:r>
      <m:oMath>
        <m:r>
          <w:rPr>
            <w:rFonts w:ascii="Cambria Math" w:hAnsi="Cambria Math" w:hint="cs"/>
            <w:sz w:val="24"/>
            <w:szCs w:val="24"/>
          </w:rPr>
          <m:t xml:space="preserve"> (ξ)</m:t>
        </m:r>
      </m:oMath>
      <w:r w:rsidRPr="008473F5">
        <w:rPr>
          <w:rFonts w:hint="cs"/>
          <w:cs/>
        </w:rPr>
        <w:t xml:space="preserve"> ฟังก์ชันเคอร์เนล ค่าคลาดเคลื่อนที่ยอมรับได้</w:t>
      </w:r>
      <m:oMath>
        <m:d>
          <m:d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cs"/>
                <w:sz w:val="24"/>
                <w:szCs w:val="24"/>
              </w:rPr>
              <m:t>ε</m:t>
            </m:r>
          </m:e>
        </m:d>
      </m:oMath>
      <w:r w:rsidRPr="008473F5">
        <w:rPr>
          <w:rFonts w:hint="cs"/>
          <w:cs/>
        </w:rPr>
        <w:t xml:space="preserve">   และค่าคงที่สำหรับคุมค่าคลาดเคลื่อน</w:t>
      </w:r>
      <m:oMath>
        <m:d>
          <m:d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cs"/>
                <w:sz w:val="24"/>
                <w:szCs w:val="24"/>
              </w:rPr>
              <m:t>C</m:t>
            </m:r>
          </m:e>
        </m:d>
      </m:oMath>
      <w:r w:rsidR="00363EC0">
        <w:rPr>
          <w:sz w:val="24"/>
          <w:szCs w:val="24"/>
        </w:rPr>
        <w:t xml:space="preserve"> </w:t>
      </w:r>
      <w:r w:rsidR="008B5C97">
        <w:fldChar w:fldCharType="begin"/>
      </w:r>
      <w:r w:rsidR="008B5C97">
        <w:instrText xml:space="preserve"> HYPERLINK \l "_</w:instrText>
      </w:r>
      <w:r w:rsidR="008B5C97">
        <w:rPr>
          <w:cs/>
        </w:rPr>
        <w:instrText xml:space="preserve">เอกสารอ้างอิง" </w:instrText>
      </w:r>
      <w:r w:rsidR="008B5C97">
        <w:fldChar w:fldCharType="separate"/>
      </w:r>
      <w:r w:rsidR="00363EC0" w:rsidRPr="00F83948">
        <w:rPr>
          <w:rStyle w:val="Hyperlink"/>
          <w:i/>
        </w:rPr>
        <w:t>[5]</w:t>
      </w:r>
      <w:r w:rsidR="008B5C97">
        <w:rPr>
          <w:rStyle w:val="Hyperlink"/>
          <w:i/>
        </w:rPr>
        <w:fldChar w:fldCharType="end"/>
      </w:r>
    </w:p>
    <w:p w14:paraId="711D03BD" w14:textId="11805F71" w:rsidR="00C7681A" w:rsidRPr="008473F5" w:rsidRDefault="00C7681A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การทดลองนี้เลือกใช้รูปแบบฟังก์ชันการสูญเสีย แบบ </w:t>
      </w:r>
      <m:oMath>
        <m:r>
          <w:rPr>
            <w:rFonts w:ascii="Cambria Math" w:hAnsi="Cambria Math" w:cs="TH SarabunPSK" w:hint="cs"/>
            <w:sz w:val="24"/>
            <w:szCs w:val="24"/>
          </w:rPr>
          <m:t>ε-Insensitive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 ดังหัวข้อที่ </w:t>
      </w:r>
      <w:r w:rsidRPr="008473F5">
        <w:rPr>
          <w:rFonts w:ascii="TH SarabunPSK" w:hAnsi="TH SarabunPSK" w:cs="TH SarabunPSK" w:hint="cs"/>
          <w:sz w:val="32"/>
          <w:szCs w:val="32"/>
        </w:rPr>
        <w:t>2.</w:t>
      </w:r>
      <w:r w:rsidR="003C27A1" w:rsidRPr="008473F5">
        <w:rPr>
          <w:rFonts w:ascii="TH SarabunPSK" w:hAnsi="TH SarabunPSK" w:cs="TH SarabunPSK" w:hint="cs"/>
          <w:sz w:val="32"/>
          <w:szCs w:val="32"/>
        </w:rPr>
        <w:t>1.1</w:t>
      </w:r>
    </w:p>
    <w:p w14:paraId="6A9E21B8" w14:textId="04DA1CEA" w:rsidR="003C27A1" w:rsidRPr="008473F5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ฟังก์ชันเคอร์เนลที่เลือกใช้ คือ เรเดียลเบซิคฟังก์ชัน ดังหัวข้อที่ </w:t>
      </w:r>
      <w:r w:rsidRPr="008473F5">
        <w:rPr>
          <w:rFonts w:ascii="TH SarabunPSK" w:hAnsi="TH SarabunPSK" w:cs="TH SarabunPSK" w:hint="cs"/>
          <w:sz w:val="32"/>
          <w:szCs w:val="32"/>
        </w:rPr>
        <w:t>2.1.1.2</w:t>
      </w:r>
    </w:p>
    <w:p w14:paraId="3E93EC96" w14:textId="5F4A695E" w:rsidR="003C27A1" w:rsidRPr="008473F5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ค่าคลาดเคลื่อนที่ยอมรับได้ มีค่าเป็น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0.0001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เพื่อให้ผลลัพธ์จากสมการทำนายมีความถูกต้องถึงทศนิยมตำแหน่งที่ </w:t>
      </w:r>
      <w:r w:rsidRPr="008473F5">
        <w:rPr>
          <w:rFonts w:ascii="TH SarabunPSK" w:hAnsi="TH SarabunPSK" w:cs="TH SarabunPSK" w:hint="cs"/>
          <w:sz w:val="32"/>
          <w:szCs w:val="32"/>
        </w:rPr>
        <w:t>4</w:t>
      </w:r>
    </w:p>
    <w:p w14:paraId="44B91D4E" w14:textId="5E6A8A18" w:rsidR="003C27A1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ค่าคงที่สำหรับคุมค่าคลาดเคลื่อน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d>
          <m:d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C&gt;0</m:t>
            </m:r>
          </m:e>
        </m:d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สำหรับคลุมค่าคลาดเคลื่อนเพื่อสร้างระนาบเกินที่เหมาะสม ในงานวิจัยนี้มีค่าอยู่ในช่วง </w:t>
      </w:r>
      <w:r w:rsidRPr="008473F5">
        <w:rPr>
          <w:rFonts w:ascii="TH SarabunPSK" w:hAnsi="TH SarabunPSK" w:cs="TH SarabunPSK" w:hint="cs"/>
          <w:sz w:val="32"/>
          <w:szCs w:val="32"/>
        </w:rPr>
        <w:t>8 – 15</w:t>
      </w:r>
    </w:p>
    <w:p w14:paraId="38409CBA" w14:textId="77777777" w:rsidR="00CC184C" w:rsidRPr="008473F5" w:rsidRDefault="00CC184C" w:rsidP="00CC184C">
      <w:pPr>
        <w:pStyle w:val="BodyText"/>
        <w:ind w:left="1440"/>
        <w:rPr>
          <w:rFonts w:ascii="TH SarabunPSK" w:hAnsi="TH SarabunPSK" w:cs="TH SarabunPSK"/>
          <w:sz w:val="32"/>
          <w:szCs w:val="32"/>
        </w:rPr>
      </w:pPr>
    </w:p>
    <w:p w14:paraId="1743836B" w14:textId="1B9E42F0" w:rsidR="00C7681A" w:rsidRPr="008473F5" w:rsidRDefault="00C31CE0" w:rsidP="00BF5A5A">
      <w:pPr>
        <w:pStyle w:val="Heading3"/>
        <w:rPr>
          <w:i/>
        </w:rPr>
      </w:pPr>
      <w:bookmarkStart w:id="57" w:name="_Toc54303725"/>
      <w:r w:rsidRPr="008473F5">
        <w:rPr>
          <w:rFonts w:hint="cs"/>
          <w:cs/>
        </w:rPr>
        <w:lastRenderedPageBreak/>
        <w:t xml:space="preserve">การทำ </w:t>
      </w:r>
      <w:r w:rsidRPr="008473F5">
        <w:rPr>
          <w:rFonts w:hint="cs"/>
        </w:rPr>
        <w:t>k-Fold Cross – Validation</w:t>
      </w:r>
      <w:bookmarkEnd w:id="57"/>
    </w:p>
    <w:p w14:paraId="217AB899" w14:textId="12F598CC" w:rsidR="00B1672A" w:rsidRPr="008473F5" w:rsidRDefault="00B1672A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เมื่อทำการกำหนดค่าพารามิเตอร์ต่างๆ แล้ว จะทำการสอนโดยวิธี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k-Fold Cross – validation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โดยใช้ 25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% Cross – Validation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นั่คือกลุ่มข้อมูล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กลุ่ม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(k=4)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ในการหาการสอนที่ดีที่สุด โดยให้ชุดฝึกสอนจากการหาค่าความเป็นสมาชิกในตารางที่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>3.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5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ซึ่งมีทั้งหมด </w:t>
      </w:r>
      <w:r w:rsidRPr="008473F5">
        <w:rPr>
          <w:rFonts w:ascii="TH SarabunPSK" w:hAnsi="TH SarabunPSK" w:cs="TH SarabunPSK" w:hint="cs"/>
          <w:sz w:val="32"/>
          <w:szCs w:val="32"/>
        </w:rPr>
        <w:t>1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2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br/>
        <w:t xml:space="preserve">โดย 1 กลุ่มจะมีจำนวนชุดข้อมูลจากตารางที่ </w:t>
      </w:r>
      <w:r w:rsidR="00D42617" w:rsidRPr="008473F5">
        <w:rPr>
          <w:rFonts w:ascii="TH SarabunPSK" w:hAnsi="TH SarabunPSK" w:cs="TH SarabunPSK" w:hint="cs"/>
          <w:sz w:val="32"/>
          <w:szCs w:val="32"/>
        </w:rPr>
        <w:t>3.5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 xml:space="preserve"> คือ 3 กลุ่ม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ดังตาราง 3.6</w:t>
      </w:r>
    </w:p>
    <w:p w14:paraId="6A7BE2D8" w14:textId="77777777" w:rsidR="00D42617" w:rsidRPr="008473F5" w:rsidRDefault="00D42617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A1040D" w14:textId="05C41D7B" w:rsidR="00D42617" w:rsidRPr="008473F5" w:rsidRDefault="00800C4C" w:rsidP="00800C4C">
      <w:pPr>
        <w:pStyle w:val="Caption"/>
        <w:jc w:val="left"/>
      </w:pPr>
      <w:bookmarkStart w:id="58" w:name="_Toc54303673"/>
      <w:r w:rsidRPr="00800C4C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6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แบ่งกลุ่มตาม </w:t>
      </w:r>
      <w:r w:rsidRPr="008473F5">
        <w:rPr>
          <w:rFonts w:hint="cs"/>
        </w:rPr>
        <w:t xml:space="preserve">k-fold </w:t>
      </w:r>
      <w:r w:rsidRPr="008473F5">
        <w:rPr>
          <w:rFonts w:hint="cs"/>
          <w:cs/>
        </w:rPr>
        <w:t xml:space="preserve">ที่มี </w:t>
      </w:r>
      <w:r w:rsidRPr="008473F5">
        <w:rPr>
          <w:rFonts w:hint="cs"/>
        </w:rPr>
        <w:t>k = 4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5"/>
      </w:tblGrid>
      <w:tr w:rsidR="00D42617" w:rsidRPr="008473F5" w14:paraId="00FA45A2" w14:textId="77777777" w:rsidTr="00D42617">
        <w:tc>
          <w:tcPr>
            <w:tcW w:w="2074" w:type="dxa"/>
            <w:vAlign w:val="center"/>
          </w:tcPr>
          <w:p w14:paraId="39F433F4" w14:textId="2B447E15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2074" w:type="dxa"/>
            <w:vAlign w:val="center"/>
          </w:tcPr>
          <w:p w14:paraId="6879E1BE" w14:textId="4D2D6D6A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ชุดข้อมูล</w:t>
            </w:r>
          </w:p>
        </w:tc>
        <w:tc>
          <w:tcPr>
            <w:tcW w:w="2074" w:type="dxa"/>
            <w:vAlign w:val="center"/>
          </w:tcPr>
          <w:p w14:paraId="00DD186A" w14:textId="6B63399E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2075" w:type="dxa"/>
            <w:vAlign w:val="center"/>
          </w:tcPr>
          <w:p w14:paraId="3CFE406C" w14:textId="1F0C4DF1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ชุดข้อมูล</w:t>
            </w:r>
          </w:p>
        </w:tc>
      </w:tr>
      <w:tr w:rsidR="00D42617" w:rsidRPr="008473F5" w14:paraId="4D32EFA0" w14:textId="77777777" w:rsidTr="00D42617">
        <w:tc>
          <w:tcPr>
            <w:tcW w:w="2074" w:type="dxa"/>
            <w:vAlign w:val="center"/>
          </w:tcPr>
          <w:p w14:paraId="3B1F5214" w14:textId="0F287C50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74" w:type="dxa"/>
            <w:vAlign w:val="center"/>
          </w:tcPr>
          <w:p w14:paraId="3B9C9013" w14:textId="0DF651FB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1-3</w:t>
            </w:r>
          </w:p>
        </w:tc>
        <w:tc>
          <w:tcPr>
            <w:tcW w:w="2074" w:type="dxa"/>
            <w:vAlign w:val="center"/>
          </w:tcPr>
          <w:p w14:paraId="004FF555" w14:textId="6B35AFD0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75" w:type="dxa"/>
            <w:vAlign w:val="center"/>
          </w:tcPr>
          <w:p w14:paraId="16837BD9" w14:textId="58048F94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7-9</w:t>
            </w:r>
          </w:p>
        </w:tc>
      </w:tr>
      <w:tr w:rsidR="00D42617" w:rsidRPr="008473F5" w14:paraId="2489098F" w14:textId="77777777" w:rsidTr="00D42617">
        <w:tc>
          <w:tcPr>
            <w:tcW w:w="2074" w:type="dxa"/>
            <w:vAlign w:val="center"/>
          </w:tcPr>
          <w:p w14:paraId="3A2F84E3" w14:textId="1F35BA38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74" w:type="dxa"/>
            <w:vAlign w:val="center"/>
          </w:tcPr>
          <w:p w14:paraId="4C09D334" w14:textId="1CFCA7C1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-6</w:t>
            </w:r>
          </w:p>
        </w:tc>
        <w:tc>
          <w:tcPr>
            <w:tcW w:w="2074" w:type="dxa"/>
            <w:vAlign w:val="center"/>
          </w:tcPr>
          <w:p w14:paraId="2FF84A75" w14:textId="05A6A49E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075" w:type="dxa"/>
            <w:vAlign w:val="center"/>
          </w:tcPr>
          <w:p w14:paraId="634D38CD" w14:textId="4D416620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10-12</w:t>
            </w:r>
          </w:p>
        </w:tc>
      </w:tr>
    </w:tbl>
    <w:p w14:paraId="1AEFE330" w14:textId="77777777" w:rsidR="00B1672A" w:rsidRPr="008473F5" w:rsidRDefault="00B1672A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6818D9C" w14:textId="1ABC0910" w:rsidR="00B1672A" w:rsidRPr="008473F5" w:rsidRDefault="00800C4C" w:rsidP="00800C4C">
      <w:pPr>
        <w:pStyle w:val="Caption"/>
        <w:jc w:val="left"/>
      </w:pPr>
      <w:bookmarkStart w:id="59" w:name="_Toc54303674"/>
      <w:r w:rsidRPr="00800C4C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7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ตัวอย่างข้อมูลที่ใช้ในการฝึกสอนจากตารางที่ </w:t>
      </w:r>
      <w:r w:rsidRPr="008473F5">
        <w:rPr>
          <w:rFonts w:hint="cs"/>
        </w:rPr>
        <w:t>3.6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657"/>
        <w:gridCol w:w="1662"/>
        <w:gridCol w:w="1662"/>
        <w:gridCol w:w="1662"/>
        <w:gridCol w:w="930"/>
      </w:tblGrid>
      <w:tr w:rsidR="008473F5" w:rsidRPr="008473F5" w14:paraId="14F1AA6D" w14:textId="77777777" w:rsidTr="008473F5">
        <w:tc>
          <w:tcPr>
            <w:tcW w:w="724" w:type="dxa"/>
          </w:tcPr>
          <w:p w14:paraId="43C1DD2F" w14:textId="4ADEE62F" w:rsidR="008473F5" w:rsidRPr="008473F5" w:rsidRDefault="008473F5" w:rsidP="00B1672A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6643" w:type="dxa"/>
            <w:gridSpan w:val="4"/>
            <w:vAlign w:val="center"/>
          </w:tcPr>
          <w:p w14:paraId="0F8E7C0E" w14:textId="58F6B3F1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930" w:type="dxa"/>
          </w:tcPr>
          <w:p w14:paraId="4AAE1F40" w14:textId="509EC801" w:rsidR="008473F5" w:rsidRPr="008473F5" w:rsidRDefault="008473F5" w:rsidP="00B167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เอาต์พุต</w:t>
            </w:r>
          </w:p>
        </w:tc>
      </w:tr>
      <w:tr w:rsidR="008473F5" w:rsidRPr="008473F5" w14:paraId="047DBB51" w14:textId="77777777" w:rsidTr="008473F5">
        <w:tc>
          <w:tcPr>
            <w:tcW w:w="724" w:type="dxa"/>
            <w:vAlign w:val="center"/>
          </w:tcPr>
          <w:p w14:paraId="1623D8B7" w14:textId="3377E2D6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57" w:type="dxa"/>
            <w:shd w:val="clear" w:color="auto" w:fill="D9D9D9" w:themeFill="background1" w:themeFillShade="D9"/>
            <w:vAlign w:val="center"/>
          </w:tcPr>
          <w:p w14:paraId="7B271681" w14:textId="63F37DA8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3AC4CFF6" w14:textId="65060428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0DBA438C" w14:textId="32DA6CAA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3AABDF65" w14:textId="0087927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58710FF3" w14:textId="261DA30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Y1</w:t>
            </w:r>
          </w:p>
        </w:tc>
      </w:tr>
      <w:tr w:rsidR="008473F5" w:rsidRPr="008473F5" w14:paraId="0676CC9F" w14:textId="77777777" w:rsidTr="008473F5">
        <w:tc>
          <w:tcPr>
            <w:tcW w:w="724" w:type="dxa"/>
            <w:vAlign w:val="center"/>
          </w:tcPr>
          <w:p w14:paraId="2D9A75B8" w14:textId="1945F85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57" w:type="dxa"/>
            <w:vAlign w:val="center"/>
          </w:tcPr>
          <w:p w14:paraId="19A2F135" w14:textId="788128FC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1B0C3E2C" w14:textId="0E0E4A8E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3FB9CF23" w14:textId="554EE41B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564C518C" w14:textId="4E91B454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48E14DE9" w14:textId="495DEC9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Y2</w:t>
            </w:r>
          </w:p>
        </w:tc>
      </w:tr>
      <w:tr w:rsidR="008473F5" w:rsidRPr="008473F5" w14:paraId="144CEFA2" w14:textId="77777777" w:rsidTr="008473F5">
        <w:tc>
          <w:tcPr>
            <w:tcW w:w="724" w:type="dxa"/>
            <w:vAlign w:val="center"/>
          </w:tcPr>
          <w:p w14:paraId="5A856F1E" w14:textId="2C5444B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57" w:type="dxa"/>
            <w:vAlign w:val="center"/>
          </w:tcPr>
          <w:p w14:paraId="4C04C271" w14:textId="5F122D5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6DA43C25" w14:textId="5761BE7D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50A44223" w14:textId="5BD5AC7B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488A2BBB" w14:textId="2F46DA2E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77BC77CD" w14:textId="239090DA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Y3</w:t>
            </w:r>
          </w:p>
        </w:tc>
      </w:tr>
      <w:tr w:rsidR="008473F5" w:rsidRPr="008473F5" w14:paraId="032EBF91" w14:textId="77777777" w:rsidTr="008473F5">
        <w:tc>
          <w:tcPr>
            <w:tcW w:w="724" w:type="dxa"/>
            <w:vAlign w:val="center"/>
          </w:tcPr>
          <w:p w14:paraId="255FEF3A" w14:textId="37DC318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657" w:type="dxa"/>
            <w:vAlign w:val="center"/>
          </w:tcPr>
          <w:p w14:paraId="6C694C86" w14:textId="6EBAB4E4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1EA9A353" w14:textId="0BBA6FDD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6CEB5754" w14:textId="0A622D75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1B8229DA" w14:textId="73768F8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6B8C5F3E" w14:textId="522C7731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Y4</w:t>
            </w:r>
          </w:p>
        </w:tc>
      </w:tr>
    </w:tbl>
    <w:p w14:paraId="5A14A138" w14:textId="77777777" w:rsidR="00B1672A" w:rsidRPr="008473F5" w:rsidRDefault="00B1672A" w:rsidP="00B1672A">
      <w:pPr>
        <w:rPr>
          <w:rFonts w:ascii="TH SarabunPSK" w:hAnsi="TH SarabunPSK" w:cs="TH SarabunPSK"/>
          <w:sz w:val="32"/>
          <w:szCs w:val="32"/>
          <w:cs/>
        </w:rPr>
      </w:pPr>
    </w:p>
    <w:p w14:paraId="14D5B0DA" w14:textId="753D2442" w:rsidR="00B1672A" w:rsidRDefault="008473F5" w:rsidP="008C51C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3.6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การทำ 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25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เปอร์เซ็นต์ครอสแวริเดชันจะทำการแบ่งชุดฝึกสอนระบบออกเป็น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4 </w:t>
      </w:r>
      <w:r w:rsidR="008C51CB">
        <w:rPr>
          <w:rFonts w:ascii="TH SarabunPSK" w:hAnsi="TH SarabunPSK" w:cs="TH SarabunPSK" w:hint="cs"/>
          <w:sz w:val="32"/>
          <w:szCs w:val="32"/>
          <w:cs/>
        </w:rPr>
        <w:t>ซึ่งลำดับที่</w:t>
      </w:r>
      <w:r w:rsidR="008C51CB" w:rsidRPr="00CC184C">
        <w:rPr>
          <w:rFonts w:ascii="TH SarabunPSK" w:hAnsi="TH SarabunPSK" w:cs="TH SarabunPSK"/>
          <w:sz w:val="32"/>
          <w:szCs w:val="32"/>
          <w:cs/>
        </w:rPr>
        <w:t>ให้ค่าเปอร์เซ็นต์ความผิดพลาดสัมบูรณ์เฉลี่ย</w:t>
      </w:r>
      <w:r w:rsidR="008C51CB">
        <w:rPr>
          <w:rFonts w:ascii="TH SarabunPSK" w:hAnsi="TH SarabunPSK" w:cs="TH SarabunPSK"/>
          <w:sz w:val="32"/>
          <w:szCs w:val="32"/>
        </w:rPr>
        <w:t xml:space="preserve">(MAPE) </w:t>
      </w:r>
      <w:r w:rsidR="008C51CB">
        <w:rPr>
          <w:rFonts w:ascii="TH SarabunPSK" w:hAnsi="TH SarabunPSK" w:cs="TH SarabunPSK" w:hint="cs"/>
          <w:sz w:val="32"/>
          <w:szCs w:val="32"/>
          <w:cs/>
        </w:rPr>
        <w:t>น้อยที่สุด จะเป็นชุดฝึกสอนที่ดีที่สุด โดยทำการฝึกสอนระบบดังนี้</w:t>
      </w:r>
    </w:p>
    <w:p w14:paraId="5E50EC30" w14:textId="5C547CB8" w:rsidR="008473F5" w:rsidRPr="008473F5" w:rsidRDefault="008473F5" w:rsidP="008473F5">
      <w:pPr>
        <w:spacing w:before="24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 w:rsidRPr="008473F5">
        <w:rPr>
          <w:rFonts w:ascii="TH SarabunPSK" w:hAnsi="TH SarabunPSK" w:cs="TH SarabunPSK" w:hint="cs"/>
          <w:sz w:val="32"/>
          <w:szCs w:val="32"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6181CE2B" w14:textId="657F125A" w:rsidR="008473F5" w:rsidRP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,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4BCF3491" w14:textId="558180D1" w:rsidR="008473F5" w:rsidRP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,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ไปทดสอบร</w:t>
      </w:r>
    </w:p>
    <w:p w14:paraId="67207C8F" w14:textId="7D63CD22" w:rsid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0C9AE090" w14:textId="77777777" w:rsidR="00CC184C" w:rsidRDefault="00CC184C" w:rsidP="00CC184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0F27748" w14:textId="40D6BF73" w:rsidR="00FD7D55" w:rsidRDefault="00FD7D55" w:rsidP="00CC184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97B84C2" w14:textId="62A0C21E" w:rsidR="00FD7D55" w:rsidRDefault="00FD7D55" w:rsidP="00CC184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C43E937" w14:textId="77777777" w:rsidR="00FD7D55" w:rsidRPr="008473F5" w:rsidRDefault="00FD7D55" w:rsidP="00CC184C">
      <w:pPr>
        <w:ind w:firstLine="720"/>
        <w:jc w:val="thaiDistribute"/>
        <w:rPr>
          <w:rFonts w:ascii="TH SarabunPSK" w:hAnsi="TH SarabunPSK" w:cs="TH SarabunPSK"/>
        </w:rPr>
      </w:pPr>
    </w:p>
    <w:p w14:paraId="512C5B07" w14:textId="2807CA90" w:rsidR="005A0E56" w:rsidRDefault="005A0E56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7B6B77" w14:textId="06CB1DAF" w:rsidR="00FD7D55" w:rsidRDefault="00FD7D55" w:rsidP="00FD7D55">
      <w:pPr>
        <w:pStyle w:val="Heading2"/>
      </w:pPr>
      <w:bookmarkStart w:id="60" w:name="_Toc54303726"/>
      <w:r>
        <w:rPr>
          <w:rFonts w:hint="cs"/>
          <w:cs/>
        </w:rPr>
        <w:lastRenderedPageBreak/>
        <w:t>การทดสอบ</w:t>
      </w:r>
      <w:bookmarkEnd w:id="60"/>
    </w:p>
    <w:p w14:paraId="0F6906C4" w14:textId="3A189D3E" w:rsidR="00393C2C" w:rsidRPr="008473F5" w:rsidRDefault="0071599D" w:rsidP="0071599D">
      <w:pPr>
        <w:ind w:firstLine="5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เมื่อสร้างชุดฝึกสอนเสร็จแล้ว จะนำข้อมูลที่ไม่เคยผ่านการฝึกสอน คือข้อมูลที่อยู่ในช่วงของ เดือน ต.ค. 256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ธ.ค. 2563 โดยผลลัพธ์ที่ได้จะทดสอบกับราคาเปิด</w:t>
      </w:r>
      <w:r>
        <w:rPr>
          <w:rFonts w:ascii="TH SarabunPSK" w:hAnsi="TH SarabunPSK" w:cs="TH SarabunPSK"/>
          <w:sz w:val="32"/>
          <w:szCs w:val="32"/>
        </w:rPr>
        <w:t xml:space="preserve">(Open) </w:t>
      </w:r>
      <w:r>
        <w:rPr>
          <w:rFonts w:ascii="TH SarabunPSK" w:hAnsi="TH SarabunPSK" w:cs="TH SarabunPSK" w:hint="cs"/>
          <w:sz w:val="32"/>
          <w:szCs w:val="32"/>
          <w:cs/>
        </w:rPr>
        <w:t>และราคาปิด</w:t>
      </w:r>
      <w:r>
        <w:rPr>
          <w:rFonts w:ascii="TH SarabunPSK" w:hAnsi="TH SarabunPSK" w:cs="TH SarabunPSK"/>
          <w:sz w:val="32"/>
          <w:szCs w:val="32"/>
        </w:rPr>
        <w:t xml:space="preserve">(Close) </w:t>
      </w:r>
      <w:r>
        <w:rPr>
          <w:rFonts w:ascii="TH SarabunPSK" w:hAnsi="TH SarabunPSK" w:cs="TH SarabunPSK" w:hint="cs"/>
          <w:sz w:val="32"/>
          <w:szCs w:val="32"/>
          <w:cs/>
        </w:rPr>
        <w:t>ในอีก 24 ชม. ข้างหน้า</w:t>
      </w:r>
    </w:p>
    <w:p w14:paraId="5729EBEC" w14:textId="4EAB0216" w:rsidR="00393C2C" w:rsidRDefault="00393C2C" w:rsidP="00393C2C">
      <w:pPr>
        <w:pStyle w:val="Heading2"/>
      </w:pPr>
      <w:bookmarkStart w:id="61" w:name="_Toc54303727"/>
      <w:r w:rsidRPr="00393C2C">
        <w:rPr>
          <w:cs/>
        </w:rPr>
        <w:t>การวัดความถูกต้องจากการ</w:t>
      </w:r>
      <w:r>
        <w:rPr>
          <w:rFonts w:hint="cs"/>
          <w:cs/>
        </w:rPr>
        <w:t>ทำนายฟอเร็กซ์</w:t>
      </w:r>
      <w:bookmarkEnd w:id="61"/>
    </w:p>
    <w:p w14:paraId="73A62984" w14:textId="5D902E2C" w:rsidR="00393C2C" w:rsidRDefault="00393C2C" w:rsidP="00393C2C">
      <w:pPr>
        <w:pStyle w:val="cpeBodyText"/>
      </w:pPr>
      <w:r w:rsidRPr="00393C2C">
        <w:rPr>
          <w:cs/>
        </w:rPr>
        <w:t>การทดลองนี้วัดประสิทธิภาพการคำนวณของระบบโดยพิจารณาจากค่าเปอร์เซ็นต์ความผิดพลาดสัมบูรณ์เฉลี่ย</w:t>
      </w:r>
      <w:r>
        <w:rPr>
          <w:rFonts w:hint="cs"/>
          <w:cs/>
        </w:rPr>
        <w:t xml:space="preserve"> </w:t>
      </w:r>
      <w:r w:rsidRPr="00393C2C">
        <w:rPr>
          <w:cs/>
        </w:rPr>
        <w:t>(</w:t>
      </w:r>
      <w:r w:rsidRPr="00393C2C">
        <w:t>Mean Absolute Percentage Error; MAPE)</w:t>
      </w:r>
      <w:r>
        <w:rPr>
          <w:rFonts w:hint="cs"/>
          <w:cs/>
        </w:rPr>
        <w:t xml:space="preserve"> และ </w:t>
      </w:r>
      <w:r w:rsidRPr="00393C2C">
        <w:rPr>
          <w:cs/>
        </w:rPr>
        <w:t>ค่าความผิดพลาดสัมบูรณ์เฉลี่ย</w:t>
      </w:r>
      <w:r>
        <w:rPr>
          <w:rFonts w:hint="cs"/>
          <w:cs/>
        </w:rPr>
        <w:t xml:space="preserve"> </w:t>
      </w:r>
      <w:r w:rsidRPr="00393C2C">
        <w:rPr>
          <w:cs/>
        </w:rPr>
        <w:t>(</w:t>
      </w:r>
      <w:r w:rsidRPr="00393C2C">
        <w:t>Mean Absolute Error; MAE)</w:t>
      </w:r>
      <w:r>
        <w:rPr>
          <w:rFonts w:hint="cs"/>
          <w:cs/>
        </w:rPr>
        <w:t xml:space="preserve"> ดังนี้</w:t>
      </w:r>
    </w:p>
    <w:p w14:paraId="0AED96D4" w14:textId="77777777" w:rsidR="00393C2C" w:rsidRPr="00393C2C" w:rsidRDefault="00393C2C" w:rsidP="00393C2C">
      <w:pPr>
        <w:pStyle w:val="BodyText"/>
      </w:pPr>
      <w:r>
        <w:rPr>
          <w:cs/>
        </w:rPr>
        <w:tab/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393C2C" w:rsidRPr="008473F5" w14:paraId="779EC9EC" w14:textId="77777777" w:rsidTr="00C20560">
        <w:trPr>
          <w:trHeight w:val="1046"/>
        </w:trPr>
        <w:tc>
          <w:tcPr>
            <w:tcW w:w="774" w:type="dxa"/>
          </w:tcPr>
          <w:p w14:paraId="57BFFB96" w14:textId="77777777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B2388A6" w14:textId="0838BAAB" w:rsidR="00393C2C" w:rsidRPr="008473F5" w:rsidRDefault="00393C2C" w:rsidP="00393C2C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cstheme="majorBidi"/>
                    <w:sz w:val="24"/>
                    <w:szCs w:val="24"/>
                  </w:rPr>
                  <m:t>MAPE=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2n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2</m:t>
                        </m:r>
                      </m:sup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Desir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Forecastin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ij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nary>
                <m:r>
                  <w:rPr>
                    <w:rFonts w:ascii="Cambria Math" w:cstheme="majorBidi"/>
                    <w:sz w:val="24"/>
                    <w:szCs w:val="24"/>
                  </w:rPr>
                  <m:t>×</m:t>
                </m:r>
                <m:r>
                  <w:rPr>
                    <w:rFonts w:ascii="Cambria Math" w:cstheme="majorBidi"/>
                    <w:sz w:val="24"/>
                    <w:szCs w:val="24"/>
                  </w:rPr>
                  <m:t>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1D3E3C5F" w14:textId="76C26A1E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393C2C" w:rsidRPr="008473F5" w14:paraId="6EC6FE74" w14:textId="77777777" w:rsidTr="00C20560">
        <w:trPr>
          <w:trHeight w:val="1055"/>
        </w:trPr>
        <w:tc>
          <w:tcPr>
            <w:tcW w:w="774" w:type="dxa"/>
          </w:tcPr>
          <w:p w14:paraId="75B1E0DB" w14:textId="77777777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40C2FE3" w14:textId="5E8750EF" w:rsidR="00393C2C" w:rsidRPr="008473F5" w:rsidRDefault="00C20560" w:rsidP="005349A8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cstheme="majorBidi"/>
                    <w:sz w:val="24"/>
                    <w:szCs w:val="24"/>
                  </w:rPr>
                  <m:t>MAE=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2n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Desir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ajorBid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Forecastin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ajorBid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2295FAE6" w14:textId="671BA988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3D020CDE" w14:textId="77777777" w:rsidR="00393C2C" w:rsidRPr="00393C2C" w:rsidRDefault="00393C2C" w:rsidP="00393C2C">
      <w:pPr>
        <w:pStyle w:val="BodyText"/>
      </w:pPr>
    </w:p>
    <w:p w14:paraId="1149DDD9" w14:textId="71C886CE" w:rsidR="00C20560" w:rsidRDefault="00C20560" w:rsidP="00C20560">
      <w:pPr>
        <w:spacing w:before="24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4"/>
            <w:szCs w:val="24"/>
          </w:rPr>
          <m:t>MAPE</m:t>
        </m:r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ค่าเปอร์เซ็นต์ความผิดพลาดสัมบูรณ์เฉลี่ย</w:t>
      </w:r>
    </w:p>
    <w:p w14:paraId="34E87A9B" w14:textId="5437F650" w:rsidR="00C20560" w:rsidRPr="00C20560" w:rsidRDefault="00C20560" w:rsidP="00C20560">
      <w:pPr>
        <w:spacing w:before="24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TH SarabunPSK" w:cs="TH SarabunPSK"/>
            <w:sz w:val="24"/>
            <w:szCs w:val="24"/>
          </w:rPr>
          <m:t>MAE</m:t>
        </m:r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ค่าความผิดพลาดสัมบูรณ์เฉลี่ย</w:t>
      </w:r>
    </w:p>
    <w:p w14:paraId="59D0802F" w14:textId="79DE65C9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2"/>
            <w:szCs w:val="22"/>
          </w:rPr>
          <m:t>Desir</m:t>
        </m:r>
        <m:sSub>
          <m:sSubPr>
            <m:ctrlPr>
              <w:rPr>
                <w:rFonts w:ascii="Cambria Math" w:hAnsi="TH SarabunPSK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H SarabunPSK" w:cs="TH SarabunPSK"/>
                <w:sz w:val="24"/>
                <w:szCs w:val="24"/>
              </w:rPr>
              <m:t>e</m:t>
            </m:r>
          </m:e>
          <m:sub>
            <m:r>
              <w:rPr>
                <w:rFonts w:ascii="Cambria Math" w:hAnsi="TH SarabunPSK" w:cs="TH SarabunPSK"/>
                <w:sz w:val="24"/>
                <w:szCs w:val="24"/>
              </w:rPr>
              <m:t>ij</m:t>
            </m:r>
          </m:sub>
        </m:sSub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จริง</w:t>
      </w:r>
    </w:p>
    <w:p w14:paraId="6965FDFF" w14:textId="0CC5DF74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24"/>
            <w:szCs w:val="24"/>
          </w:rPr>
          <m:t>j=1</m:t>
        </m:r>
      </m:oMath>
      <w:r>
        <w:rPr>
          <w:rFonts w:ascii="TH SarabunPSK" w:hAnsi="TH SarabunPSK" w:cs="TH SarabunPSK"/>
          <w:sz w:val="24"/>
          <w:szCs w:val="24"/>
        </w:rPr>
        <w:t xml:space="preserve">  </w:t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ราคาเปิด(</w:t>
      </w:r>
      <w:r>
        <w:rPr>
          <w:rFonts w:ascii="TH SarabunPSK" w:hAnsi="TH SarabunPSK" w:cs="TH SarabunPSK"/>
          <w:sz w:val="32"/>
          <w:szCs w:val="32"/>
        </w:rPr>
        <w:t>Open)</w:t>
      </w:r>
    </w:p>
    <w:p w14:paraId="7CA81E6E" w14:textId="6AF2A630" w:rsidR="00C20560" w:rsidRPr="00C20560" w:rsidRDefault="00C20560" w:rsidP="00C20560">
      <w:pPr>
        <w:ind w:left="1440" w:firstLine="720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  <m:oMath>
        <m:r>
          <w:rPr>
            <w:rFonts w:ascii="Cambria Math" w:hAnsi="Cambria Math" w:cs="TH SarabunPSK"/>
            <w:sz w:val="24"/>
            <w:szCs w:val="24"/>
          </w:rPr>
          <m:t>j=2</m:t>
        </m:r>
      </m:oMath>
      <w:r>
        <w:rPr>
          <w:rFonts w:ascii="TH SarabunPSK" w:hAnsi="TH SarabunPSK" w:cs="TH SarabunPSK"/>
          <w:sz w:val="24"/>
          <w:szCs w:val="24"/>
        </w:rPr>
        <w:t xml:space="preserve">  </w:t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ราคาปิด</w:t>
      </w:r>
      <w:r>
        <w:rPr>
          <w:rFonts w:ascii="TH SarabunPSK" w:hAnsi="TH SarabunPSK" w:cs="TH SarabunPSK"/>
          <w:sz w:val="32"/>
          <w:szCs w:val="32"/>
        </w:rPr>
        <w:t>(Close)</w:t>
      </w:r>
    </w:p>
    <w:p w14:paraId="2ED26750" w14:textId="1D835FAF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2"/>
            <w:szCs w:val="22"/>
          </w:rPr>
          <m:t>Forecastin</m:t>
        </m:r>
        <m:sSub>
          <m:sSubPr>
            <m:ctrlPr>
              <w:rPr>
                <w:rFonts w:ascii="Cambria Math" w:hAnsi="TH SarabunPSK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H SarabunPSK" w:cs="TH SarabunPSK"/>
                <w:sz w:val="24"/>
                <w:szCs w:val="24"/>
              </w:rPr>
              <m:t>g</m:t>
            </m:r>
          </m:e>
          <m:sub>
            <m:r>
              <w:rPr>
                <w:rFonts w:ascii="Cambria Math" w:hAnsi="TH SarabunPSK" w:cs="TH SarabunPSK"/>
                <w:sz w:val="24"/>
                <w:szCs w:val="24"/>
              </w:rPr>
              <m:t>ij</m:t>
            </m:r>
          </m:sub>
        </m:sSub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จากการคำนวณของระบบ</w:t>
      </w:r>
    </w:p>
    <w:p w14:paraId="53FA6E40" w14:textId="77777777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DDD8FB6" w14:textId="5703F6D1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ซึ่งสมการ 3.1.1 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Pr="00C20560">
        <w:rPr>
          <w:rFonts w:cs="TH SarabunPSK"/>
          <w:sz w:val="32"/>
          <w:szCs w:val="32"/>
          <w:cs/>
        </w:rPr>
        <w:t>วัดประสิทธิภาพการคำนวณของระบบ</w:t>
      </w:r>
      <w:r>
        <w:rPr>
          <w:rFonts w:cs="TH SarabunPSK" w:hint="cs"/>
          <w:sz w:val="32"/>
          <w:szCs w:val="32"/>
          <w:cs/>
        </w:rPr>
        <w:t xml:space="preserve"> แต่สมการ 3.1.2 จะใช้วัดความผิดพลาดเฉลี่ย</w:t>
      </w:r>
      <w:r w:rsidRPr="00C20560">
        <w:rPr>
          <w:rFonts w:ascii="TH SarabunPSK" w:hAnsi="TH SarabunPSK" w:cs="TH SarabunPSK" w:hint="cs"/>
          <w:sz w:val="32"/>
          <w:szCs w:val="32"/>
          <w:cs/>
        </w:rPr>
        <w:t xml:space="preserve">นของ </w:t>
      </w:r>
      <w:r w:rsidRPr="00C20560">
        <w:rPr>
          <w:rFonts w:ascii="TH SarabunPSK" w:hAnsi="TH SarabunPSK" w:cs="TH SarabunPSK" w:hint="cs"/>
          <w:sz w:val="32"/>
          <w:szCs w:val="32"/>
        </w:rPr>
        <w:t>Pip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โดยที่คูณด้วย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cstheme="majorBidi"/>
                <w:sz w:val="24"/>
                <w:szCs w:val="24"/>
              </w:rPr>
              <m:t>10</m:t>
            </m:r>
          </m:e>
          <m:sup>
            <m:r>
              <w:rPr>
                <w:rFonts w:ascii="Cambria Math" w:cstheme="majorBidi"/>
                <w:sz w:val="24"/>
                <w:szCs w:val="24"/>
              </w:rPr>
              <m:t>4</m:t>
            </m:r>
          </m:sup>
        </m:sSup>
      </m:oMath>
      <w:r>
        <w:rPr>
          <w:rFonts w:ascii="TH SarabunPSK" w:hAnsi="TH SarabunPSK" w:cs="TH SarabunPSK"/>
          <w:sz w:val="24"/>
          <w:szCs w:val="24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 </w:t>
      </w:r>
      <w:r>
        <w:rPr>
          <w:rFonts w:ascii="TH SarabunPSK" w:hAnsi="TH SarabunPSK" w:cs="TH SarabunPSK"/>
          <w:sz w:val="32"/>
          <w:szCs w:val="32"/>
        </w:rPr>
        <w:t xml:space="preserve">1 pip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 ทศนิยม 4 ตำแหน่ง ตามที่กล</w:t>
      </w:r>
      <w:r w:rsidR="004173A2">
        <w:rPr>
          <w:rFonts w:ascii="TH SarabunPSK" w:hAnsi="TH SarabunPSK" w:cs="TH SarabunPSK" w:hint="cs"/>
          <w:sz w:val="32"/>
          <w:szCs w:val="32"/>
          <w:cs/>
        </w:rPr>
        <w:t>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="004173A2">
        <w:rPr>
          <w:rFonts w:ascii="TH SarabunPSK" w:hAnsi="TH SarabunPSK" w:cs="TH SarabunPSK" w:hint="cs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ในหัวข้อ </w:t>
      </w:r>
      <w:r>
        <w:rPr>
          <w:rFonts w:ascii="TH SarabunPSK" w:hAnsi="TH SarabunPSK" w:cs="TH SarabunPSK"/>
          <w:sz w:val="32"/>
          <w:szCs w:val="32"/>
        </w:rPr>
        <w:t>2.2.1.2</w:t>
      </w:r>
    </w:p>
    <w:p w14:paraId="24D3E914" w14:textId="70A167B3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B142A25" w14:textId="4FA1D1D7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151FCE3" w14:textId="715F78EA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88006CE" w14:textId="77777777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77B955C" w14:textId="604359DA" w:rsidR="0043089E" w:rsidRDefault="0043089E" w:rsidP="0043089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089E">
        <w:rPr>
          <w:rFonts w:ascii="TH SarabunPSK" w:hAnsi="TH SarabunPSK" w:cs="TH SarabunPSK"/>
          <w:sz w:val="32"/>
          <w:szCs w:val="32"/>
          <w:cs/>
        </w:rPr>
        <w:lastRenderedPageBreak/>
        <w:t>โปรแกรมจะทำการวัดค่าเปอร์เซ็นต์ความถูกต้องหรือความแม่นยำ (</w:t>
      </w:r>
      <w:r w:rsidRPr="0043089E">
        <w:rPr>
          <w:rFonts w:ascii="TH SarabunPSK" w:hAnsi="TH SarabunPSK" w:cs="TH SarabunPSK"/>
          <w:sz w:val="32"/>
          <w:szCs w:val="32"/>
        </w:rPr>
        <w:t xml:space="preserve">Percent of Accuracy) </w:t>
      </w:r>
      <w:r w:rsidRPr="0043089E">
        <w:rPr>
          <w:rFonts w:ascii="TH SarabunPSK" w:hAnsi="TH SarabunPSK" w:cs="TH SarabunPSK"/>
          <w:sz w:val="32"/>
          <w:szCs w:val="32"/>
          <w:cs/>
        </w:rPr>
        <w:t>ของผลการคาดคะเนราคา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43089E">
        <w:rPr>
          <w:rFonts w:ascii="TH SarabunPSK" w:hAnsi="TH SarabunPSK" w:cs="TH SarabunPSK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24 ชม. </w:t>
      </w:r>
      <w:r w:rsidRPr="0043089E">
        <w:rPr>
          <w:rFonts w:ascii="TH SarabunPSK" w:hAnsi="TH SarabunPSK" w:cs="TH SarabunPSK"/>
          <w:sz w:val="32"/>
          <w:szCs w:val="32"/>
          <w:cs/>
        </w:rPr>
        <w:t>ถัดไป ดังสมการ</w:t>
      </w:r>
    </w:p>
    <w:p w14:paraId="12DAF503" w14:textId="77777777" w:rsidR="0043089E" w:rsidRPr="00C20560" w:rsidRDefault="0043089E" w:rsidP="0043089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3089E" w:rsidRPr="008473F5" w14:paraId="7DD08E4E" w14:textId="77777777" w:rsidTr="005349A8">
        <w:trPr>
          <w:trHeight w:val="1046"/>
        </w:trPr>
        <w:tc>
          <w:tcPr>
            <w:tcW w:w="774" w:type="dxa"/>
          </w:tcPr>
          <w:p w14:paraId="334ACAC1" w14:textId="77777777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75121E2" w14:textId="709644B3" w:rsidR="0043089E" w:rsidRPr="008473F5" w:rsidRDefault="0043089E" w:rsidP="0043089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Angsana New"/>
                    <w:sz w:val="22"/>
                    <w:szCs w:val="24"/>
                  </w:rPr>
                  <m:t>Acc=1</m:t>
                </m:r>
                <m:r>
                  <w:rPr>
                    <w:rFonts w:ascii="Times New Roman" w:hAnsi="Times New Roman" w:cs="Times New Roman"/>
                    <w:sz w:val="22"/>
                    <w:szCs w:val="24"/>
                  </w:rPr>
                  <m:t>-</m:t>
                </m:r>
                <m:r>
                  <w:rPr>
                    <w:rFonts w:ascii="Cambria Math" w:hAnsi="Angsana New"/>
                    <w:sz w:val="22"/>
                    <w:szCs w:val="24"/>
                  </w:rPr>
                  <m:t>%Error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5E8DB7C9" w14:textId="235E4B95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43089E" w:rsidRPr="008473F5" w14:paraId="51AFCC74" w14:textId="77777777" w:rsidTr="005349A8">
        <w:trPr>
          <w:trHeight w:val="1055"/>
        </w:trPr>
        <w:tc>
          <w:tcPr>
            <w:tcW w:w="774" w:type="dxa"/>
          </w:tcPr>
          <w:p w14:paraId="44F042F1" w14:textId="77777777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044F416" w14:textId="67781D51" w:rsidR="0043089E" w:rsidRPr="008473F5" w:rsidRDefault="0043089E" w:rsidP="0043089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Angsana New"/>
                    <w:sz w:val="22"/>
                    <w:szCs w:val="24"/>
                  </w:rPr>
                  <m:t>%Error=</m:t>
                </m:r>
                <m:d>
                  <m:dPr>
                    <m:ctrlPr>
                      <w:rPr>
                        <w:rFonts w:ascii="Cambria Math" w:hAnsi="Angsana New"/>
                        <w:i/>
                        <w:sz w:val="22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nary>
                      <m:naryPr>
                        <m:chr m:val="∑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Angsana New"/>
                                        <w:i/>
                                        <w:sz w:val="22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Angsana New"/>
                                        <w:sz w:val="22"/>
                                        <w:szCs w:val="24"/>
                                      </w:rPr>
                                      <m:t>Desir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2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Angsana New"/>
                                        <w:sz w:val="20"/>
                                        <w:szCs w:val="22"/>
                                      </w:rPr>
                                      <m:t>Forecastin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Angsana New"/>
                                        <w:sz w:val="22"/>
                                        <w:szCs w:val="24"/>
                                      </w:rPr>
                                      <m:t>Forecastin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4"/>
                                      </w:rPr>
                                    </m:ctrlPr>
                                  </m:den>
                                </m:f>
                              </m:e>
                            </m:d>
                          </m:e>
                        </m:nary>
                      </m:e>
                    </m:nary>
                  </m:e>
                </m:d>
                <m:r>
                  <w:rPr>
                    <w:rFonts w:ascii="Cambria Math" w:hAnsi="Angsana New"/>
                    <w:sz w:val="22"/>
                    <w:szCs w:val="24"/>
                  </w:rPr>
                  <m:t>×</m:t>
                </m:r>
                <m:r>
                  <w:rPr>
                    <w:rFonts w:ascii="Cambria Math" w:hAnsi="Angsana New"/>
                    <w:sz w:val="22"/>
                    <w:szCs w:val="24"/>
                  </w:rPr>
                  <m:t>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0054D659" w14:textId="028BABC2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74CFADF1" w14:textId="615F4E2B" w:rsidR="008473F5" w:rsidRDefault="008473F5" w:rsidP="008473F5">
      <w:pPr>
        <w:jc w:val="thaiDistribute"/>
        <w:rPr>
          <w:rFonts w:ascii="TH SarabunPSK" w:hAnsi="TH SarabunPSK" w:cs="TH SarabunPSK"/>
        </w:rPr>
      </w:pPr>
    </w:p>
    <w:p w14:paraId="4A941ADA" w14:textId="42E396D0" w:rsidR="00F14D90" w:rsidRPr="00F14D90" w:rsidRDefault="00F14D90" w:rsidP="00F14D90">
      <w:pPr>
        <w:tabs>
          <w:tab w:val="right" w:pos="-2268"/>
          <w:tab w:val="left" w:pos="-2127"/>
          <w:tab w:val="left" w:pos="1418"/>
          <w:tab w:val="left" w:pos="2127"/>
          <w:tab w:val="left" w:pos="3544"/>
          <w:tab w:val="left" w:pos="4395"/>
          <w:tab w:val="right" w:pos="8460"/>
        </w:tabs>
        <w:spacing w:before="240"/>
        <w:rPr>
          <w:rFonts w:ascii="TH SarabunPSK" w:hAnsi="TH SarabunPSK" w:cs="TH SarabunPSK"/>
          <w:szCs w:val="32"/>
        </w:rPr>
      </w:pPr>
      <w:r>
        <w:rPr>
          <w:rFonts w:cstheme="majorBidi"/>
          <w:sz w:val="32"/>
          <w:szCs w:val="32"/>
        </w:rPr>
        <w:tab/>
      </w:r>
      <w:r w:rsidRPr="00F14D9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14D90">
        <w:rPr>
          <w:rFonts w:ascii="TH SarabunPSK" w:hAnsi="TH SarabunPSK" w:cs="TH SarabunPSK" w:hint="cs"/>
          <w:sz w:val="32"/>
          <w:szCs w:val="32"/>
          <w:cs/>
        </w:rPr>
        <w:tab/>
      </w:r>
      <w:r w:rsidRPr="00F14D90">
        <w:rPr>
          <w:rFonts w:ascii="TH SarabunPSK" w:hAnsi="TH SarabunPSK" w:cs="TH SarabunPSK" w:hint="cs"/>
          <w:position w:val="-6"/>
          <w:szCs w:val="32"/>
          <w:cs/>
        </w:rPr>
        <w:object w:dxaOrig="460" w:dyaOrig="279" w14:anchorId="588888B9">
          <v:shape id="_x0000_i1052" type="#_x0000_t75" style="width:21.75pt;height:14.25pt" o:ole="">
            <v:imagedata r:id="rId75" o:title=""/>
          </v:shape>
          <o:OLEObject Type="Embed" ProgID="Equation.3" ShapeID="_x0000_i1052" DrawAspect="Content" ObjectID="_1664954480" r:id="rId76"/>
        </w:object>
      </w:r>
      <w:r w:rsidRPr="00F14D90">
        <w:rPr>
          <w:rFonts w:ascii="TH SarabunPSK" w:hAnsi="TH SarabunPSK" w:cs="TH SarabunPSK" w:hint="cs"/>
          <w:szCs w:val="32"/>
        </w:rPr>
        <w:tab/>
      </w:r>
      <w:r w:rsidRPr="00F14D90">
        <w:rPr>
          <w:rFonts w:ascii="TH SarabunPSK" w:hAnsi="TH SarabunPSK" w:cs="TH SarabunPSK" w:hint="cs"/>
          <w:szCs w:val="32"/>
          <w:cs/>
        </w:rPr>
        <w:t>คือ</w:t>
      </w:r>
      <w:r w:rsidRPr="00F14D90">
        <w:rPr>
          <w:rFonts w:ascii="TH SarabunPSK" w:hAnsi="TH SarabunPSK" w:cs="TH SarabunPSK" w:hint="cs"/>
          <w:szCs w:val="32"/>
          <w:cs/>
        </w:rPr>
        <w:tab/>
        <w:t>ค่าเปอร์เซ็นต์ความถูกต้อง</w:t>
      </w:r>
    </w:p>
    <w:p w14:paraId="2ED702E0" w14:textId="77777777" w:rsidR="00F14D90" w:rsidRPr="00F14D90" w:rsidRDefault="00F14D90" w:rsidP="00F14D90">
      <w:pPr>
        <w:tabs>
          <w:tab w:val="right" w:pos="-2268"/>
          <w:tab w:val="left" w:pos="-2127"/>
          <w:tab w:val="left" w:pos="1418"/>
          <w:tab w:val="left" w:pos="2127"/>
          <w:tab w:val="left" w:pos="3544"/>
          <w:tab w:val="left" w:pos="4395"/>
          <w:tab w:val="right" w:pos="8460"/>
        </w:tabs>
        <w:rPr>
          <w:rFonts w:ascii="TH SarabunPSK" w:hAnsi="TH SarabunPSK" w:cs="TH SarabunPSK"/>
          <w:szCs w:val="32"/>
          <w:cs/>
        </w:rPr>
      </w:pPr>
      <w:r w:rsidRPr="00F14D90">
        <w:rPr>
          <w:rFonts w:ascii="TH SarabunPSK" w:hAnsi="TH SarabunPSK" w:cs="TH SarabunPSK" w:hint="cs"/>
          <w:szCs w:val="32"/>
          <w:cs/>
        </w:rPr>
        <w:tab/>
      </w:r>
      <w:r w:rsidRPr="00F14D90">
        <w:rPr>
          <w:rFonts w:ascii="TH SarabunPSK" w:hAnsi="TH SarabunPSK" w:cs="TH SarabunPSK" w:hint="cs"/>
          <w:szCs w:val="32"/>
          <w:cs/>
        </w:rPr>
        <w:tab/>
      </w:r>
      <w:r w:rsidRPr="00F14D90">
        <w:rPr>
          <w:rFonts w:ascii="TH SarabunPSK" w:hAnsi="TH SarabunPSK" w:cs="TH SarabunPSK" w:hint="cs"/>
          <w:position w:val="-6"/>
          <w:szCs w:val="32"/>
          <w:cs/>
        </w:rPr>
        <w:object w:dxaOrig="840" w:dyaOrig="279" w14:anchorId="08F2181F">
          <v:shape id="_x0000_i1053" type="#_x0000_t75" style="width:43.5pt;height:14.25pt" o:ole="">
            <v:imagedata r:id="rId77" o:title=""/>
          </v:shape>
          <o:OLEObject Type="Embed" ProgID="Equation.3" ShapeID="_x0000_i1053" DrawAspect="Content" ObjectID="_1664954481" r:id="rId78"/>
        </w:object>
      </w:r>
      <w:r w:rsidRPr="00F14D90">
        <w:rPr>
          <w:rFonts w:ascii="TH SarabunPSK" w:hAnsi="TH SarabunPSK" w:cs="TH SarabunPSK" w:hint="cs"/>
          <w:szCs w:val="32"/>
          <w:cs/>
        </w:rPr>
        <w:tab/>
        <w:t>คือ</w:t>
      </w:r>
      <w:r w:rsidRPr="00F14D90">
        <w:rPr>
          <w:rFonts w:ascii="TH SarabunPSK" w:hAnsi="TH SarabunPSK" w:cs="TH SarabunPSK" w:hint="cs"/>
          <w:szCs w:val="32"/>
          <w:cs/>
        </w:rPr>
        <w:tab/>
        <w:t>ค่าเปอร์เซ็นต์ความผิดพลาด</w:t>
      </w:r>
    </w:p>
    <w:p w14:paraId="78875FAF" w14:textId="470624D3" w:rsidR="00FC4BB3" w:rsidRDefault="00FC4BB3" w:rsidP="00FC4BB3">
      <w:pPr>
        <w:pStyle w:val="Heading2"/>
      </w:pPr>
      <w:bookmarkStart w:id="62" w:name="_Toc54303728"/>
      <w:r w:rsidRPr="00393C2C">
        <w:rPr>
          <w:cs/>
        </w:rPr>
        <w:t>การ</w:t>
      </w:r>
      <w:r>
        <w:rPr>
          <w:rFonts w:hint="cs"/>
          <w:cs/>
        </w:rPr>
        <w:t>พัฒนาเว็บไซต์</w:t>
      </w:r>
      <w:bookmarkEnd w:id="62"/>
    </w:p>
    <w:p w14:paraId="51BF855F" w14:textId="39813368" w:rsidR="00FC4BB3" w:rsidRPr="00FC4BB3" w:rsidRDefault="00FC4BB3" w:rsidP="00FC4BB3">
      <w:pPr>
        <w:pStyle w:val="cpeBodyText"/>
      </w:pPr>
      <w:r>
        <w:rPr>
          <w:rFonts w:hint="cs"/>
          <w:cs/>
        </w:rPr>
        <w:t xml:space="preserve">สำหรับการพัฒนาเว็บไซต์ไว้สำหรับแสดงผลลัพธ์ในการสร้างชุดฝึกสอนในข้อ 3.1 ซึ่งพัฒนาโดยใช้ </w:t>
      </w:r>
      <w:r>
        <w:t xml:space="preserve">Flask </w:t>
      </w:r>
      <w:r>
        <w:rPr>
          <w:rFonts w:hint="cs"/>
          <w:cs/>
        </w:rPr>
        <w:t xml:space="preserve">เป็นส่วนของ </w:t>
      </w:r>
      <w:r>
        <w:t xml:space="preserve">Back-end </w:t>
      </w:r>
      <w:r>
        <w:rPr>
          <w:rFonts w:hint="cs"/>
          <w:cs/>
        </w:rPr>
        <w:t>ที่เป็นเว็บเฟรมเวิร์ค(</w:t>
      </w:r>
      <w:r>
        <w:t xml:space="preserve">Web framework) </w:t>
      </w:r>
      <w:r>
        <w:rPr>
          <w:rFonts w:hint="cs"/>
          <w:cs/>
        </w:rPr>
        <w:t xml:space="preserve">ที่ใช้ร่วมกับภาษา </w:t>
      </w:r>
      <w:r>
        <w:t xml:space="preserve">Python </w:t>
      </w:r>
      <w:r>
        <w:rPr>
          <w:rFonts w:hint="cs"/>
          <w:cs/>
        </w:rPr>
        <w:t xml:space="preserve">ที่ใช้สำหรับพัฒนาการสร้างชุดฝึกสอน และในส่วนของ </w:t>
      </w:r>
      <w:r>
        <w:t xml:space="preserve">Front-end </w:t>
      </w:r>
      <w:r>
        <w:rPr>
          <w:rFonts w:hint="cs"/>
          <w:cs/>
        </w:rPr>
        <w:t xml:space="preserve">ใช้ </w:t>
      </w:r>
      <w:r>
        <w:t xml:space="preserve">Nuxt.js </w:t>
      </w:r>
      <w:r>
        <w:rPr>
          <w:rFonts w:hint="cs"/>
          <w:cs/>
        </w:rPr>
        <w:t>ในการพัฒนา</w:t>
      </w:r>
    </w:p>
    <w:p w14:paraId="2046A908" w14:textId="75D26721" w:rsidR="00F14D90" w:rsidRDefault="00F14D90" w:rsidP="008473F5">
      <w:pPr>
        <w:jc w:val="thaiDistribute"/>
        <w:rPr>
          <w:rFonts w:ascii="TH SarabunPSK" w:hAnsi="TH SarabunPSK" w:cs="TH SarabunPSK"/>
        </w:rPr>
      </w:pPr>
    </w:p>
    <w:p w14:paraId="23CB576C" w14:textId="5ED21D15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3DB29847" w14:textId="0788B9FB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23539206" w14:textId="5815C0BA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558F8386" w14:textId="7DB5915B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39963C8E" w14:textId="539DEE06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6CC13F3C" w14:textId="4CA3BF95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40F9886D" w14:textId="77777777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686AABF3" w14:textId="2C0A1227" w:rsidR="00B461AE" w:rsidRPr="00C04C1D" w:rsidRDefault="00876A76" w:rsidP="00C04C1D">
      <w:pPr>
        <w:pStyle w:val="Heading2"/>
      </w:pPr>
      <w:bookmarkStart w:id="63" w:name="_Toc54303729"/>
      <w:r w:rsidRPr="00876A76">
        <w:rPr>
          <w:cs/>
        </w:rPr>
        <w:lastRenderedPageBreak/>
        <w:t>ดาต้าโฟลว์ไดอะแกรม</w:t>
      </w:r>
      <w:r>
        <w:rPr>
          <w:rFonts w:hint="cs"/>
          <w:cs/>
        </w:rPr>
        <w:t xml:space="preserve"> </w:t>
      </w:r>
      <w:r>
        <w:t>(Data Flow Diagram)</w:t>
      </w:r>
      <w:bookmarkEnd w:id="63"/>
    </w:p>
    <w:p w14:paraId="47293930" w14:textId="639CC75A" w:rsidR="00C04C1D" w:rsidRDefault="00FE2B2C" w:rsidP="00C04C1D">
      <w:pPr>
        <w:keepNext/>
        <w:jc w:val="center"/>
      </w:pPr>
      <w:r>
        <w:rPr>
          <w:noProof/>
        </w:rPr>
        <w:drawing>
          <wp:inline distT="0" distB="0" distL="0" distR="0" wp14:anchorId="77783822" wp14:editId="1B732003">
            <wp:extent cx="5274945" cy="3096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0B0F" w14:textId="12C5BA65" w:rsidR="00FC0242" w:rsidRDefault="00C04C1D" w:rsidP="00FC0242">
      <w:pPr>
        <w:pStyle w:val="Caption"/>
        <w:rPr>
          <w:cs/>
        </w:rPr>
      </w:pPr>
      <w:bookmarkStart w:id="64" w:name="_Toc54303683"/>
      <w:r>
        <w:rPr>
          <w:cs/>
        </w:rPr>
        <w:t xml:space="preserve">รูปที่ </w:t>
      </w:r>
      <w:r w:rsidR="00292778">
        <w:fldChar w:fldCharType="begin"/>
      </w:r>
      <w:r w:rsidR="00292778">
        <w:instrText xml:space="preserve"> SEQ </w:instrText>
      </w:r>
      <w:r w:rsidR="00292778">
        <w:rPr>
          <w:cs/>
        </w:rPr>
        <w:instrText xml:space="preserve">รูปที่ </w:instrText>
      </w:r>
      <w:r w:rsidR="00292778">
        <w:instrText xml:space="preserve">\* ARABIC </w:instrText>
      </w:r>
      <w:r w:rsidR="00292778">
        <w:fldChar w:fldCharType="separate"/>
      </w:r>
      <w:r w:rsidR="00D55583">
        <w:rPr>
          <w:noProof/>
        </w:rPr>
        <w:t>8</w:t>
      </w:r>
      <w:r w:rsidR="00292778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</w:t>
      </w:r>
      <w:r w:rsidR="00876A76">
        <w:rPr>
          <w:rFonts w:hint="cs"/>
          <w:cs/>
        </w:rPr>
        <w:t xml:space="preserve"> </w:t>
      </w:r>
      <w:r w:rsidR="00876A76">
        <w:t xml:space="preserve">Data Flow Diagram </w:t>
      </w:r>
      <w:r w:rsidR="00876A76">
        <w:rPr>
          <w:rFonts w:hint="cs"/>
          <w:cs/>
        </w:rPr>
        <w:t>ของระบบ</w:t>
      </w:r>
      <w:bookmarkEnd w:id="64"/>
    </w:p>
    <w:p w14:paraId="7CC7893F" w14:textId="77777777" w:rsidR="00FC0242" w:rsidRPr="00FC0242" w:rsidRDefault="00FC0242" w:rsidP="00FC0242">
      <w:pPr>
        <w:rPr>
          <w:cs/>
        </w:rPr>
      </w:pPr>
    </w:p>
    <w:p w14:paraId="6A1DE2A6" w14:textId="0B7A4348" w:rsidR="00C04C1D" w:rsidRDefault="00C04C1D" w:rsidP="00C04C1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ระบบจะรับอินพุตที่ประกอบไปด้วยค่าพื้นฐานดังตัวอย่างตาราง 3.1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เป็นราคาในชั่วโมงล่าสุดเพื่อทำการทำนายในส่วนของ</w:t>
      </w:r>
      <w:r w:rsidRPr="00C04C1D">
        <w:rPr>
          <w:rFonts w:ascii="TH SarabunPSK" w:hAnsi="TH SarabunPSK" w:cs="TH SarabunPSK" w:hint="cs"/>
          <w:sz w:val="32"/>
          <w:szCs w:val="32"/>
          <w:cs/>
        </w:rPr>
        <w:t>ซัพพอร์ตเวกเตอร์รีเกรสชัน</w:t>
      </w:r>
      <w:r>
        <w:rPr>
          <w:rFonts w:ascii="TH SarabunPSK" w:hAnsi="TH SarabunPSK" w:cs="TH SarabunPSK" w:hint="cs"/>
          <w:sz w:val="32"/>
          <w:szCs w:val="32"/>
          <w:cs/>
        </w:rPr>
        <w:t>ที่ดีที่สุดจากการเทรนในข้อ 3.1 โดยผลลัพธ์ที่ทำนายได้ จะประกอบไปด้วย ค่าเปิด</w:t>
      </w:r>
      <w:r>
        <w:rPr>
          <w:rFonts w:ascii="TH SarabunPSK" w:hAnsi="TH SarabunPSK" w:cs="TH SarabunPSK"/>
          <w:sz w:val="32"/>
          <w:szCs w:val="32"/>
        </w:rPr>
        <w:t xml:space="preserve">(Open) </w:t>
      </w:r>
      <w:r>
        <w:rPr>
          <w:rFonts w:ascii="TH SarabunPSK" w:hAnsi="TH SarabunPSK" w:cs="TH SarabunPSK" w:hint="cs"/>
          <w:sz w:val="32"/>
          <w:szCs w:val="32"/>
          <w:cs/>
        </w:rPr>
        <w:t>และ ค่าปิด(</w:t>
      </w:r>
      <w:r>
        <w:rPr>
          <w:rFonts w:ascii="TH SarabunPSK" w:hAnsi="TH SarabunPSK" w:cs="TH SarabunPSK"/>
          <w:sz w:val="32"/>
          <w:szCs w:val="32"/>
        </w:rPr>
        <w:t xml:space="preserve">Close) </w:t>
      </w:r>
      <w:r>
        <w:rPr>
          <w:rFonts w:ascii="TH SarabunPSK" w:hAnsi="TH SarabunPSK" w:cs="TH SarabunPSK" w:hint="cs"/>
          <w:sz w:val="32"/>
          <w:szCs w:val="32"/>
          <w:cs/>
        </w:rPr>
        <w:t>ในอีก 24 ชม. ข้างหน้า</w:t>
      </w:r>
      <w:r w:rsidR="00FC0242">
        <w:rPr>
          <w:rFonts w:ascii="TH SarabunPSK" w:hAnsi="TH SarabunPSK" w:cs="TH SarabunPSK" w:hint="cs"/>
          <w:sz w:val="32"/>
          <w:szCs w:val="32"/>
          <w:cs/>
        </w:rPr>
        <w:t xml:space="preserve"> โดยจะมีเว็บไซต์ที่รองรับการแสดงผลไว้</w:t>
      </w:r>
    </w:p>
    <w:p w14:paraId="6440FF71" w14:textId="2C948DD5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5A1200EA" w14:textId="7FB9F75B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1C5362E9" w14:textId="46063A12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77EE8B91" w14:textId="156D4160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1B71B18E" w14:textId="73B55878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0F0FE32A" w14:textId="6F8A8790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307FA031" w14:textId="2B313B76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1AC2F888" w14:textId="4B29B525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1A1719C5" w14:textId="03445F6E" w:rsidR="002032D4" w:rsidRDefault="002032D4" w:rsidP="008473F5">
      <w:pPr>
        <w:jc w:val="thaiDistribute"/>
        <w:rPr>
          <w:rFonts w:ascii="TH SarabunPSK" w:hAnsi="TH SarabunPSK" w:cs="TH SarabunPSK"/>
        </w:rPr>
      </w:pPr>
    </w:p>
    <w:p w14:paraId="710DAFA9" w14:textId="3518E926" w:rsidR="002032D4" w:rsidRDefault="002032D4" w:rsidP="008473F5">
      <w:pPr>
        <w:jc w:val="thaiDistribute"/>
        <w:rPr>
          <w:rFonts w:ascii="TH SarabunPSK" w:hAnsi="TH SarabunPSK" w:cs="TH SarabunPSK"/>
        </w:rPr>
      </w:pPr>
    </w:p>
    <w:p w14:paraId="17B51FDD" w14:textId="77777777" w:rsidR="002032D4" w:rsidRPr="002032D4" w:rsidRDefault="002032D4" w:rsidP="008473F5">
      <w:pPr>
        <w:jc w:val="thaiDistribute"/>
        <w:rPr>
          <w:rFonts w:ascii="TH SarabunPSK" w:hAnsi="TH SarabunPSK" w:cs="TH SarabunPSK"/>
        </w:rPr>
      </w:pPr>
    </w:p>
    <w:p w14:paraId="24D5E354" w14:textId="77777777" w:rsidR="00B461AE" w:rsidRPr="008473F5" w:rsidRDefault="00B461AE" w:rsidP="008473F5">
      <w:pPr>
        <w:jc w:val="thaiDistribute"/>
        <w:rPr>
          <w:rFonts w:ascii="TH SarabunPSK" w:hAnsi="TH SarabunPSK" w:cs="TH SarabunPSK"/>
          <w:cs/>
        </w:rPr>
      </w:pPr>
    </w:p>
    <w:p w14:paraId="5A64DCA8" w14:textId="642B834A" w:rsidR="00585E31" w:rsidRPr="008473F5" w:rsidRDefault="00585E31" w:rsidP="00B14254">
      <w:pPr>
        <w:pStyle w:val="Heading1"/>
        <w:numPr>
          <w:ilvl w:val="0"/>
          <w:numId w:val="0"/>
        </w:numPr>
      </w:pPr>
      <w:bookmarkStart w:id="65" w:name="_เอกสารอ้างอิง"/>
      <w:bookmarkStart w:id="66" w:name="_Toc54303730"/>
      <w:bookmarkEnd w:id="65"/>
      <w:r w:rsidRPr="008473F5">
        <w:rPr>
          <w:rFonts w:hint="cs"/>
          <w:cs/>
        </w:rPr>
        <w:lastRenderedPageBreak/>
        <w:t>เอกสารอ้างอิง</w:t>
      </w:r>
      <w:bookmarkEnd w:id="66"/>
    </w:p>
    <w:p w14:paraId="16D2280E" w14:textId="56E82BDE" w:rsidR="00657BAB" w:rsidRDefault="00B6185E" w:rsidP="00D13498">
      <w:pPr>
        <w:pStyle w:val="cpeReference"/>
      </w:pPr>
      <w:r w:rsidRPr="008473F5">
        <w:rPr>
          <w:rFonts w:hint="cs"/>
        </w:rPr>
        <w:t>[1]</w:t>
      </w:r>
      <w:r w:rsidRPr="008473F5">
        <w:rPr>
          <w:rFonts w:hint="cs"/>
        </w:rPr>
        <w:tab/>
      </w:r>
      <w:r w:rsidR="00657BAB" w:rsidRPr="00C0165D">
        <w:rPr>
          <w:cs/>
        </w:rPr>
        <w:t>ณัฐณิชา ชายครอง. (</w:t>
      </w:r>
      <w:r w:rsidR="00657BAB" w:rsidRPr="00C0165D">
        <w:t xml:space="preserve">2559). </w:t>
      </w:r>
      <w:r w:rsidR="00657BAB" w:rsidRPr="00C0165D">
        <w:rPr>
          <w:cs/>
        </w:rPr>
        <w:t xml:space="preserve">การพยากรณ์ราคาหุ้นโดยใช้ทฤษฎีอลวน และฟัซซีซัพพอร์ตเวกเตอร์รีเกรสชัน (การค้นคว้าแบบอิสระ / </w:t>
      </w:r>
      <w:r w:rsidR="00657BAB" w:rsidRPr="00C0165D">
        <w:t xml:space="preserve">Independent Study). </w:t>
      </w:r>
      <w:r w:rsidR="00657BAB" w:rsidRPr="00C0165D">
        <w:rPr>
          <w:cs/>
        </w:rPr>
        <w:t>เชียงใหม่: โรงพิมพ์.</w:t>
      </w:r>
      <w:r w:rsidR="00657BAB">
        <w:rPr>
          <w:rFonts w:hint="cs"/>
          <w:cs/>
        </w:rPr>
        <w:t xml:space="preserve"> บทที่ 2</w:t>
      </w:r>
      <w:r w:rsidR="00657BAB">
        <w:t>,</w:t>
      </w:r>
      <w:r w:rsidR="00657BAB">
        <w:rPr>
          <w:rFonts w:hint="cs"/>
          <w:cs/>
        </w:rPr>
        <w:t xml:space="preserve"> </w:t>
      </w:r>
      <w:r w:rsidR="00657BAB" w:rsidRPr="00634655">
        <w:rPr>
          <w:cs/>
        </w:rPr>
        <w:t>ฟัซซีซัพพอร์ตเวกเตอร์รีเกรสชัน</w:t>
      </w:r>
      <w:r w:rsidR="00657BAB">
        <w:t>; p. 44-51</w:t>
      </w:r>
    </w:p>
    <w:p w14:paraId="23E7D3E5" w14:textId="468B24C1" w:rsidR="00657BAB" w:rsidRDefault="00657BAB" w:rsidP="00657BAB">
      <w:pPr>
        <w:pStyle w:val="cpeReference"/>
        <w:rPr>
          <w:rStyle w:val="Hyperlink"/>
          <w:u w:val="none"/>
        </w:rPr>
      </w:pPr>
      <w:r>
        <w:t>[</w:t>
      </w:r>
      <w:r>
        <w:rPr>
          <w:rFonts w:hint="cs"/>
          <w:cs/>
        </w:rPr>
        <w:t>2</w:t>
      </w:r>
      <w:r>
        <w:t>]</w:t>
      </w:r>
      <w:r>
        <w:tab/>
      </w:r>
      <w:r w:rsidRPr="00D13498">
        <w:rPr>
          <w:cs/>
        </w:rPr>
        <w:t>เ</w:t>
      </w:r>
      <w:r w:rsidRPr="00C0165D">
        <w:rPr>
          <w:cs/>
        </w:rPr>
        <w:t xml:space="preserve">ทรด </w:t>
      </w:r>
      <w:r w:rsidRPr="00C0165D">
        <w:t xml:space="preserve">Forex </w:t>
      </w:r>
      <w:proofErr w:type="gramStart"/>
      <w:r w:rsidRPr="00C0165D">
        <w:rPr>
          <w:cs/>
        </w:rPr>
        <w:t>เบื้องต้น :</w:t>
      </w:r>
      <w:proofErr w:type="gramEnd"/>
      <w:r w:rsidRPr="00C0165D">
        <w:rPr>
          <w:cs/>
        </w:rPr>
        <w:t xml:space="preserve"> วิธีเล่น </w:t>
      </w:r>
      <w:r w:rsidRPr="00C0165D">
        <w:t xml:space="preserve">Forex </w:t>
      </w:r>
      <w:r w:rsidRPr="00C0165D">
        <w:rPr>
          <w:cs/>
        </w:rPr>
        <w:t>สำหรับ มือใหม่. (</w:t>
      </w:r>
      <w:r w:rsidRPr="00C0165D">
        <w:t xml:space="preserve">2563). </w:t>
      </w:r>
      <w:r w:rsidRPr="00C0165D">
        <w:rPr>
          <w:cs/>
        </w:rPr>
        <w:t xml:space="preserve">ค้นจาก </w:t>
      </w:r>
      <w:r>
        <w:fldChar w:fldCharType="begin"/>
      </w:r>
      <w:r>
        <w:instrText xml:space="preserve"> HYPERLINK "http://https://admiralmarkets.com/" </w:instrText>
      </w:r>
      <w:r>
        <w:fldChar w:fldCharType="separate"/>
      </w:r>
      <w:r w:rsidRPr="00C0165D">
        <w:rPr>
          <w:rStyle w:val="Hyperlink"/>
          <w:u w:val="none"/>
        </w:rPr>
        <w:t>http://https://admiralmarkets.com/</w:t>
      </w:r>
      <w:r>
        <w:rPr>
          <w:rStyle w:val="Hyperlink"/>
          <w:u w:val="none"/>
        </w:rPr>
        <w:fldChar w:fldCharType="end"/>
      </w:r>
    </w:p>
    <w:p w14:paraId="277A5FC7" w14:textId="77777777" w:rsidR="00657BAB" w:rsidRDefault="00657BAB" w:rsidP="00657BAB">
      <w:pPr>
        <w:pStyle w:val="cpeReference"/>
      </w:pPr>
      <w:r>
        <w:t>[</w:t>
      </w:r>
      <w:r>
        <w:rPr>
          <w:rFonts w:hint="cs"/>
          <w:cs/>
        </w:rPr>
        <w:t>3</w:t>
      </w:r>
      <w:r>
        <w:t>]</w:t>
      </w:r>
      <w:r>
        <w:tab/>
      </w:r>
      <w:r w:rsidRPr="00D13498">
        <w:rPr>
          <w:cs/>
        </w:rPr>
        <w:t>โบ</w:t>
      </w:r>
      <w:r w:rsidRPr="00C0165D">
        <w:rPr>
          <w:cs/>
        </w:rPr>
        <w:t xml:space="preserve">รกเกอร์ </w:t>
      </w:r>
      <w:r w:rsidRPr="00C0165D">
        <w:t xml:space="preserve">Forex </w:t>
      </w:r>
      <w:proofErr w:type="gramStart"/>
      <w:r w:rsidRPr="00C0165D">
        <w:rPr>
          <w:cs/>
        </w:rPr>
        <w:t xml:space="preserve">คืออะไร </w:t>
      </w:r>
      <w:r w:rsidRPr="00C0165D">
        <w:t>?</w:t>
      </w:r>
      <w:proofErr w:type="gramEnd"/>
      <w:r w:rsidRPr="00C0165D">
        <w:t xml:space="preserve"> </w:t>
      </w:r>
      <w:r w:rsidRPr="00C0165D">
        <w:rPr>
          <w:cs/>
        </w:rPr>
        <w:t>ทำไมต้องมี. (</w:t>
      </w:r>
      <w:r w:rsidRPr="00C0165D">
        <w:t xml:space="preserve">2563). </w:t>
      </w:r>
      <w:r w:rsidRPr="00C0165D">
        <w:rPr>
          <w:cs/>
        </w:rPr>
        <w:t xml:space="preserve">ค้นจาก </w:t>
      </w:r>
      <w:r>
        <w:fldChar w:fldCharType="begin"/>
      </w:r>
      <w:r>
        <w:instrText xml:space="preserve"> HYPERLINK "http://https://cutforex.com/" </w:instrText>
      </w:r>
      <w:r>
        <w:fldChar w:fldCharType="separate"/>
      </w:r>
      <w:r w:rsidRPr="00C0165D">
        <w:rPr>
          <w:rStyle w:val="Hyperlink"/>
          <w:u w:val="none"/>
        </w:rPr>
        <w:t>http://https://cutforex.com/</w:t>
      </w:r>
      <w:r>
        <w:rPr>
          <w:rStyle w:val="Hyperlink"/>
          <w:u w:val="none"/>
        </w:rPr>
        <w:fldChar w:fldCharType="end"/>
      </w:r>
    </w:p>
    <w:p w14:paraId="630DE796" w14:textId="53AA3432" w:rsidR="00657BAB" w:rsidRPr="00657BAB" w:rsidRDefault="00657BAB" w:rsidP="00657BAB">
      <w:pPr>
        <w:pStyle w:val="cpeReference"/>
      </w:pPr>
      <w:r>
        <w:t>[</w:t>
      </w:r>
      <w:r>
        <w:rPr>
          <w:rFonts w:hint="cs"/>
          <w:cs/>
        </w:rPr>
        <w:t>4</w:t>
      </w:r>
      <w:r>
        <w:t>]</w:t>
      </w:r>
      <w:r>
        <w:tab/>
      </w:r>
      <w:r w:rsidRPr="00D13498">
        <w:rPr>
          <w:cs/>
        </w:rPr>
        <w:t xml:space="preserve">เหมียวบิน. (ม.ป.ป.). </w:t>
      </w:r>
      <w:proofErr w:type="spellStart"/>
      <w:proofErr w:type="gramStart"/>
      <w:r w:rsidRPr="00D13498">
        <w:t>Spread,Bid</w:t>
      </w:r>
      <w:proofErr w:type="gramEnd"/>
      <w:r w:rsidRPr="00D13498">
        <w:t>,Ask</w:t>
      </w:r>
      <w:proofErr w:type="spellEnd"/>
      <w:r w:rsidRPr="00D13498">
        <w:t xml:space="preserve"> </w:t>
      </w:r>
      <w:r w:rsidRPr="00D13498">
        <w:rPr>
          <w:cs/>
        </w:rPr>
        <w:t>คืออะไร. ค้นจาก</w:t>
      </w:r>
      <w:r w:rsidRPr="00D13498">
        <w:t>http://www.meawbininvestor.com/</w:t>
      </w:r>
    </w:p>
    <w:p w14:paraId="2ABD174D" w14:textId="001C7E76" w:rsidR="00D13498" w:rsidRDefault="00657BAB" w:rsidP="00D13498">
      <w:pPr>
        <w:pStyle w:val="cpeReference"/>
      </w:pPr>
      <w:r>
        <w:t>[5]</w:t>
      </w:r>
      <w:r>
        <w:rPr>
          <w:cs/>
        </w:rPr>
        <w:tab/>
      </w:r>
      <w:r w:rsidR="00D13498" w:rsidRPr="00D13498">
        <w:t xml:space="preserve">momentum indicator. (2555). </w:t>
      </w:r>
      <w:r w:rsidR="00D13498" w:rsidRPr="00D13498">
        <w:rPr>
          <w:cs/>
        </w:rPr>
        <w:t xml:space="preserve">ค้นจาก </w:t>
      </w:r>
      <w:r w:rsidR="00D13498" w:rsidRPr="00D13498">
        <w:t>http://www.cwayinvestment.com/</w:t>
      </w:r>
    </w:p>
    <w:p w14:paraId="1CD6DD2C" w14:textId="6F323808" w:rsidR="00E71DC4" w:rsidRPr="00E71DC4" w:rsidRDefault="00F83948" w:rsidP="00C22011">
      <w:pPr>
        <w:pStyle w:val="cpeReference"/>
        <w:rPr>
          <w:cs/>
        </w:rPr>
        <w:sectPr w:rsidR="00E71DC4" w:rsidRPr="00E71DC4" w:rsidSect="00EA5031">
          <w:pgSz w:w="11907" w:h="16839" w:code="9"/>
          <w:pgMar w:top="1702" w:right="1440" w:bottom="1440" w:left="2160" w:header="1440" w:footer="720" w:gutter="0"/>
          <w:cols w:space="720"/>
          <w:titlePg/>
          <w:docGrid w:linePitch="381"/>
        </w:sectPr>
      </w:pPr>
      <w:r>
        <w:t>[6]</w:t>
      </w:r>
      <w:r>
        <w:tab/>
      </w:r>
      <w:r w:rsidRPr="00F83948">
        <w:t xml:space="preserve">AREEJ ABDULLAH BAASHER, </w:t>
      </w:r>
      <w:r w:rsidRPr="00F83948">
        <w:rPr>
          <w:cs/>
        </w:rPr>
        <w:t xml:space="preserve">และ </w:t>
      </w:r>
      <w:r w:rsidRPr="00F83948">
        <w:t>MOHAMED WALEED FAKHR. (2</w:t>
      </w:r>
      <w:r w:rsidR="00E71DC4">
        <w:rPr>
          <w:rFonts w:hint="cs"/>
          <w:cs/>
        </w:rPr>
        <w:t>554</w:t>
      </w:r>
      <w:r w:rsidRPr="00F83948">
        <w:t>). FOREX Trend Classification using Machine Learning Techniques (Research report). n.p.: Computer Science Department Arab Academy for Science and Technology.</w:t>
      </w:r>
      <w:r w:rsidR="00C22011">
        <w:t xml:space="preserve"> </w:t>
      </w:r>
      <w:r w:rsidR="00D13851">
        <w:t xml:space="preserve"> </w:t>
      </w:r>
      <w:r w:rsidR="00C22011" w:rsidRPr="00C22011">
        <w:t>ISBN: 978-1-61804-039-8</w:t>
      </w:r>
      <w:r w:rsidR="00C22011">
        <w:t>.</w:t>
      </w:r>
    </w:p>
    <w:p w14:paraId="6CFA218A" w14:textId="77777777" w:rsidR="00640619" w:rsidRPr="008473F5" w:rsidRDefault="00640619" w:rsidP="00822419">
      <w:pPr>
        <w:pStyle w:val="cpeHeader"/>
        <w:jc w:val="left"/>
        <w:rPr>
          <w:szCs w:val="28"/>
        </w:rPr>
      </w:pPr>
    </w:p>
    <w:sectPr w:rsidR="00640619" w:rsidRPr="008473F5" w:rsidSect="00EA5031">
      <w:pgSz w:w="11907" w:h="16839" w:code="9"/>
      <w:pgMar w:top="1702" w:right="1440" w:bottom="1440" w:left="2160" w:header="144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F41A04" w14:textId="77777777" w:rsidR="006168C8" w:rsidRDefault="006168C8" w:rsidP="00E44F78">
      <w:r>
        <w:separator/>
      </w:r>
    </w:p>
    <w:p w14:paraId="3E96DFBF" w14:textId="77777777" w:rsidR="006168C8" w:rsidRDefault="006168C8"/>
    <w:p w14:paraId="3D12897D" w14:textId="77777777" w:rsidR="006168C8" w:rsidRDefault="006168C8" w:rsidP="00844E49"/>
  </w:endnote>
  <w:endnote w:type="continuationSeparator" w:id="0">
    <w:p w14:paraId="7F041F0F" w14:textId="77777777" w:rsidR="006168C8" w:rsidRDefault="006168C8" w:rsidP="00E44F78">
      <w:r>
        <w:continuationSeparator/>
      </w:r>
    </w:p>
    <w:p w14:paraId="5C286C9F" w14:textId="77777777" w:rsidR="006168C8" w:rsidRDefault="006168C8"/>
    <w:p w14:paraId="15DBF870" w14:textId="77777777" w:rsidR="006168C8" w:rsidRDefault="006168C8" w:rsidP="00844E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5275AB52-FF3E-4824-8419-6897C44C54EA}"/>
    <w:embedBold r:id="rId2" w:fontKey="{10F897D1-4175-440D-A5AB-417D737BDB79}"/>
    <w:embedItalic r:id="rId3" w:fontKey="{3A49DB8D-92F0-4694-A6CC-EACDC69C970C}"/>
    <w:embedBoldItalic r:id="rId4" w:fontKey="{9A395CB8-F45A-43F1-8B4C-5B28061AFCF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EB5A0891-8F92-4A12-9422-057AE10E4AB2}"/>
    <w:embedBold r:id="rId6" w:fontKey="{B8007E63-720A-4ECD-8D2E-2AA2BADF3FA2}"/>
    <w:embedItalic r:id="rId7" w:fontKey="{25F8FAC0-115C-495A-B3A7-41974427C0D4}"/>
    <w:embedBoldItalic r:id="rId8" w:fontKey="{BD086F86-FB6A-4CFD-A117-8DF44407FC5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F3384DBF-37E0-473B-A211-16A83611B679}"/>
    <w:embedBold r:id="rId10" w:fontKey="{464577E7-FE54-4DD2-B2F1-159E6DBA6852}"/>
    <w:embedItalic r:id="rId11" w:fontKey="{F9B4F08C-082B-4241-8861-C6CAF8F97C6E}"/>
    <w:embedBoldItalic r:id="rId12" w:fontKey="{37BFB4CB-C540-406C-A4CA-392F729290F7}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3" w:fontKey="{7DFE8D9A-6887-4FF9-83AB-D8A7FD26CC13}"/>
    <w:embedBold r:id="rId14" w:fontKey="{7E28DA8D-1D69-4058-ABB5-B5A6ABD18E32}"/>
    <w:embedItalic r:id="rId15" w:fontKey="{99438C34-4E05-4DDE-843D-358A10A4C25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6" w:fontKey="{F08F189D-8C71-4F63-A6FF-F44C9786381E}"/>
    <w:embedBold r:id="rId17" w:fontKey="{596A1CD3-CB32-450A-8C86-A85B21D9D1A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8" w:fontKey="{3C3DFE37-AE42-46D1-8486-3D7D829927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1378F" w14:textId="77777777" w:rsidR="008B5C97" w:rsidRDefault="008B5C97" w:rsidP="00381FA4">
    <w:pPr>
      <w:pStyle w:val="Footer"/>
      <w:tabs>
        <w:tab w:val="center" w:pos="4153"/>
        <w:tab w:val="left" w:pos="4714"/>
      </w:tabs>
      <w:jc w:val="left"/>
    </w:pPr>
    <w:r>
      <w:tab/>
    </w:r>
    <w:sdt>
      <w:sdtPr>
        <w:id w:val="8720443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ข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6A0D5A8A" w14:textId="77777777" w:rsidR="008B5C97" w:rsidRDefault="008B5C97" w:rsidP="001E14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43ED1" w14:textId="77777777" w:rsidR="008B5C97" w:rsidRDefault="008B5C97">
    <w:pPr>
      <w:pStyle w:val="Footer"/>
    </w:pPr>
  </w:p>
  <w:p w14:paraId="5E9AA9D2" w14:textId="77777777" w:rsidR="008B5C97" w:rsidRDefault="008B5C97" w:rsidP="001E14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EFE78" w14:textId="77777777" w:rsidR="008B5C97" w:rsidRDefault="008B5C97" w:rsidP="00381FA4">
    <w:pPr>
      <w:pStyle w:val="Footer"/>
      <w:tabs>
        <w:tab w:val="center" w:pos="4153"/>
        <w:tab w:val="left" w:pos="4714"/>
      </w:tabs>
      <w:jc w:val="left"/>
    </w:pPr>
    <w:r>
      <w:tab/>
    </w:r>
    <w:sdt>
      <w:sdtPr>
        <w:id w:val="-2426479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18452D45" w14:textId="77777777" w:rsidR="008B5C97" w:rsidRDefault="008B5C97" w:rsidP="001E1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CFCB3" w14:textId="77777777" w:rsidR="006168C8" w:rsidRDefault="006168C8" w:rsidP="00E44F78">
      <w:r>
        <w:separator/>
      </w:r>
    </w:p>
    <w:p w14:paraId="78B70ADB" w14:textId="77777777" w:rsidR="006168C8" w:rsidRDefault="006168C8"/>
    <w:p w14:paraId="21287DBB" w14:textId="77777777" w:rsidR="006168C8" w:rsidRDefault="006168C8" w:rsidP="00844E49"/>
  </w:footnote>
  <w:footnote w:type="continuationSeparator" w:id="0">
    <w:p w14:paraId="3795C39B" w14:textId="77777777" w:rsidR="006168C8" w:rsidRDefault="006168C8" w:rsidP="00E44F78">
      <w:r>
        <w:continuationSeparator/>
      </w:r>
    </w:p>
    <w:p w14:paraId="077DE7B4" w14:textId="77777777" w:rsidR="006168C8" w:rsidRDefault="006168C8"/>
    <w:p w14:paraId="042EA86E" w14:textId="77777777" w:rsidR="006168C8" w:rsidRDefault="006168C8" w:rsidP="00844E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8D2B7" w14:textId="77777777" w:rsidR="008B5C97" w:rsidRDefault="008B5C97" w:rsidP="001363B3">
    <w:pPr>
      <w:pStyle w:val="Header"/>
      <w:tabs>
        <w:tab w:val="clear" w:pos="4680"/>
        <w:tab w:val="clear" w:pos="9360"/>
      </w:tabs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BFB5B" w14:textId="77777777" w:rsidR="008B5C97" w:rsidRDefault="008B5C97" w:rsidP="001363B3">
    <w:pPr>
      <w:pStyle w:val="Header"/>
      <w:tabs>
        <w:tab w:val="clear" w:pos="4680"/>
        <w:tab w:val="clear" w:pos="936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E2C40"/>
    <w:multiLevelType w:val="hybridMultilevel"/>
    <w:tmpl w:val="9A6461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00196D"/>
    <w:multiLevelType w:val="hybridMultilevel"/>
    <w:tmpl w:val="E80244AE"/>
    <w:lvl w:ilvl="0" w:tplc="DD9C6E2C">
      <w:start w:val="8500"/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59686D"/>
    <w:multiLevelType w:val="hybridMultilevel"/>
    <w:tmpl w:val="C3B2FB8C"/>
    <w:lvl w:ilvl="0" w:tplc="F4342360">
      <w:start w:val="1"/>
      <w:numFmt w:val="decimal"/>
      <w:pStyle w:val="ListParagraph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184187"/>
    <w:multiLevelType w:val="hybridMultilevel"/>
    <w:tmpl w:val="6AEC7378"/>
    <w:lvl w:ilvl="0" w:tplc="63FAE8A0">
      <w:start w:val="1"/>
      <w:numFmt w:val="decimal"/>
      <w:lvlText w:val="%1."/>
      <w:lvlJc w:val="left"/>
      <w:pPr>
        <w:ind w:left="1080" w:hanging="360"/>
      </w:pPr>
      <w:rPr>
        <w:rFonts w:ascii="TH SarabunPSK" w:eastAsia="Cordia New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D56909"/>
    <w:multiLevelType w:val="hybridMultilevel"/>
    <w:tmpl w:val="1BAE2AAE"/>
    <w:lvl w:ilvl="0" w:tplc="7B0AAACE">
      <w:numFmt w:val="bullet"/>
      <w:lvlText w:val="-"/>
      <w:lvlJc w:val="left"/>
      <w:pPr>
        <w:ind w:left="180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3AF5812"/>
    <w:multiLevelType w:val="hybridMultilevel"/>
    <w:tmpl w:val="776E56B2"/>
    <w:lvl w:ilvl="0" w:tplc="1C2870EC">
      <w:numFmt w:val="bullet"/>
      <w:lvlText w:val="-"/>
      <w:lvlJc w:val="left"/>
      <w:pPr>
        <w:ind w:left="180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41E6EFE"/>
    <w:multiLevelType w:val="hybridMultilevel"/>
    <w:tmpl w:val="C6F67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5250C"/>
    <w:multiLevelType w:val="multilevel"/>
    <w:tmpl w:val="BFA6EE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ก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A5C73E8"/>
    <w:multiLevelType w:val="hybridMultilevel"/>
    <w:tmpl w:val="C5BEA6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904490"/>
    <w:multiLevelType w:val="multilevel"/>
    <w:tmpl w:val="8206C1B2"/>
    <w:lvl w:ilvl="0">
      <w:start w:val="1"/>
      <w:numFmt w:val="decimal"/>
      <w:pStyle w:val="cpeHeaderAppendixSu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peHeaderAppendixSub"/>
      <w:lvlText w:val="ข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4EBB167F"/>
    <w:multiLevelType w:val="hybridMultilevel"/>
    <w:tmpl w:val="8A8A7666"/>
    <w:lvl w:ilvl="0" w:tplc="1C0C4F60"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612F79"/>
    <w:multiLevelType w:val="hybridMultilevel"/>
    <w:tmpl w:val="EF38BE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A6EB0"/>
    <w:multiLevelType w:val="hybridMultilevel"/>
    <w:tmpl w:val="27F089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E5829EC"/>
    <w:multiLevelType w:val="hybridMultilevel"/>
    <w:tmpl w:val="0EA426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1EC645E"/>
    <w:multiLevelType w:val="hybridMultilevel"/>
    <w:tmpl w:val="577CC546"/>
    <w:lvl w:ilvl="0" w:tplc="DCE4A5C8">
      <w:start w:val="30"/>
      <w:numFmt w:val="bullet"/>
      <w:lvlText w:val="-"/>
      <w:lvlJc w:val="left"/>
      <w:pPr>
        <w:ind w:left="720" w:hanging="360"/>
      </w:pPr>
      <w:rPr>
        <w:rFonts w:ascii="AngsanaUPC" w:eastAsia="Cordia New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275AE"/>
    <w:multiLevelType w:val="hybridMultilevel"/>
    <w:tmpl w:val="8340D5CC"/>
    <w:lvl w:ilvl="0" w:tplc="F12A87F6">
      <w:start w:val="30"/>
      <w:numFmt w:val="bullet"/>
      <w:lvlText w:val="-"/>
      <w:lvlJc w:val="left"/>
      <w:pPr>
        <w:ind w:left="72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03F97"/>
    <w:multiLevelType w:val="multilevel"/>
    <w:tmpl w:val="5B38CB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ข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33A3708"/>
    <w:multiLevelType w:val="multilevel"/>
    <w:tmpl w:val="2E2A5360"/>
    <w:lvl w:ilvl="0">
      <w:start w:val="1"/>
      <w:numFmt w:val="decimal"/>
      <w:pStyle w:val="Heading1"/>
      <w:suff w:val="nothing"/>
      <w:lvlText w:val="บทที่ %1"/>
      <w:lvlJc w:val="left"/>
      <w:pPr>
        <w:ind w:left="4827" w:hanging="432"/>
      </w:pPr>
      <w:rPr>
        <w:rFonts w:cs="TH SarabunPSK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bidi="th-TH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 w:val="0"/>
        <w:i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PSK" w:hAnsi="TH SarabunPSK" w:cs="TH SarabunPSK" w:hint="cs"/>
        <w:i w:val="0"/>
        <w:iCs w:val="0"/>
        <w:color w:val="auto"/>
        <w:sz w:val="32"/>
        <w:szCs w:val="36"/>
        <w:lang w:bidi="th-TH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A2E7E0D"/>
    <w:multiLevelType w:val="hybridMultilevel"/>
    <w:tmpl w:val="03AE7E34"/>
    <w:lvl w:ilvl="0" w:tplc="11CC3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2"/>
  </w:num>
  <w:num w:numId="3">
    <w:abstractNumId w:val="11"/>
  </w:num>
  <w:num w:numId="4">
    <w:abstractNumId w:val="8"/>
  </w:num>
  <w:num w:numId="5">
    <w:abstractNumId w:val="12"/>
  </w:num>
  <w:num w:numId="6">
    <w:abstractNumId w:val="13"/>
  </w:num>
  <w:num w:numId="7">
    <w:abstractNumId w:val="9"/>
  </w:num>
  <w:num w:numId="8">
    <w:abstractNumId w:val="6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7"/>
  </w:num>
  <w:num w:numId="13">
    <w:abstractNumId w:val="16"/>
  </w:num>
  <w:num w:numId="14">
    <w:abstractNumId w:val="17"/>
  </w:num>
  <w:num w:numId="15">
    <w:abstractNumId w:val="2"/>
    <w:lvlOverride w:ilvl="0">
      <w:startOverride w:val="1"/>
    </w:lvlOverride>
  </w:num>
  <w:num w:numId="16">
    <w:abstractNumId w:val="4"/>
  </w:num>
  <w:num w:numId="17">
    <w:abstractNumId w:val="10"/>
  </w:num>
  <w:num w:numId="18">
    <w:abstractNumId w:val="5"/>
  </w:num>
  <w:num w:numId="19">
    <w:abstractNumId w:val="18"/>
  </w:num>
  <w:num w:numId="20">
    <w:abstractNumId w:val="15"/>
  </w:num>
  <w:num w:numId="21">
    <w:abstractNumId w:val="14"/>
  </w:num>
  <w:num w:numId="22">
    <w:abstractNumId w:val="0"/>
  </w:num>
  <w:num w:numId="23">
    <w:abstractNumId w:val="3"/>
  </w:num>
  <w:num w:numId="24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attachedTemplate r:id="rId1"/>
  <w:stylePaneSortMethod w:val="0000"/>
  <w:documentProtection w:edit="readOnly" w:formatting="1" w:enforcement="0"/>
  <w:defaultTabStop w:val="720"/>
  <w:drawingGridHorizontalSpacing w:val="140"/>
  <w:displayHorizontalDrawingGridEvery w:val="2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158"/>
    <w:rsid w:val="00003001"/>
    <w:rsid w:val="00003178"/>
    <w:rsid w:val="00016353"/>
    <w:rsid w:val="00017773"/>
    <w:rsid w:val="00017EE4"/>
    <w:rsid w:val="000333D3"/>
    <w:rsid w:val="00036023"/>
    <w:rsid w:val="000410B4"/>
    <w:rsid w:val="0004468B"/>
    <w:rsid w:val="000452C8"/>
    <w:rsid w:val="000454B0"/>
    <w:rsid w:val="000459DB"/>
    <w:rsid w:val="00045BA5"/>
    <w:rsid w:val="00046B09"/>
    <w:rsid w:val="00046EEF"/>
    <w:rsid w:val="0005234F"/>
    <w:rsid w:val="00055234"/>
    <w:rsid w:val="000552C2"/>
    <w:rsid w:val="00056019"/>
    <w:rsid w:val="00061F1C"/>
    <w:rsid w:val="00062495"/>
    <w:rsid w:val="00065D69"/>
    <w:rsid w:val="00065DBA"/>
    <w:rsid w:val="00067D15"/>
    <w:rsid w:val="000716C8"/>
    <w:rsid w:val="00073556"/>
    <w:rsid w:val="00076AEB"/>
    <w:rsid w:val="000800E9"/>
    <w:rsid w:val="00082F63"/>
    <w:rsid w:val="000844DB"/>
    <w:rsid w:val="00084F9E"/>
    <w:rsid w:val="00086C06"/>
    <w:rsid w:val="00086CDE"/>
    <w:rsid w:val="000905E1"/>
    <w:rsid w:val="00090944"/>
    <w:rsid w:val="000947AD"/>
    <w:rsid w:val="0009614D"/>
    <w:rsid w:val="000975D0"/>
    <w:rsid w:val="00097B88"/>
    <w:rsid w:val="000C0E93"/>
    <w:rsid w:val="000C21A8"/>
    <w:rsid w:val="000C377D"/>
    <w:rsid w:val="000C3E82"/>
    <w:rsid w:val="000C4C25"/>
    <w:rsid w:val="000C5192"/>
    <w:rsid w:val="000D118F"/>
    <w:rsid w:val="000D287F"/>
    <w:rsid w:val="000D30C7"/>
    <w:rsid w:val="000D40C2"/>
    <w:rsid w:val="000E1E3A"/>
    <w:rsid w:val="000E4AF0"/>
    <w:rsid w:val="000E5926"/>
    <w:rsid w:val="000E59C6"/>
    <w:rsid w:val="000F2E87"/>
    <w:rsid w:val="000F7308"/>
    <w:rsid w:val="001005EB"/>
    <w:rsid w:val="00100DB8"/>
    <w:rsid w:val="00101E08"/>
    <w:rsid w:val="001040EA"/>
    <w:rsid w:val="001047B1"/>
    <w:rsid w:val="0010661A"/>
    <w:rsid w:val="0011640E"/>
    <w:rsid w:val="00122716"/>
    <w:rsid w:val="00123D6D"/>
    <w:rsid w:val="00127DB7"/>
    <w:rsid w:val="00131783"/>
    <w:rsid w:val="0013245E"/>
    <w:rsid w:val="001363B3"/>
    <w:rsid w:val="00136970"/>
    <w:rsid w:val="001370E9"/>
    <w:rsid w:val="001371E4"/>
    <w:rsid w:val="00142A86"/>
    <w:rsid w:val="00142EC0"/>
    <w:rsid w:val="00144161"/>
    <w:rsid w:val="001444C4"/>
    <w:rsid w:val="0014501E"/>
    <w:rsid w:val="00151357"/>
    <w:rsid w:val="00153151"/>
    <w:rsid w:val="001537E2"/>
    <w:rsid w:val="00154600"/>
    <w:rsid w:val="00157635"/>
    <w:rsid w:val="001624C6"/>
    <w:rsid w:val="0016524B"/>
    <w:rsid w:val="001709FC"/>
    <w:rsid w:val="001738B7"/>
    <w:rsid w:val="0017474D"/>
    <w:rsid w:val="00174EB6"/>
    <w:rsid w:val="00176F5B"/>
    <w:rsid w:val="00181B68"/>
    <w:rsid w:val="0018720A"/>
    <w:rsid w:val="001874D0"/>
    <w:rsid w:val="0019463A"/>
    <w:rsid w:val="00194777"/>
    <w:rsid w:val="00194A77"/>
    <w:rsid w:val="00195679"/>
    <w:rsid w:val="0019595B"/>
    <w:rsid w:val="00195B40"/>
    <w:rsid w:val="0019748A"/>
    <w:rsid w:val="001975E6"/>
    <w:rsid w:val="001A03B5"/>
    <w:rsid w:val="001A08CF"/>
    <w:rsid w:val="001A1F93"/>
    <w:rsid w:val="001A2AAE"/>
    <w:rsid w:val="001A2C0E"/>
    <w:rsid w:val="001A4583"/>
    <w:rsid w:val="001A49C8"/>
    <w:rsid w:val="001B6C02"/>
    <w:rsid w:val="001C0404"/>
    <w:rsid w:val="001C0D3C"/>
    <w:rsid w:val="001C6FA4"/>
    <w:rsid w:val="001D106E"/>
    <w:rsid w:val="001D127A"/>
    <w:rsid w:val="001E14FC"/>
    <w:rsid w:val="001E2B24"/>
    <w:rsid w:val="001E4B98"/>
    <w:rsid w:val="001E571D"/>
    <w:rsid w:val="001F1083"/>
    <w:rsid w:val="001F30B9"/>
    <w:rsid w:val="001F33CD"/>
    <w:rsid w:val="001F445B"/>
    <w:rsid w:val="001F6ADA"/>
    <w:rsid w:val="00201BDF"/>
    <w:rsid w:val="002023CE"/>
    <w:rsid w:val="00202C3F"/>
    <w:rsid w:val="002032D4"/>
    <w:rsid w:val="00220529"/>
    <w:rsid w:val="0022176D"/>
    <w:rsid w:val="002247CF"/>
    <w:rsid w:val="002247DC"/>
    <w:rsid w:val="00226E00"/>
    <w:rsid w:val="00227687"/>
    <w:rsid w:val="00234A4C"/>
    <w:rsid w:val="00235CA4"/>
    <w:rsid w:val="0024284F"/>
    <w:rsid w:val="00243EB9"/>
    <w:rsid w:val="00247776"/>
    <w:rsid w:val="00255B45"/>
    <w:rsid w:val="00256C1E"/>
    <w:rsid w:val="00264E02"/>
    <w:rsid w:val="00265543"/>
    <w:rsid w:val="0026569D"/>
    <w:rsid w:val="002668AB"/>
    <w:rsid w:val="00270E1D"/>
    <w:rsid w:val="00277D3F"/>
    <w:rsid w:val="0028321B"/>
    <w:rsid w:val="00291A49"/>
    <w:rsid w:val="00292778"/>
    <w:rsid w:val="002937C5"/>
    <w:rsid w:val="0029655A"/>
    <w:rsid w:val="002971C6"/>
    <w:rsid w:val="00297CEA"/>
    <w:rsid w:val="002A0185"/>
    <w:rsid w:val="002A108A"/>
    <w:rsid w:val="002A1C6A"/>
    <w:rsid w:val="002A3952"/>
    <w:rsid w:val="002A42C1"/>
    <w:rsid w:val="002A42E7"/>
    <w:rsid w:val="002A53C6"/>
    <w:rsid w:val="002A57F6"/>
    <w:rsid w:val="002B0077"/>
    <w:rsid w:val="002B1996"/>
    <w:rsid w:val="002B1FFB"/>
    <w:rsid w:val="002B4503"/>
    <w:rsid w:val="002C3E6C"/>
    <w:rsid w:val="002C7E24"/>
    <w:rsid w:val="002D0B52"/>
    <w:rsid w:val="002D18CC"/>
    <w:rsid w:val="002D5A09"/>
    <w:rsid w:val="002E2739"/>
    <w:rsid w:val="002E6173"/>
    <w:rsid w:val="002F00E3"/>
    <w:rsid w:val="002F06CF"/>
    <w:rsid w:val="002F3FA1"/>
    <w:rsid w:val="002F4BC4"/>
    <w:rsid w:val="002F640D"/>
    <w:rsid w:val="002F78F0"/>
    <w:rsid w:val="00301158"/>
    <w:rsid w:val="00301BFA"/>
    <w:rsid w:val="00307AA8"/>
    <w:rsid w:val="00313CAF"/>
    <w:rsid w:val="0032281B"/>
    <w:rsid w:val="003268E7"/>
    <w:rsid w:val="00330CBC"/>
    <w:rsid w:val="00331343"/>
    <w:rsid w:val="00334FD2"/>
    <w:rsid w:val="00343054"/>
    <w:rsid w:val="0035093D"/>
    <w:rsid w:val="003512B6"/>
    <w:rsid w:val="003518F9"/>
    <w:rsid w:val="00352DDB"/>
    <w:rsid w:val="00356A4D"/>
    <w:rsid w:val="00363B51"/>
    <w:rsid w:val="00363EC0"/>
    <w:rsid w:val="00363F36"/>
    <w:rsid w:val="003704E3"/>
    <w:rsid w:val="003706C1"/>
    <w:rsid w:val="003731D3"/>
    <w:rsid w:val="00381439"/>
    <w:rsid w:val="00381FA4"/>
    <w:rsid w:val="003863E1"/>
    <w:rsid w:val="003937D1"/>
    <w:rsid w:val="00393C2C"/>
    <w:rsid w:val="00393C67"/>
    <w:rsid w:val="003A171E"/>
    <w:rsid w:val="003A244A"/>
    <w:rsid w:val="003A43F2"/>
    <w:rsid w:val="003A5799"/>
    <w:rsid w:val="003B2C7B"/>
    <w:rsid w:val="003B467E"/>
    <w:rsid w:val="003B6670"/>
    <w:rsid w:val="003B706F"/>
    <w:rsid w:val="003C20C6"/>
    <w:rsid w:val="003C27A1"/>
    <w:rsid w:val="003C3885"/>
    <w:rsid w:val="003C71B8"/>
    <w:rsid w:val="003D1B5A"/>
    <w:rsid w:val="003D1E8E"/>
    <w:rsid w:val="003D2D67"/>
    <w:rsid w:val="003D37EB"/>
    <w:rsid w:val="003D4DA3"/>
    <w:rsid w:val="003D54FC"/>
    <w:rsid w:val="003E25A4"/>
    <w:rsid w:val="003E2F42"/>
    <w:rsid w:val="003E6B5D"/>
    <w:rsid w:val="003E769E"/>
    <w:rsid w:val="003F34D1"/>
    <w:rsid w:val="003F60CF"/>
    <w:rsid w:val="00401FC2"/>
    <w:rsid w:val="00402303"/>
    <w:rsid w:val="004073A6"/>
    <w:rsid w:val="00414B74"/>
    <w:rsid w:val="00415EB5"/>
    <w:rsid w:val="004161E6"/>
    <w:rsid w:val="004173A2"/>
    <w:rsid w:val="00423559"/>
    <w:rsid w:val="00424206"/>
    <w:rsid w:val="00424640"/>
    <w:rsid w:val="00424C88"/>
    <w:rsid w:val="00425A32"/>
    <w:rsid w:val="00425D16"/>
    <w:rsid w:val="00426144"/>
    <w:rsid w:val="004261C8"/>
    <w:rsid w:val="0043089E"/>
    <w:rsid w:val="0043240D"/>
    <w:rsid w:val="00432C4A"/>
    <w:rsid w:val="00432D1E"/>
    <w:rsid w:val="004335F0"/>
    <w:rsid w:val="00434A53"/>
    <w:rsid w:val="00436C3F"/>
    <w:rsid w:val="00437989"/>
    <w:rsid w:val="0044352E"/>
    <w:rsid w:val="00444577"/>
    <w:rsid w:val="00445C2B"/>
    <w:rsid w:val="00453D87"/>
    <w:rsid w:val="00456BF0"/>
    <w:rsid w:val="00460947"/>
    <w:rsid w:val="00460BE8"/>
    <w:rsid w:val="0046144D"/>
    <w:rsid w:val="00466AF9"/>
    <w:rsid w:val="00473E4A"/>
    <w:rsid w:val="00475CAD"/>
    <w:rsid w:val="00476547"/>
    <w:rsid w:val="00477EF3"/>
    <w:rsid w:val="00483E4D"/>
    <w:rsid w:val="00486BB7"/>
    <w:rsid w:val="00493B9D"/>
    <w:rsid w:val="004A4CCE"/>
    <w:rsid w:val="004B3DBD"/>
    <w:rsid w:val="004B7134"/>
    <w:rsid w:val="004C30B6"/>
    <w:rsid w:val="004C5520"/>
    <w:rsid w:val="004C670E"/>
    <w:rsid w:val="004C7BB6"/>
    <w:rsid w:val="004D3B69"/>
    <w:rsid w:val="004D3FF7"/>
    <w:rsid w:val="004D4CEB"/>
    <w:rsid w:val="004D5439"/>
    <w:rsid w:val="004E2478"/>
    <w:rsid w:val="004E58FB"/>
    <w:rsid w:val="004E6DCC"/>
    <w:rsid w:val="004F0BC0"/>
    <w:rsid w:val="004F23BF"/>
    <w:rsid w:val="004F4566"/>
    <w:rsid w:val="004F5A13"/>
    <w:rsid w:val="004F6116"/>
    <w:rsid w:val="004F6FE8"/>
    <w:rsid w:val="005031E9"/>
    <w:rsid w:val="0051301B"/>
    <w:rsid w:val="005146E2"/>
    <w:rsid w:val="00515077"/>
    <w:rsid w:val="00517A18"/>
    <w:rsid w:val="005236CF"/>
    <w:rsid w:val="00525520"/>
    <w:rsid w:val="00527B4D"/>
    <w:rsid w:val="005349A8"/>
    <w:rsid w:val="00534F40"/>
    <w:rsid w:val="00536165"/>
    <w:rsid w:val="00556535"/>
    <w:rsid w:val="005573B3"/>
    <w:rsid w:val="00557B16"/>
    <w:rsid w:val="005613EB"/>
    <w:rsid w:val="00561C1E"/>
    <w:rsid w:val="00562692"/>
    <w:rsid w:val="00562DD5"/>
    <w:rsid w:val="00563E9B"/>
    <w:rsid w:val="00567B5B"/>
    <w:rsid w:val="005712AA"/>
    <w:rsid w:val="0057267D"/>
    <w:rsid w:val="0057281B"/>
    <w:rsid w:val="00572B21"/>
    <w:rsid w:val="00573E47"/>
    <w:rsid w:val="005747F6"/>
    <w:rsid w:val="00576EAB"/>
    <w:rsid w:val="005803D9"/>
    <w:rsid w:val="0058111B"/>
    <w:rsid w:val="00583F11"/>
    <w:rsid w:val="00585E31"/>
    <w:rsid w:val="00585E3B"/>
    <w:rsid w:val="005902CC"/>
    <w:rsid w:val="00592442"/>
    <w:rsid w:val="0059391A"/>
    <w:rsid w:val="005952F7"/>
    <w:rsid w:val="00595AE4"/>
    <w:rsid w:val="005961A4"/>
    <w:rsid w:val="00596584"/>
    <w:rsid w:val="00597807"/>
    <w:rsid w:val="005A0E56"/>
    <w:rsid w:val="005A207E"/>
    <w:rsid w:val="005A2FC5"/>
    <w:rsid w:val="005B42C4"/>
    <w:rsid w:val="005B7606"/>
    <w:rsid w:val="005B7BDF"/>
    <w:rsid w:val="005C06D5"/>
    <w:rsid w:val="005C0DD1"/>
    <w:rsid w:val="005C50CE"/>
    <w:rsid w:val="005C68A9"/>
    <w:rsid w:val="005D0049"/>
    <w:rsid w:val="005D1B04"/>
    <w:rsid w:val="005D53CD"/>
    <w:rsid w:val="005D58F0"/>
    <w:rsid w:val="005E07EF"/>
    <w:rsid w:val="005E25A9"/>
    <w:rsid w:val="005E3039"/>
    <w:rsid w:val="005E3725"/>
    <w:rsid w:val="005E3A19"/>
    <w:rsid w:val="005E6C7F"/>
    <w:rsid w:val="005E6F25"/>
    <w:rsid w:val="005F46F4"/>
    <w:rsid w:val="005F4A3C"/>
    <w:rsid w:val="005F67E2"/>
    <w:rsid w:val="00600413"/>
    <w:rsid w:val="0060111E"/>
    <w:rsid w:val="006031F1"/>
    <w:rsid w:val="006034EB"/>
    <w:rsid w:val="00604784"/>
    <w:rsid w:val="006067B6"/>
    <w:rsid w:val="00610440"/>
    <w:rsid w:val="00612333"/>
    <w:rsid w:val="00612763"/>
    <w:rsid w:val="00613007"/>
    <w:rsid w:val="006168C8"/>
    <w:rsid w:val="00617928"/>
    <w:rsid w:val="006219CD"/>
    <w:rsid w:val="00626112"/>
    <w:rsid w:val="006261CB"/>
    <w:rsid w:val="00626542"/>
    <w:rsid w:val="006338A1"/>
    <w:rsid w:val="006339DB"/>
    <w:rsid w:val="00633EB7"/>
    <w:rsid w:val="00634655"/>
    <w:rsid w:val="00635BF0"/>
    <w:rsid w:val="0064025E"/>
    <w:rsid w:val="00640619"/>
    <w:rsid w:val="00642802"/>
    <w:rsid w:val="00642BEB"/>
    <w:rsid w:val="00645305"/>
    <w:rsid w:val="0065022B"/>
    <w:rsid w:val="00650531"/>
    <w:rsid w:val="0065114C"/>
    <w:rsid w:val="00652013"/>
    <w:rsid w:val="00655EB2"/>
    <w:rsid w:val="00656775"/>
    <w:rsid w:val="00657BAB"/>
    <w:rsid w:val="00660F49"/>
    <w:rsid w:val="00661380"/>
    <w:rsid w:val="0066283A"/>
    <w:rsid w:val="006670EA"/>
    <w:rsid w:val="006731D0"/>
    <w:rsid w:val="0067462C"/>
    <w:rsid w:val="00675E84"/>
    <w:rsid w:val="006760D9"/>
    <w:rsid w:val="00682549"/>
    <w:rsid w:val="00687A1C"/>
    <w:rsid w:val="00694182"/>
    <w:rsid w:val="006948A4"/>
    <w:rsid w:val="00695828"/>
    <w:rsid w:val="00695A59"/>
    <w:rsid w:val="006A4666"/>
    <w:rsid w:val="006A5727"/>
    <w:rsid w:val="006B2167"/>
    <w:rsid w:val="006C3A47"/>
    <w:rsid w:val="006C7B83"/>
    <w:rsid w:val="006D5ACA"/>
    <w:rsid w:val="006D7EA1"/>
    <w:rsid w:val="006E14CD"/>
    <w:rsid w:val="006E1FAE"/>
    <w:rsid w:val="006E4152"/>
    <w:rsid w:val="006E7157"/>
    <w:rsid w:val="006F26DA"/>
    <w:rsid w:val="006F3055"/>
    <w:rsid w:val="007046BA"/>
    <w:rsid w:val="00706562"/>
    <w:rsid w:val="007155B5"/>
    <w:rsid w:val="0071599D"/>
    <w:rsid w:val="00715BB0"/>
    <w:rsid w:val="00715CBD"/>
    <w:rsid w:val="00715D38"/>
    <w:rsid w:val="00725DA2"/>
    <w:rsid w:val="00726A3D"/>
    <w:rsid w:val="0073463A"/>
    <w:rsid w:val="007376D4"/>
    <w:rsid w:val="00740568"/>
    <w:rsid w:val="00740D13"/>
    <w:rsid w:val="007411CA"/>
    <w:rsid w:val="0074166E"/>
    <w:rsid w:val="0074438D"/>
    <w:rsid w:val="00744A14"/>
    <w:rsid w:val="00750467"/>
    <w:rsid w:val="00757588"/>
    <w:rsid w:val="007663BD"/>
    <w:rsid w:val="0077358A"/>
    <w:rsid w:val="00775212"/>
    <w:rsid w:val="007807BF"/>
    <w:rsid w:val="00780B77"/>
    <w:rsid w:val="0078108B"/>
    <w:rsid w:val="007814B2"/>
    <w:rsid w:val="007875C2"/>
    <w:rsid w:val="0079223A"/>
    <w:rsid w:val="007929DF"/>
    <w:rsid w:val="00792AB1"/>
    <w:rsid w:val="00792B75"/>
    <w:rsid w:val="0079593D"/>
    <w:rsid w:val="007A0766"/>
    <w:rsid w:val="007A1281"/>
    <w:rsid w:val="007A4AA2"/>
    <w:rsid w:val="007B2957"/>
    <w:rsid w:val="007B33BC"/>
    <w:rsid w:val="007B4E3E"/>
    <w:rsid w:val="007B5F9D"/>
    <w:rsid w:val="007B789D"/>
    <w:rsid w:val="007C131F"/>
    <w:rsid w:val="007C31F0"/>
    <w:rsid w:val="007C6391"/>
    <w:rsid w:val="007D0FE6"/>
    <w:rsid w:val="007D25B3"/>
    <w:rsid w:val="007D5683"/>
    <w:rsid w:val="007E0941"/>
    <w:rsid w:val="007E0D07"/>
    <w:rsid w:val="007E183F"/>
    <w:rsid w:val="007E2181"/>
    <w:rsid w:val="007E3D8D"/>
    <w:rsid w:val="007E5F58"/>
    <w:rsid w:val="007E7600"/>
    <w:rsid w:val="007F1236"/>
    <w:rsid w:val="007F12B6"/>
    <w:rsid w:val="007F2487"/>
    <w:rsid w:val="007F3AEC"/>
    <w:rsid w:val="00800C4C"/>
    <w:rsid w:val="00803A82"/>
    <w:rsid w:val="00805937"/>
    <w:rsid w:val="00806376"/>
    <w:rsid w:val="00806A3D"/>
    <w:rsid w:val="00811A1D"/>
    <w:rsid w:val="00815B98"/>
    <w:rsid w:val="00816969"/>
    <w:rsid w:val="00816DCB"/>
    <w:rsid w:val="00821733"/>
    <w:rsid w:val="00822419"/>
    <w:rsid w:val="00827351"/>
    <w:rsid w:val="0083455F"/>
    <w:rsid w:val="008350AA"/>
    <w:rsid w:val="0084012C"/>
    <w:rsid w:val="00841AD7"/>
    <w:rsid w:val="008434B6"/>
    <w:rsid w:val="00844E49"/>
    <w:rsid w:val="00844E8A"/>
    <w:rsid w:val="0084510D"/>
    <w:rsid w:val="008451C6"/>
    <w:rsid w:val="008473F5"/>
    <w:rsid w:val="00847670"/>
    <w:rsid w:val="00847AC7"/>
    <w:rsid w:val="00854189"/>
    <w:rsid w:val="0085450C"/>
    <w:rsid w:val="00854EDF"/>
    <w:rsid w:val="00855504"/>
    <w:rsid w:val="00856794"/>
    <w:rsid w:val="008569FE"/>
    <w:rsid w:val="00856CA1"/>
    <w:rsid w:val="00871229"/>
    <w:rsid w:val="008736C4"/>
    <w:rsid w:val="00876A76"/>
    <w:rsid w:val="00885230"/>
    <w:rsid w:val="00887963"/>
    <w:rsid w:val="0089213B"/>
    <w:rsid w:val="00892EC5"/>
    <w:rsid w:val="0089343C"/>
    <w:rsid w:val="00895461"/>
    <w:rsid w:val="0089548B"/>
    <w:rsid w:val="00895FBC"/>
    <w:rsid w:val="0089676C"/>
    <w:rsid w:val="00897522"/>
    <w:rsid w:val="008A013E"/>
    <w:rsid w:val="008A0E90"/>
    <w:rsid w:val="008A0EA5"/>
    <w:rsid w:val="008A12AC"/>
    <w:rsid w:val="008A2895"/>
    <w:rsid w:val="008A4D99"/>
    <w:rsid w:val="008A56BF"/>
    <w:rsid w:val="008B104F"/>
    <w:rsid w:val="008B215F"/>
    <w:rsid w:val="008B2A91"/>
    <w:rsid w:val="008B2C0E"/>
    <w:rsid w:val="008B5C97"/>
    <w:rsid w:val="008B6920"/>
    <w:rsid w:val="008B70C5"/>
    <w:rsid w:val="008C0A5E"/>
    <w:rsid w:val="008C51CB"/>
    <w:rsid w:val="008C710E"/>
    <w:rsid w:val="008D14DC"/>
    <w:rsid w:val="008D4C96"/>
    <w:rsid w:val="008D66FF"/>
    <w:rsid w:val="008D716A"/>
    <w:rsid w:val="008E0359"/>
    <w:rsid w:val="008E5F66"/>
    <w:rsid w:val="008E7394"/>
    <w:rsid w:val="008E7D64"/>
    <w:rsid w:val="008F6357"/>
    <w:rsid w:val="008F6C81"/>
    <w:rsid w:val="00902C44"/>
    <w:rsid w:val="0090781B"/>
    <w:rsid w:val="009127A1"/>
    <w:rsid w:val="00912B79"/>
    <w:rsid w:val="009146DE"/>
    <w:rsid w:val="0091493B"/>
    <w:rsid w:val="00917B8F"/>
    <w:rsid w:val="00921AE7"/>
    <w:rsid w:val="009345C4"/>
    <w:rsid w:val="009348E0"/>
    <w:rsid w:val="00935F26"/>
    <w:rsid w:val="009401A6"/>
    <w:rsid w:val="00941C72"/>
    <w:rsid w:val="00942723"/>
    <w:rsid w:val="00946FF0"/>
    <w:rsid w:val="00950FB3"/>
    <w:rsid w:val="00952CBD"/>
    <w:rsid w:val="0095357D"/>
    <w:rsid w:val="00960A23"/>
    <w:rsid w:val="00961C48"/>
    <w:rsid w:val="00962B85"/>
    <w:rsid w:val="00966578"/>
    <w:rsid w:val="00972849"/>
    <w:rsid w:val="00975002"/>
    <w:rsid w:val="00975C18"/>
    <w:rsid w:val="0098006C"/>
    <w:rsid w:val="00985357"/>
    <w:rsid w:val="00987C95"/>
    <w:rsid w:val="00992FA4"/>
    <w:rsid w:val="00993A0C"/>
    <w:rsid w:val="009A0C03"/>
    <w:rsid w:val="009A3E7B"/>
    <w:rsid w:val="009B3CA6"/>
    <w:rsid w:val="009B424D"/>
    <w:rsid w:val="009C3D77"/>
    <w:rsid w:val="009C4F7F"/>
    <w:rsid w:val="009D1304"/>
    <w:rsid w:val="009D617F"/>
    <w:rsid w:val="009E029B"/>
    <w:rsid w:val="009E26A2"/>
    <w:rsid w:val="009E7AAD"/>
    <w:rsid w:val="009F31B2"/>
    <w:rsid w:val="009F32BD"/>
    <w:rsid w:val="009F48CE"/>
    <w:rsid w:val="009F65AE"/>
    <w:rsid w:val="009F7416"/>
    <w:rsid w:val="009F7F79"/>
    <w:rsid w:val="00A01173"/>
    <w:rsid w:val="00A01CAC"/>
    <w:rsid w:val="00A02E09"/>
    <w:rsid w:val="00A034B7"/>
    <w:rsid w:val="00A06ECB"/>
    <w:rsid w:val="00A10128"/>
    <w:rsid w:val="00A12550"/>
    <w:rsid w:val="00A15648"/>
    <w:rsid w:val="00A206C2"/>
    <w:rsid w:val="00A21BBD"/>
    <w:rsid w:val="00A2454A"/>
    <w:rsid w:val="00A25253"/>
    <w:rsid w:val="00A2642B"/>
    <w:rsid w:val="00A3496C"/>
    <w:rsid w:val="00A454F2"/>
    <w:rsid w:val="00A464D9"/>
    <w:rsid w:val="00A53B05"/>
    <w:rsid w:val="00A540E9"/>
    <w:rsid w:val="00A66EF9"/>
    <w:rsid w:val="00A6770D"/>
    <w:rsid w:val="00A70CA6"/>
    <w:rsid w:val="00A721AF"/>
    <w:rsid w:val="00A75D0E"/>
    <w:rsid w:val="00A81EA5"/>
    <w:rsid w:val="00A828CE"/>
    <w:rsid w:val="00A83C33"/>
    <w:rsid w:val="00A83F64"/>
    <w:rsid w:val="00A87E75"/>
    <w:rsid w:val="00A9395D"/>
    <w:rsid w:val="00A93A68"/>
    <w:rsid w:val="00A95199"/>
    <w:rsid w:val="00A95DA6"/>
    <w:rsid w:val="00A969A1"/>
    <w:rsid w:val="00AA0C6E"/>
    <w:rsid w:val="00AB0394"/>
    <w:rsid w:val="00AB2639"/>
    <w:rsid w:val="00AB3DF8"/>
    <w:rsid w:val="00AB46C2"/>
    <w:rsid w:val="00AB5155"/>
    <w:rsid w:val="00AC7179"/>
    <w:rsid w:val="00AD09CC"/>
    <w:rsid w:val="00AD79EF"/>
    <w:rsid w:val="00AE1D07"/>
    <w:rsid w:val="00AE1E41"/>
    <w:rsid w:val="00AE37FE"/>
    <w:rsid w:val="00AE3BEB"/>
    <w:rsid w:val="00AF02EE"/>
    <w:rsid w:val="00AF0B3C"/>
    <w:rsid w:val="00AF1C2D"/>
    <w:rsid w:val="00AF220B"/>
    <w:rsid w:val="00AF24AB"/>
    <w:rsid w:val="00AF3F96"/>
    <w:rsid w:val="00AF68F2"/>
    <w:rsid w:val="00B00CF1"/>
    <w:rsid w:val="00B10D75"/>
    <w:rsid w:val="00B120BB"/>
    <w:rsid w:val="00B13BCA"/>
    <w:rsid w:val="00B14254"/>
    <w:rsid w:val="00B1672A"/>
    <w:rsid w:val="00B22DB3"/>
    <w:rsid w:val="00B2765B"/>
    <w:rsid w:val="00B30BED"/>
    <w:rsid w:val="00B3294C"/>
    <w:rsid w:val="00B368CC"/>
    <w:rsid w:val="00B37D32"/>
    <w:rsid w:val="00B4140C"/>
    <w:rsid w:val="00B43F22"/>
    <w:rsid w:val="00B43FBA"/>
    <w:rsid w:val="00B4614A"/>
    <w:rsid w:val="00B461AE"/>
    <w:rsid w:val="00B46807"/>
    <w:rsid w:val="00B50692"/>
    <w:rsid w:val="00B53218"/>
    <w:rsid w:val="00B53EA0"/>
    <w:rsid w:val="00B54A2D"/>
    <w:rsid w:val="00B60C82"/>
    <w:rsid w:val="00B6185E"/>
    <w:rsid w:val="00B61F49"/>
    <w:rsid w:val="00B63D63"/>
    <w:rsid w:val="00B70767"/>
    <w:rsid w:val="00B71A1E"/>
    <w:rsid w:val="00B71DAD"/>
    <w:rsid w:val="00B71FB0"/>
    <w:rsid w:val="00B74D63"/>
    <w:rsid w:val="00B8084C"/>
    <w:rsid w:val="00B82ADC"/>
    <w:rsid w:val="00B82FEC"/>
    <w:rsid w:val="00B843E7"/>
    <w:rsid w:val="00B85325"/>
    <w:rsid w:val="00B879F1"/>
    <w:rsid w:val="00B90AB5"/>
    <w:rsid w:val="00B92DFF"/>
    <w:rsid w:val="00B959C8"/>
    <w:rsid w:val="00B96079"/>
    <w:rsid w:val="00BA0D9E"/>
    <w:rsid w:val="00BA0E15"/>
    <w:rsid w:val="00BA2A8C"/>
    <w:rsid w:val="00BA575D"/>
    <w:rsid w:val="00BA7BB7"/>
    <w:rsid w:val="00BA7F67"/>
    <w:rsid w:val="00BB380F"/>
    <w:rsid w:val="00BB3C6E"/>
    <w:rsid w:val="00BB4CFF"/>
    <w:rsid w:val="00BC5C50"/>
    <w:rsid w:val="00BC5DF2"/>
    <w:rsid w:val="00BD2121"/>
    <w:rsid w:val="00BD4E53"/>
    <w:rsid w:val="00BD5AC7"/>
    <w:rsid w:val="00BD7563"/>
    <w:rsid w:val="00BD7FF6"/>
    <w:rsid w:val="00BE4DBE"/>
    <w:rsid w:val="00BF3F9C"/>
    <w:rsid w:val="00BF469A"/>
    <w:rsid w:val="00BF5A5A"/>
    <w:rsid w:val="00C00682"/>
    <w:rsid w:val="00C00C4E"/>
    <w:rsid w:val="00C0117D"/>
    <w:rsid w:val="00C0165D"/>
    <w:rsid w:val="00C017A1"/>
    <w:rsid w:val="00C02A4D"/>
    <w:rsid w:val="00C04164"/>
    <w:rsid w:val="00C042E3"/>
    <w:rsid w:val="00C04C1D"/>
    <w:rsid w:val="00C06FBC"/>
    <w:rsid w:val="00C145EE"/>
    <w:rsid w:val="00C15162"/>
    <w:rsid w:val="00C20560"/>
    <w:rsid w:val="00C22011"/>
    <w:rsid w:val="00C22548"/>
    <w:rsid w:val="00C26025"/>
    <w:rsid w:val="00C30BF6"/>
    <w:rsid w:val="00C30F4D"/>
    <w:rsid w:val="00C31CE0"/>
    <w:rsid w:val="00C437F5"/>
    <w:rsid w:val="00C44ABD"/>
    <w:rsid w:val="00C44D7E"/>
    <w:rsid w:val="00C53AFF"/>
    <w:rsid w:val="00C579FA"/>
    <w:rsid w:val="00C60E3F"/>
    <w:rsid w:val="00C61BEE"/>
    <w:rsid w:val="00C62334"/>
    <w:rsid w:val="00C6300D"/>
    <w:rsid w:val="00C64A2B"/>
    <w:rsid w:val="00C67EB9"/>
    <w:rsid w:val="00C7681A"/>
    <w:rsid w:val="00C76CA4"/>
    <w:rsid w:val="00C81BC0"/>
    <w:rsid w:val="00C84337"/>
    <w:rsid w:val="00C86286"/>
    <w:rsid w:val="00C873C2"/>
    <w:rsid w:val="00C92EB4"/>
    <w:rsid w:val="00C93D9C"/>
    <w:rsid w:val="00CA3152"/>
    <w:rsid w:val="00CA35D7"/>
    <w:rsid w:val="00CA4E43"/>
    <w:rsid w:val="00CA6BBC"/>
    <w:rsid w:val="00CA6F75"/>
    <w:rsid w:val="00CB06D6"/>
    <w:rsid w:val="00CB1664"/>
    <w:rsid w:val="00CB1F8A"/>
    <w:rsid w:val="00CB7A97"/>
    <w:rsid w:val="00CC0306"/>
    <w:rsid w:val="00CC0A4D"/>
    <w:rsid w:val="00CC184C"/>
    <w:rsid w:val="00CC2170"/>
    <w:rsid w:val="00CC51EA"/>
    <w:rsid w:val="00CC64EB"/>
    <w:rsid w:val="00CC7AC0"/>
    <w:rsid w:val="00CC7DC3"/>
    <w:rsid w:val="00CD4FC8"/>
    <w:rsid w:val="00CE1283"/>
    <w:rsid w:val="00CE4217"/>
    <w:rsid w:val="00CE5B37"/>
    <w:rsid w:val="00CF0FC2"/>
    <w:rsid w:val="00CF169E"/>
    <w:rsid w:val="00CF31CC"/>
    <w:rsid w:val="00CF4326"/>
    <w:rsid w:val="00CF468C"/>
    <w:rsid w:val="00CF7C2D"/>
    <w:rsid w:val="00D03A6B"/>
    <w:rsid w:val="00D0527C"/>
    <w:rsid w:val="00D06532"/>
    <w:rsid w:val="00D06785"/>
    <w:rsid w:val="00D069D1"/>
    <w:rsid w:val="00D07265"/>
    <w:rsid w:val="00D077EA"/>
    <w:rsid w:val="00D1312C"/>
    <w:rsid w:val="00D13498"/>
    <w:rsid w:val="00D13851"/>
    <w:rsid w:val="00D22CED"/>
    <w:rsid w:val="00D3023C"/>
    <w:rsid w:val="00D327D6"/>
    <w:rsid w:val="00D33B92"/>
    <w:rsid w:val="00D370E5"/>
    <w:rsid w:val="00D37572"/>
    <w:rsid w:val="00D42617"/>
    <w:rsid w:val="00D434E4"/>
    <w:rsid w:val="00D43BDC"/>
    <w:rsid w:val="00D450CF"/>
    <w:rsid w:val="00D45315"/>
    <w:rsid w:val="00D478AC"/>
    <w:rsid w:val="00D47CFD"/>
    <w:rsid w:val="00D50D25"/>
    <w:rsid w:val="00D51A8F"/>
    <w:rsid w:val="00D55583"/>
    <w:rsid w:val="00D55606"/>
    <w:rsid w:val="00D61548"/>
    <w:rsid w:val="00D84325"/>
    <w:rsid w:val="00D84B05"/>
    <w:rsid w:val="00D86CE6"/>
    <w:rsid w:val="00D8750B"/>
    <w:rsid w:val="00D915C1"/>
    <w:rsid w:val="00D935C5"/>
    <w:rsid w:val="00DA23F6"/>
    <w:rsid w:val="00DA657B"/>
    <w:rsid w:val="00DA663D"/>
    <w:rsid w:val="00DA66AC"/>
    <w:rsid w:val="00DA729C"/>
    <w:rsid w:val="00DB5359"/>
    <w:rsid w:val="00DB6C95"/>
    <w:rsid w:val="00DC1F99"/>
    <w:rsid w:val="00DC1F9A"/>
    <w:rsid w:val="00DC4BAF"/>
    <w:rsid w:val="00DC4D52"/>
    <w:rsid w:val="00DC50F5"/>
    <w:rsid w:val="00DE3645"/>
    <w:rsid w:val="00DE4FE7"/>
    <w:rsid w:val="00DE5560"/>
    <w:rsid w:val="00DE59FC"/>
    <w:rsid w:val="00DE78B0"/>
    <w:rsid w:val="00DF0809"/>
    <w:rsid w:val="00DF15A4"/>
    <w:rsid w:val="00DF4249"/>
    <w:rsid w:val="00DF67CB"/>
    <w:rsid w:val="00E05F9D"/>
    <w:rsid w:val="00E060AC"/>
    <w:rsid w:val="00E06236"/>
    <w:rsid w:val="00E06F20"/>
    <w:rsid w:val="00E11263"/>
    <w:rsid w:val="00E11BEB"/>
    <w:rsid w:val="00E13C29"/>
    <w:rsid w:val="00E1727E"/>
    <w:rsid w:val="00E1784B"/>
    <w:rsid w:val="00E26AAD"/>
    <w:rsid w:val="00E26C9A"/>
    <w:rsid w:val="00E34352"/>
    <w:rsid w:val="00E37865"/>
    <w:rsid w:val="00E427BF"/>
    <w:rsid w:val="00E44858"/>
    <w:rsid w:val="00E44F78"/>
    <w:rsid w:val="00E4739E"/>
    <w:rsid w:val="00E51453"/>
    <w:rsid w:val="00E521D8"/>
    <w:rsid w:val="00E524A7"/>
    <w:rsid w:val="00E52B55"/>
    <w:rsid w:val="00E5395F"/>
    <w:rsid w:val="00E56069"/>
    <w:rsid w:val="00E60873"/>
    <w:rsid w:val="00E62DAE"/>
    <w:rsid w:val="00E63296"/>
    <w:rsid w:val="00E67469"/>
    <w:rsid w:val="00E6761D"/>
    <w:rsid w:val="00E701FC"/>
    <w:rsid w:val="00E70FA5"/>
    <w:rsid w:val="00E71DC4"/>
    <w:rsid w:val="00E75F31"/>
    <w:rsid w:val="00E76403"/>
    <w:rsid w:val="00E80230"/>
    <w:rsid w:val="00E810C4"/>
    <w:rsid w:val="00E822EF"/>
    <w:rsid w:val="00E8297E"/>
    <w:rsid w:val="00E831A7"/>
    <w:rsid w:val="00E844D4"/>
    <w:rsid w:val="00E85B7B"/>
    <w:rsid w:val="00E8690C"/>
    <w:rsid w:val="00E869D1"/>
    <w:rsid w:val="00E878DB"/>
    <w:rsid w:val="00E90E36"/>
    <w:rsid w:val="00E92063"/>
    <w:rsid w:val="00E93112"/>
    <w:rsid w:val="00E936E8"/>
    <w:rsid w:val="00EA1C29"/>
    <w:rsid w:val="00EA5031"/>
    <w:rsid w:val="00EB047C"/>
    <w:rsid w:val="00EB4983"/>
    <w:rsid w:val="00EB658E"/>
    <w:rsid w:val="00EC3CF5"/>
    <w:rsid w:val="00ED0D20"/>
    <w:rsid w:val="00ED7556"/>
    <w:rsid w:val="00EE05D2"/>
    <w:rsid w:val="00EE09BE"/>
    <w:rsid w:val="00EE0A4C"/>
    <w:rsid w:val="00EE1596"/>
    <w:rsid w:val="00EE4FC1"/>
    <w:rsid w:val="00EF17A2"/>
    <w:rsid w:val="00EF29AA"/>
    <w:rsid w:val="00EF32E4"/>
    <w:rsid w:val="00EF5318"/>
    <w:rsid w:val="00EF5323"/>
    <w:rsid w:val="00EF5AC9"/>
    <w:rsid w:val="00EF6EDB"/>
    <w:rsid w:val="00F00005"/>
    <w:rsid w:val="00F03156"/>
    <w:rsid w:val="00F12B1F"/>
    <w:rsid w:val="00F14D90"/>
    <w:rsid w:val="00F152A0"/>
    <w:rsid w:val="00F16FF9"/>
    <w:rsid w:val="00F23C26"/>
    <w:rsid w:val="00F242B1"/>
    <w:rsid w:val="00F2457D"/>
    <w:rsid w:val="00F249A1"/>
    <w:rsid w:val="00F26E87"/>
    <w:rsid w:val="00F30663"/>
    <w:rsid w:val="00F30E05"/>
    <w:rsid w:val="00F37A49"/>
    <w:rsid w:val="00F4195B"/>
    <w:rsid w:val="00F444C1"/>
    <w:rsid w:val="00F46011"/>
    <w:rsid w:val="00F46211"/>
    <w:rsid w:val="00F47F7A"/>
    <w:rsid w:val="00F53E4D"/>
    <w:rsid w:val="00F5650B"/>
    <w:rsid w:val="00F5737C"/>
    <w:rsid w:val="00F634F8"/>
    <w:rsid w:val="00F66609"/>
    <w:rsid w:val="00F718F7"/>
    <w:rsid w:val="00F73FD5"/>
    <w:rsid w:val="00F75ED0"/>
    <w:rsid w:val="00F77427"/>
    <w:rsid w:val="00F81E94"/>
    <w:rsid w:val="00F8336F"/>
    <w:rsid w:val="00F83948"/>
    <w:rsid w:val="00F925DA"/>
    <w:rsid w:val="00F926F2"/>
    <w:rsid w:val="00F92D11"/>
    <w:rsid w:val="00F96E84"/>
    <w:rsid w:val="00FA00C0"/>
    <w:rsid w:val="00FA14D1"/>
    <w:rsid w:val="00FA1C44"/>
    <w:rsid w:val="00FA55A8"/>
    <w:rsid w:val="00FA7416"/>
    <w:rsid w:val="00FB47DA"/>
    <w:rsid w:val="00FB5834"/>
    <w:rsid w:val="00FC0242"/>
    <w:rsid w:val="00FC0845"/>
    <w:rsid w:val="00FC38A9"/>
    <w:rsid w:val="00FC402E"/>
    <w:rsid w:val="00FC4BB3"/>
    <w:rsid w:val="00FD026E"/>
    <w:rsid w:val="00FD3008"/>
    <w:rsid w:val="00FD31C1"/>
    <w:rsid w:val="00FD7D55"/>
    <w:rsid w:val="00FE1436"/>
    <w:rsid w:val="00FE2B2C"/>
    <w:rsid w:val="00FE6FDF"/>
    <w:rsid w:val="00FF6B7F"/>
    <w:rsid w:val="00FF72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3BB19"/>
  <w15:docId w15:val="{8A737969-2B92-4AC8-B77B-E7D65A625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75"/>
    <w:pPr>
      <w:spacing w:after="0" w:line="240" w:lineRule="auto"/>
    </w:pPr>
    <w:rPr>
      <w:rFonts w:ascii="AngsanaUPC" w:eastAsia="Cordia New" w:hAnsi="AngsanaUPC" w:cs="AngsanaUPC"/>
      <w:sz w:val="28"/>
      <w:szCs w:val="28"/>
      <w:lang w:bidi="th-TH"/>
    </w:rPr>
  </w:style>
  <w:style w:type="paragraph" w:styleId="Heading1">
    <w:name w:val="heading 1"/>
    <w:basedOn w:val="Normal"/>
    <w:next w:val="cpeBodyText"/>
    <w:link w:val="Heading1Char"/>
    <w:uiPriority w:val="9"/>
    <w:qFormat/>
    <w:rsid w:val="00B14254"/>
    <w:pPr>
      <w:keepNext/>
      <w:keepLines/>
      <w:numPr>
        <w:numId w:val="1"/>
      </w:numPr>
      <w:spacing w:before="480" w:after="240"/>
      <w:ind w:left="0" w:firstLine="0"/>
      <w:contextualSpacing/>
      <w:jc w:val="center"/>
      <w:outlineLvl w:val="0"/>
    </w:pPr>
    <w:rPr>
      <w:rFonts w:ascii="TH SarabunPSK" w:eastAsiaTheme="majorEastAsia" w:hAnsi="TH SarabunPSK" w:cs="TH SarabunPSK"/>
      <w:b/>
      <w:bCs/>
      <w:sz w:val="36"/>
      <w:szCs w:val="36"/>
    </w:rPr>
  </w:style>
  <w:style w:type="paragraph" w:styleId="Heading2">
    <w:name w:val="heading 2"/>
    <w:basedOn w:val="Normal"/>
    <w:next w:val="cpeBodyText"/>
    <w:link w:val="Heading2Char"/>
    <w:uiPriority w:val="9"/>
    <w:unhideWhenUsed/>
    <w:qFormat/>
    <w:rsid w:val="00844E49"/>
    <w:pPr>
      <w:keepNext/>
      <w:keepLines/>
      <w:numPr>
        <w:ilvl w:val="1"/>
        <w:numId w:val="1"/>
      </w:numPr>
      <w:spacing w:before="280"/>
      <w:outlineLvl w:val="1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3">
    <w:name w:val="heading 3"/>
    <w:basedOn w:val="Normal"/>
    <w:next w:val="cpeBodyText"/>
    <w:link w:val="Heading3Char"/>
    <w:qFormat/>
    <w:rsid w:val="00844E49"/>
    <w:pPr>
      <w:keepNext/>
      <w:numPr>
        <w:ilvl w:val="2"/>
        <w:numId w:val="1"/>
      </w:numPr>
      <w:spacing w:before="200"/>
      <w:outlineLvl w:val="2"/>
    </w:pPr>
    <w:rPr>
      <w:rFonts w:ascii="TH SarabunPSK" w:hAnsi="TH SarabunPSK" w:cs="TH SarabunPSK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4FC1"/>
    <w:pPr>
      <w:keepNext/>
      <w:keepLines/>
      <w:numPr>
        <w:ilvl w:val="3"/>
        <w:numId w:val="1"/>
      </w:numPr>
      <w:spacing w:before="200"/>
      <w:outlineLvl w:val="3"/>
    </w:pPr>
    <w:rPr>
      <w:rFonts w:ascii="TH SarabunPSK" w:eastAsiaTheme="majorEastAsia" w:hAnsi="TH SarabunPSK" w:cstheme="majorBidi"/>
      <w:b/>
      <w:bCs/>
      <w:iCs/>
      <w:sz w:val="32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A108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A10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35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A10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35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0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0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F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F78"/>
  </w:style>
  <w:style w:type="paragraph" w:styleId="Footer">
    <w:name w:val="footer"/>
    <w:basedOn w:val="Normal"/>
    <w:link w:val="FooterChar"/>
    <w:uiPriority w:val="99"/>
    <w:unhideWhenUsed/>
    <w:rsid w:val="001E14FC"/>
    <w:pPr>
      <w:tabs>
        <w:tab w:val="center" w:pos="4680"/>
        <w:tab w:val="right" w:pos="9360"/>
      </w:tabs>
      <w:jc w:val="center"/>
    </w:pPr>
    <w:rPr>
      <w:rFonts w:ascii="TH SarabunPSK" w:hAnsi="TH SarabunPSK" w:cs="TH SarabunPSK"/>
    </w:rPr>
  </w:style>
  <w:style w:type="character" w:customStyle="1" w:styleId="FooterChar">
    <w:name w:val="Footer Char"/>
    <w:basedOn w:val="DefaultParagraphFont"/>
    <w:link w:val="Footer"/>
    <w:uiPriority w:val="99"/>
    <w:rsid w:val="001E14FC"/>
    <w:rPr>
      <w:rFonts w:ascii="TH SarabunPSK" w:eastAsia="Cordia New" w:hAnsi="TH SarabunPSK" w:cs="TH SarabunPSK"/>
      <w:sz w:val="28"/>
      <w:szCs w:val="28"/>
      <w:lang w:bidi="th-TH"/>
    </w:rPr>
  </w:style>
  <w:style w:type="character" w:customStyle="1" w:styleId="Heading3Char">
    <w:name w:val="Heading 3 Char"/>
    <w:basedOn w:val="DefaultParagraphFont"/>
    <w:link w:val="Heading3"/>
    <w:rsid w:val="00844E49"/>
    <w:rPr>
      <w:rFonts w:ascii="TH SarabunPSK" w:eastAsia="Cordia New" w:hAnsi="TH SarabunPSK" w:cs="TH SarabunPSK"/>
      <w:b/>
      <w:bCs/>
      <w:sz w:val="32"/>
      <w:szCs w:val="32"/>
      <w:lang w:bidi="th-TH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E6F2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E6F25"/>
    <w:rPr>
      <w:rFonts w:ascii="Tahoma" w:eastAsia="Cordia New" w:hAnsi="Tahoma" w:cs="Angsana New"/>
      <w:sz w:val="16"/>
      <w:szCs w:val="20"/>
      <w:lang w:bidi="th-TH"/>
    </w:rPr>
  </w:style>
  <w:style w:type="paragraph" w:customStyle="1" w:styleId="cpeBodyTextNext">
    <w:name w:val="cpeBodyTextNext"/>
    <w:basedOn w:val="cpeBodyText"/>
    <w:qFormat/>
    <w:rsid w:val="001E14FC"/>
    <w:pPr>
      <w:spacing w:before="120"/>
      <w:ind w:firstLine="0"/>
    </w:pPr>
  </w:style>
  <w:style w:type="paragraph" w:customStyle="1" w:styleId="cpeReference">
    <w:name w:val="cpeReference"/>
    <w:basedOn w:val="Normal"/>
    <w:qFormat/>
    <w:rsid w:val="008434B6"/>
    <w:pPr>
      <w:tabs>
        <w:tab w:val="left" w:pos="540"/>
      </w:tabs>
      <w:ind w:left="540" w:hanging="540"/>
    </w:pPr>
    <w:rPr>
      <w:rFonts w:ascii="TH SarabunPSK" w:hAnsi="TH SarabunPSK" w:cs="TH SarabunPSK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14254"/>
    <w:rPr>
      <w:rFonts w:ascii="TH SarabunPSK" w:eastAsiaTheme="majorEastAsia" w:hAnsi="TH SarabunPSK" w:cs="TH SarabunPSK"/>
      <w:b/>
      <w:bCs/>
      <w:sz w:val="36"/>
      <w:szCs w:val="36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844E49"/>
    <w:rPr>
      <w:rFonts w:ascii="TH SarabunPSK" w:eastAsiaTheme="majorEastAsia" w:hAnsi="TH SarabunPSK" w:cs="TH SarabunPSK"/>
      <w:b/>
      <w:bCs/>
      <w:sz w:val="32"/>
      <w:szCs w:val="32"/>
      <w:lang w:bidi="th-TH"/>
    </w:rPr>
  </w:style>
  <w:style w:type="character" w:customStyle="1" w:styleId="Heading4Char">
    <w:name w:val="Heading 4 Char"/>
    <w:basedOn w:val="DefaultParagraphFont"/>
    <w:link w:val="Heading4"/>
    <w:uiPriority w:val="9"/>
    <w:rsid w:val="00EE4FC1"/>
    <w:rPr>
      <w:rFonts w:ascii="TH SarabunPSK" w:eastAsiaTheme="majorEastAsia" w:hAnsi="TH SarabunPSK" w:cstheme="majorBidi"/>
      <w:b/>
      <w:bCs/>
      <w:iCs/>
      <w:sz w:val="32"/>
      <w:szCs w:val="35"/>
      <w:lang w:bidi="th-TH"/>
    </w:rPr>
  </w:style>
  <w:style w:type="character" w:customStyle="1" w:styleId="Heading5Char">
    <w:name w:val="Heading 5 Char"/>
    <w:basedOn w:val="DefaultParagraphFont"/>
    <w:link w:val="Heading5"/>
    <w:uiPriority w:val="9"/>
    <w:rsid w:val="002A108A"/>
    <w:rPr>
      <w:rFonts w:asciiTheme="majorHAnsi" w:eastAsiaTheme="majorEastAsia" w:hAnsiTheme="majorHAnsi" w:cstheme="majorBidi"/>
      <w:color w:val="243F60" w:themeColor="accent1" w:themeShade="7F"/>
      <w:sz w:val="28"/>
      <w:szCs w:val="35"/>
      <w:lang w:bidi="th-TH"/>
    </w:rPr>
  </w:style>
  <w:style w:type="character" w:customStyle="1" w:styleId="Heading6Char">
    <w:name w:val="Heading 6 Char"/>
    <w:basedOn w:val="DefaultParagraphFont"/>
    <w:link w:val="Heading6"/>
    <w:uiPriority w:val="9"/>
    <w:rsid w:val="002A108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35"/>
      <w:lang w:bidi="th-TH"/>
    </w:rPr>
  </w:style>
  <w:style w:type="character" w:customStyle="1" w:styleId="Heading7Char">
    <w:name w:val="Heading 7 Char"/>
    <w:basedOn w:val="DefaultParagraphFont"/>
    <w:link w:val="Heading7"/>
    <w:uiPriority w:val="9"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35"/>
      <w:lang w:bidi="th-TH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08A"/>
    <w:rPr>
      <w:rFonts w:asciiTheme="majorHAnsi" w:eastAsiaTheme="majorEastAsia" w:hAnsiTheme="majorHAnsi" w:cstheme="majorBidi"/>
      <w:color w:val="404040" w:themeColor="text1" w:themeTint="BF"/>
      <w:sz w:val="20"/>
      <w:szCs w:val="25"/>
      <w:lang w:bidi="th-TH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  <w:lang w:bidi="th-TH"/>
    </w:rPr>
  </w:style>
  <w:style w:type="paragraph" w:customStyle="1" w:styleId="cpeBodyText">
    <w:name w:val="cpeBodyText"/>
    <w:basedOn w:val="Normal"/>
    <w:next w:val="BodyText"/>
    <w:qFormat/>
    <w:rsid w:val="0065114C"/>
    <w:pPr>
      <w:spacing w:before="200"/>
      <w:ind w:firstLine="720"/>
      <w:jc w:val="thaiDistribute"/>
    </w:pPr>
    <w:rPr>
      <w:rFonts w:ascii="TH SarabunPSK" w:hAnsi="TH SarabunPSK" w:cs="TH SarabunPSK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1784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84B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4B"/>
    <w:rPr>
      <w:rFonts w:ascii="Tahoma" w:eastAsia="Cordia New" w:hAnsi="Tahoma" w:cs="Angsana New"/>
      <w:sz w:val="16"/>
      <w:szCs w:val="20"/>
      <w:lang w:bidi="th-TH"/>
    </w:rPr>
  </w:style>
  <w:style w:type="paragraph" w:styleId="ListParagraph">
    <w:name w:val="List Paragraph"/>
    <w:basedOn w:val="Normal"/>
    <w:uiPriority w:val="34"/>
    <w:qFormat/>
    <w:rsid w:val="00844E49"/>
    <w:pPr>
      <w:numPr>
        <w:numId w:val="2"/>
      </w:numPr>
      <w:spacing w:before="200"/>
      <w:contextualSpacing/>
    </w:pPr>
    <w:rPr>
      <w:rFonts w:ascii="TH SarabunPSK" w:hAnsi="TH SarabunPSK" w:cs="TH SarabunPSK"/>
      <w:sz w:val="32"/>
      <w:szCs w:val="32"/>
    </w:rPr>
  </w:style>
  <w:style w:type="paragraph" w:customStyle="1" w:styleId="cpeCover">
    <w:name w:val="cpeCover"/>
    <w:basedOn w:val="Normal"/>
    <w:qFormat/>
    <w:rsid w:val="0065114C"/>
    <w:pPr>
      <w:contextualSpacing/>
      <w:jc w:val="center"/>
    </w:pPr>
    <w:rPr>
      <w:rFonts w:ascii="TH SarabunPSK" w:hAnsi="TH SarabunPSK" w:cs="TH SarabunPSK"/>
      <w:b/>
      <w:bCs/>
      <w:sz w:val="36"/>
      <w:szCs w:val="36"/>
    </w:rPr>
  </w:style>
  <w:style w:type="table" w:styleId="TableGrid">
    <w:name w:val="Table Grid"/>
    <w:basedOn w:val="TableNormal"/>
    <w:uiPriority w:val="59"/>
    <w:rsid w:val="00744A1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peHeader">
    <w:name w:val="cpeHeader"/>
    <w:basedOn w:val="Normal"/>
    <w:qFormat/>
    <w:rsid w:val="00892EC5"/>
    <w:pPr>
      <w:jc w:val="center"/>
      <w:outlineLvl w:val="0"/>
    </w:pPr>
    <w:rPr>
      <w:rFonts w:ascii="TH SarabunPSK" w:hAnsi="TH SarabunPSK" w:cs="TH SarabunPSK"/>
      <w:b/>
      <w:bCs/>
      <w:sz w:val="36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597807"/>
    <w:pPr>
      <w:tabs>
        <w:tab w:val="right" w:leader="dot" w:pos="8630"/>
      </w:tabs>
    </w:pPr>
    <w:rPr>
      <w:rFonts w:asciiTheme="majorHAnsi" w:hAnsiTheme="majorHAnsi" w:cstheme="majorBidi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042E3"/>
    <w:pPr>
      <w:tabs>
        <w:tab w:val="left" w:pos="1080"/>
        <w:tab w:val="right" w:leader="dot" w:pos="8630"/>
      </w:tabs>
      <w:ind w:left="630"/>
    </w:pPr>
    <w:rPr>
      <w:rFonts w:asciiTheme="majorHAnsi" w:hAnsiTheme="majorHAnsi" w:cstheme="majorBidi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C042E3"/>
    <w:pPr>
      <w:tabs>
        <w:tab w:val="left" w:pos="1800"/>
        <w:tab w:val="right" w:leader="dot" w:pos="8630"/>
      </w:tabs>
      <w:ind w:left="1080"/>
    </w:pPr>
    <w:rPr>
      <w:rFonts w:asciiTheme="majorHAnsi" w:hAnsiTheme="majorHAnsi" w:cstheme="majorBidi"/>
      <w:sz w:val="32"/>
      <w:szCs w:val="32"/>
    </w:rPr>
  </w:style>
  <w:style w:type="paragraph" w:styleId="Caption">
    <w:name w:val="caption"/>
    <w:aliases w:val="cpeCaption"/>
    <w:basedOn w:val="Normal"/>
    <w:next w:val="Normal"/>
    <w:uiPriority w:val="35"/>
    <w:unhideWhenUsed/>
    <w:qFormat/>
    <w:rsid w:val="00844E49"/>
    <w:pPr>
      <w:spacing w:before="120"/>
      <w:jc w:val="center"/>
    </w:pPr>
    <w:rPr>
      <w:rFonts w:ascii="TH SarabunPSK" w:hAnsi="TH SarabunPSK" w:cs="TH SarabunPSK"/>
      <w:sz w:val="32"/>
      <w:szCs w:val="32"/>
    </w:rPr>
  </w:style>
  <w:style w:type="paragraph" w:styleId="TableofFigures">
    <w:name w:val="table of figures"/>
    <w:aliases w:val="cpeTableofFigures"/>
    <w:basedOn w:val="Normal"/>
    <w:next w:val="Normal"/>
    <w:uiPriority w:val="99"/>
    <w:unhideWhenUsed/>
    <w:qFormat/>
    <w:rsid w:val="00C00682"/>
    <w:pPr>
      <w:tabs>
        <w:tab w:val="right" w:pos="8297"/>
      </w:tabs>
      <w:spacing w:before="120" w:after="120"/>
    </w:pPr>
    <w:rPr>
      <w:rFonts w:ascii="TH SarabunPSK" w:hAnsi="TH SarabunPSK" w:cs="TH SarabunPSK"/>
      <w:noProof/>
      <w:sz w:val="32"/>
      <w:szCs w:val="32"/>
    </w:rPr>
  </w:style>
  <w:style w:type="paragraph" w:customStyle="1" w:styleId="cpeHeaderAppendix">
    <w:name w:val="cpeHeaderAppendix"/>
    <w:basedOn w:val="cpeHeader"/>
    <w:qFormat/>
    <w:rsid w:val="008434B6"/>
    <w:rPr>
      <w:sz w:val="96"/>
      <w:szCs w:val="96"/>
    </w:rPr>
  </w:style>
  <w:style w:type="character" w:styleId="Hyperlink">
    <w:name w:val="Hyperlink"/>
    <w:basedOn w:val="DefaultParagraphFont"/>
    <w:uiPriority w:val="99"/>
    <w:unhideWhenUsed/>
    <w:rsid w:val="00CC64EB"/>
    <w:rPr>
      <w:rFonts w:ascii="TH SarabunPSK" w:hAnsi="TH SarabunPSK"/>
      <w:color w:val="auto"/>
      <w:sz w:val="32"/>
      <w:u w:val="single"/>
    </w:rPr>
  </w:style>
  <w:style w:type="paragraph" w:customStyle="1" w:styleId="cpeHeaderAppendixSub">
    <w:name w:val="cpeHeaderAppendixSub"/>
    <w:basedOn w:val="Heading2"/>
    <w:qFormat/>
    <w:rsid w:val="000459DB"/>
    <w:pPr>
      <w:numPr>
        <w:numId w:val="7"/>
      </w:numPr>
      <w:spacing w:before="120" w:after="120"/>
    </w:pPr>
  </w:style>
  <w:style w:type="character" w:styleId="CommentReference">
    <w:name w:val="annotation reference"/>
    <w:basedOn w:val="DefaultParagraphFont"/>
    <w:uiPriority w:val="99"/>
    <w:semiHidden/>
    <w:unhideWhenUsed/>
    <w:rsid w:val="001371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71E4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71E4"/>
    <w:rPr>
      <w:rFonts w:ascii="AngsanaUPC" w:eastAsia="Cordia New" w:hAnsi="AngsanaUPC" w:cs="Angsana New"/>
      <w:sz w:val="20"/>
      <w:szCs w:val="25"/>
      <w:lang w:bidi="th-T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71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71E4"/>
    <w:rPr>
      <w:rFonts w:ascii="AngsanaUPC" w:eastAsia="Cordia New" w:hAnsi="AngsanaUPC" w:cs="Angsana New"/>
      <w:b/>
      <w:bCs/>
      <w:sz w:val="20"/>
      <w:szCs w:val="25"/>
      <w:lang w:bidi="th-TH"/>
    </w:rPr>
  </w:style>
  <w:style w:type="paragraph" w:customStyle="1" w:styleId="cpeTitleTable">
    <w:name w:val="cpeTitleTable"/>
    <w:basedOn w:val="Normal"/>
    <w:qFormat/>
    <w:rsid w:val="0065114C"/>
    <w:pPr>
      <w:spacing w:line="400" w:lineRule="exact"/>
    </w:pPr>
    <w:rPr>
      <w:rFonts w:ascii="TH SarabunPSK" w:hAnsi="TH SarabunPSK" w:cs="TH SarabunPSK"/>
      <w:sz w:val="32"/>
      <w:szCs w:val="32"/>
    </w:rPr>
  </w:style>
  <w:style w:type="paragraph" w:styleId="NoSpacing">
    <w:name w:val="No Spacing"/>
    <w:uiPriority w:val="1"/>
    <w:qFormat/>
    <w:rsid w:val="00A01173"/>
    <w:pPr>
      <w:spacing w:after="0" w:line="240" w:lineRule="auto"/>
    </w:pPr>
    <w:rPr>
      <w:rFonts w:ascii="AngsanaUPC" w:eastAsia="Cordia New" w:hAnsi="AngsanaUPC" w:cs="Angsana New"/>
      <w:sz w:val="28"/>
      <w:szCs w:val="35"/>
      <w:lang w:bidi="th-TH"/>
    </w:rPr>
  </w:style>
  <w:style w:type="character" w:styleId="IntenseEmphasis">
    <w:name w:val="Intense Emphasis"/>
    <w:basedOn w:val="DefaultParagraphFont"/>
    <w:uiPriority w:val="21"/>
    <w:qFormat/>
    <w:rsid w:val="00B85325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411CA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65114C"/>
    <w:pPr>
      <w:spacing w:after="120"/>
    </w:pPr>
    <w:rPr>
      <w:rFonts w:cs="Angsana New"/>
      <w:szCs w:val="35"/>
    </w:rPr>
  </w:style>
  <w:style w:type="character" w:customStyle="1" w:styleId="BodyTextChar">
    <w:name w:val="Body Text Char"/>
    <w:basedOn w:val="DefaultParagraphFont"/>
    <w:link w:val="BodyText"/>
    <w:rsid w:val="0065114C"/>
    <w:rPr>
      <w:rFonts w:ascii="AngsanaUPC" w:eastAsia="Cordia New" w:hAnsi="AngsanaUPC" w:cs="Angsana New"/>
      <w:sz w:val="28"/>
      <w:szCs w:val="35"/>
      <w:lang w:bidi="th-TH"/>
    </w:rPr>
  </w:style>
  <w:style w:type="paragraph" w:customStyle="1" w:styleId="cpeHeaderAppendixSubA">
    <w:name w:val="cpeHeaderAppendixSubA"/>
    <w:basedOn w:val="cpeHeaderAppendixSub"/>
    <w:next w:val="cpeHeaderAppendixSub"/>
    <w:qFormat/>
    <w:rsid w:val="00B4140C"/>
    <w:pPr>
      <w:ind w:left="567" w:hanging="501"/>
    </w:pPr>
  </w:style>
  <w:style w:type="paragraph" w:customStyle="1" w:styleId="cpeHeaderAppendixSubB">
    <w:name w:val="cpeHeaderAppendixSubB"/>
    <w:basedOn w:val="cpeHeaderAppendixSub"/>
    <w:next w:val="cpeHeaderAppendixSub"/>
    <w:qFormat/>
    <w:rsid w:val="00B4140C"/>
    <w:pPr>
      <w:ind w:left="567" w:hanging="501"/>
    </w:pPr>
  </w:style>
  <w:style w:type="paragraph" w:customStyle="1" w:styleId="Default">
    <w:name w:val="Default"/>
    <w:rsid w:val="00534F40"/>
    <w:pPr>
      <w:autoSpaceDE w:val="0"/>
      <w:autoSpaceDN w:val="0"/>
      <w:adjustRightInd w:val="0"/>
      <w:spacing w:after="0" w:line="240" w:lineRule="auto"/>
    </w:pPr>
    <w:rPr>
      <w:rFonts w:ascii="AngsanaUPC" w:eastAsiaTheme="minorEastAsia" w:hAnsi="AngsanaUPC" w:cs="AngsanaUPC"/>
      <w:color w:val="000000"/>
      <w:sz w:val="24"/>
      <w:szCs w:val="24"/>
      <w:lang w:bidi="th-TH"/>
    </w:rPr>
  </w:style>
  <w:style w:type="paragraph" w:styleId="NormalWeb">
    <w:name w:val="Normal (Web)"/>
    <w:basedOn w:val="Normal"/>
    <w:uiPriority w:val="99"/>
    <w:semiHidden/>
    <w:unhideWhenUsed/>
    <w:rsid w:val="00534F40"/>
    <w:pPr>
      <w:spacing w:before="100" w:beforeAutospacing="1" w:after="100" w:afterAutospacing="1"/>
    </w:pPr>
    <w:rPr>
      <w:rFonts w:ascii="Tahoma" w:eastAsiaTheme="minorEastAsia" w:hAnsi="Tahoma" w:cs="Tahoma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13498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EE4FC1"/>
    <w:pPr>
      <w:spacing w:after="100"/>
      <w:ind w:left="840"/>
    </w:pPr>
    <w:rPr>
      <w:rFonts w:cs="Angsana New"/>
      <w:szCs w:val="35"/>
    </w:rPr>
  </w:style>
  <w:style w:type="character" w:styleId="Strong">
    <w:name w:val="Strong"/>
    <w:basedOn w:val="DefaultParagraphFont"/>
    <w:uiPriority w:val="22"/>
    <w:qFormat/>
    <w:rsid w:val="00F000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wmf"/><Relationship Id="rId21" Type="http://schemas.openxmlformats.org/officeDocument/2006/relationships/image" Target="media/image3.wmf"/><Relationship Id="rId42" Type="http://schemas.openxmlformats.org/officeDocument/2006/relationships/oleObject" Target="embeddings/oleObject9.bin"/><Relationship Id="rId47" Type="http://schemas.openxmlformats.org/officeDocument/2006/relationships/image" Target="media/image20.wmf"/><Relationship Id="rId63" Type="http://schemas.openxmlformats.org/officeDocument/2006/relationships/oleObject" Target="embeddings/oleObject22.bin"/><Relationship Id="rId68" Type="http://schemas.openxmlformats.org/officeDocument/2006/relationships/oleObject" Target="embeddings/oleObject27.bin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3" Type="http://schemas.openxmlformats.org/officeDocument/2006/relationships/image" Target="media/image23.wmf"/><Relationship Id="rId58" Type="http://schemas.openxmlformats.org/officeDocument/2006/relationships/oleObject" Target="embeddings/oleObject17.bin"/><Relationship Id="rId74" Type="http://schemas.microsoft.com/office/2007/relationships/hdphoto" Target="media/hdphoto3.wdp"/><Relationship Id="rId79" Type="http://schemas.openxmlformats.org/officeDocument/2006/relationships/image" Target="media/image31.png"/><Relationship Id="rId5" Type="http://schemas.openxmlformats.org/officeDocument/2006/relationships/numbering" Target="numbering.xml"/><Relationship Id="rId61" Type="http://schemas.openxmlformats.org/officeDocument/2006/relationships/oleObject" Target="embeddings/oleObject20.bin"/><Relationship Id="rId82" Type="http://schemas.openxmlformats.org/officeDocument/2006/relationships/theme" Target="theme/theme1.xml"/><Relationship Id="rId19" Type="http://schemas.openxmlformats.org/officeDocument/2006/relationships/image" Target="media/image2.wmf"/><Relationship Id="rId14" Type="http://schemas.openxmlformats.org/officeDocument/2006/relationships/hyperlink" Target="https://forexsb.com/" TargetMode="External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7.bin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18.wmf"/><Relationship Id="rId48" Type="http://schemas.openxmlformats.org/officeDocument/2006/relationships/oleObject" Target="embeddings/oleObject12.bin"/><Relationship Id="rId56" Type="http://schemas.openxmlformats.org/officeDocument/2006/relationships/oleObject" Target="embeddings/oleObject16.bin"/><Relationship Id="rId64" Type="http://schemas.openxmlformats.org/officeDocument/2006/relationships/oleObject" Target="embeddings/oleObject23.bin"/><Relationship Id="rId69" Type="http://schemas.openxmlformats.org/officeDocument/2006/relationships/image" Target="media/image26.png"/><Relationship Id="rId77" Type="http://schemas.openxmlformats.org/officeDocument/2006/relationships/image" Target="media/image30.wmf"/><Relationship Id="rId8" Type="http://schemas.openxmlformats.org/officeDocument/2006/relationships/webSettings" Target="webSettings.xml"/><Relationship Id="rId51" Type="http://schemas.openxmlformats.org/officeDocument/2006/relationships/image" Target="media/image22.wmf"/><Relationship Id="rId72" Type="http://schemas.microsoft.com/office/2007/relationships/hdphoto" Target="media/hdphoto2.wdp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1.wmf"/><Relationship Id="rId25" Type="http://schemas.openxmlformats.org/officeDocument/2006/relationships/oleObject" Target="embeddings/oleObject6.bin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oleObject" Target="embeddings/oleObject11.bin"/><Relationship Id="rId59" Type="http://schemas.openxmlformats.org/officeDocument/2006/relationships/oleObject" Target="embeddings/oleObject18.bin"/><Relationship Id="rId67" Type="http://schemas.openxmlformats.org/officeDocument/2006/relationships/oleObject" Target="embeddings/oleObject26.bin"/><Relationship Id="rId20" Type="http://schemas.openxmlformats.org/officeDocument/2006/relationships/oleObject" Target="embeddings/oleObject2.bin"/><Relationship Id="rId41" Type="http://schemas.openxmlformats.org/officeDocument/2006/relationships/image" Target="media/image17.wmf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21.bin"/><Relationship Id="rId70" Type="http://schemas.microsoft.com/office/2007/relationships/hdphoto" Target="media/hdphoto1.wdp"/><Relationship Id="rId75" Type="http://schemas.openxmlformats.org/officeDocument/2006/relationships/image" Target="media/image29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oleObject" Target="embeddings/oleObject4.bin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1.wmf"/><Relationship Id="rId57" Type="http://schemas.openxmlformats.org/officeDocument/2006/relationships/image" Target="media/image25.wmf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oleObject" Target="embeddings/oleObject10.bin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9.bin"/><Relationship Id="rId65" Type="http://schemas.openxmlformats.org/officeDocument/2006/relationships/oleObject" Target="embeddings/oleObject24.bin"/><Relationship Id="rId73" Type="http://schemas.openxmlformats.org/officeDocument/2006/relationships/image" Target="media/image28.png"/><Relationship Id="rId78" Type="http://schemas.openxmlformats.org/officeDocument/2006/relationships/oleObject" Target="embeddings/oleObject29.bin"/><Relationship Id="rId8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oleObject" Target="embeddings/oleObject1.bin"/><Relationship Id="rId39" Type="http://schemas.openxmlformats.org/officeDocument/2006/relationships/image" Target="media/image16.wmf"/><Relationship Id="rId34" Type="http://schemas.openxmlformats.org/officeDocument/2006/relationships/image" Target="media/image11.png"/><Relationship Id="rId50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28.bin"/><Relationship Id="rId7" Type="http://schemas.openxmlformats.org/officeDocument/2006/relationships/settings" Target="settings.xml"/><Relationship Id="rId71" Type="http://schemas.openxmlformats.org/officeDocument/2006/relationships/image" Target="media/image27.png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5.bin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s\Forex%20Trend%20Prediction\paper_source\CPEprojectBook2560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139F722B97E4B3894300EAC50D823E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0C45EC2-EAD0-4AC9-B89B-E3F9421EF81A}"/>
      </w:docPartPr>
      <w:docPartBody>
        <w:p w:rsidR="00563487" w:rsidRDefault="00563487">
          <w:pPr>
            <w:pStyle w:val="4139F722B97E4B3894300EAC50D823E4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129997087884A12B8067907603044E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127A033-67F0-444D-95B5-EC49E329B340}"/>
      </w:docPartPr>
      <w:docPartBody>
        <w:p w:rsidR="00563487" w:rsidRDefault="00563487">
          <w:pPr>
            <w:pStyle w:val="D129997087884A12B8067907603044E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49339A299AB4A21AFD1C5ADD700AC5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730357-0913-4BCA-9034-032CD163C725}"/>
      </w:docPartPr>
      <w:docPartBody>
        <w:p w:rsidR="00563487" w:rsidRDefault="00563487">
          <w:pPr>
            <w:pStyle w:val="049339A299AB4A21AFD1C5ADD700AC56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4060B9BC7E41D4A25A2CE7A002768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EF07507-2AFC-44BF-BED4-7DA21FF66DFA}"/>
      </w:docPartPr>
      <w:docPartBody>
        <w:p w:rsidR="00563487" w:rsidRDefault="00563487">
          <w:pPr>
            <w:pStyle w:val="144060B9BC7E41D4A25A2CE7A0027682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969A5DC33594E5C9D055D2BD769B33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56E1A21-34EC-4223-AE1C-1B7A3FD7B5DF}"/>
      </w:docPartPr>
      <w:docPartBody>
        <w:p w:rsidR="00563487" w:rsidRDefault="00563487">
          <w:pPr>
            <w:pStyle w:val="6969A5DC33594E5C9D055D2BD769B33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62ACD45829F45CBB67E03B9B38FA0E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384A01A-EB86-4665-887A-E52463E8C1EB}"/>
      </w:docPartPr>
      <w:docPartBody>
        <w:p w:rsidR="00563487" w:rsidRDefault="00563487">
          <w:pPr>
            <w:pStyle w:val="662ACD45829F45CBB67E03B9B38FA0E9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DC409E01B0194BB3A9578B591C6E3D7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117D3E-F54D-410C-B7E7-EA5B63D92481}"/>
      </w:docPartPr>
      <w:docPartBody>
        <w:p w:rsidR="00563487" w:rsidRDefault="00563487">
          <w:pPr>
            <w:pStyle w:val="DC409E01B0194BB3A9578B591C6E3D73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AC881C29B76B44598492BE963674AE7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843E4C6-9A0F-4D79-9F0F-DF0E1FEC832B}"/>
      </w:docPartPr>
      <w:docPartBody>
        <w:p w:rsidR="00563487" w:rsidRDefault="00563487">
          <w:pPr>
            <w:pStyle w:val="AC881C29B76B44598492BE963674AE71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88EEEA01674F404EBDADDA4052ECE3C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16833D28-5B9C-458B-8EDC-27BB66995E9F}"/>
      </w:docPartPr>
      <w:docPartBody>
        <w:p w:rsidR="00563487" w:rsidRDefault="00563487">
          <w:pPr>
            <w:pStyle w:val="88EEEA01674F404EBDADDA4052ECE3C8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FD2738A860F14886BE35193ECA4F2E17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42CFB98-5700-4A0C-82E3-EB976386D628}"/>
      </w:docPartPr>
      <w:docPartBody>
        <w:p w:rsidR="00563487" w:rsidRDefault="00563487">
          <w:pPr>
            <w:pStyle w:val="FD2738A860F14886BE35193ECA4F2E17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3BFFB1BB9FE749649D66BA27E23ED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47A9A8-3661-4226-87B8-BAE23FDE8C1E}"/>
      </w:docPartPr>
      <w:docPartBody>
        <w:p w:rsidR="00000000" w:rsidRDefault="00154719" w:rsidP="00154719">
          <w:pPr>
            <w:pStyle w:val="3BFFB1BB9FE749649D66BA27E23EDBBD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033E1C477CC432E8784E79C2FCA3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EA3157-2890-414B-8455-AFBEAA4BC12D}"/>
      </w:docPartPr>
      <w:docPartBody>
        <w:p w:rsidR="00000000" w:rsidRDefault="00154719" w:rsidP="00154719">
          <w:pPr>
            <w:pStyle w:val="F033E1C477CC432E8784E79C2FCA3AD7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648E92C00749099CF14FD67A633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9B413-9F0C-4271-8700-23D6543573D0}"/>
      </w:docPartPr>
      <w:docPartBody>
        <w:p w:rsidR="00000000" w:rsidRDefault="00154719" w:rsidP="00154719">
          <w:pPr>
            <w:pStyle w:val="E3648E92C00749099CF14FD67A633972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33C2F2E36FF45089C9F26C7973281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CBE18C-88A0-4819-BFFD-C046E9D32B48}"/>
      </w:docPartPr>
      <w:docPartBody>
        <w:p w:rsidR="00000000" w:rsidRDefault="00154719" w:rsidP="00154719">
          <w:pPr>
            <w:pStyle w:val="433C2F2E36FF45089C9F26C797328174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BB550ABABF74C6A8BA67417BF49A2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92559-009A-45EA-97C3-47BF88A1F922}"/>
      </w:docPartPr>
      <w:docPartBody>
        <w:p w:rsidR="00000000" w:rsidRDefault="00154719" w:rsidP="00154719">
          <w:pPr>
            <w:pStyle w:val="8BB550ABABF74C6A8BA67417BF49A266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AEDA553A3FC40109CFB6A6144C5C9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DD8994-B61A-44BC-94ED-E49A8C485ED5}"/>
      </w:docPartPr>
      <w:docPartBody>
        <w:p w:rsidR="00000000" w:rsidRDefault="00154719" w:rsidP="00154719">
          <w:pPr>
            <w:pStyle w:val="0AEDA553A3FC40109CFB6A6144C5C943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FA0A9A7376B4C9AAF56FD2A014103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7093E-F4ED-4C39-881C-02ED95359425}"/>
      </w:docPartPr>
      <w:docPartBody>
        <w:p w:rsidR="00000000" w:rsidRDefault="00154719" w:rsidP="00154719">
          <w:pPr>
            <w:pStyle w:val="6FA0A9A7376B4C9AAF56FD2A01410364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39389ACEB333447A8D6D369078977D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E55A8B-CA6C-4ED6-81A1-1C26D26A67B1}"/>
      </w:docPartPr>
      <w:docPartBody>
        <w:p w:rsidR="00000000" w:rsidRDefault="00154719" w:rsidP="00154719">
          <w:pPr>
            <w:pStyle w:val="39389ACEB333447A8D6D369078977D90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0B9B5903E1714301BA99E77159B334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C6AF22-AEB0-44B7-9E2C-470534C451E8}"/>
      </w:docPartPr>
      <w:docPartBody>
        <w:p w:rsidR="00000000" w:rsidRDefault="00154719" w:rsidP="00154719">
          <w:pPr>
            <w:pStyle w:val="0B9B5903E1714301BA99E77159B334C1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8F3563DC6C4BE3B46DB7B5FE5A6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EFF15-577D-457B-8191-D5ABFB023B33}"/>
      </w:docPartPr>
      <w:docPartBody>
        <w:p w:rsidR="00000000" w:rsidRDefault="00154719" w:rsidP="00154719">
          <w:pPr>
            <w:pStyle w:val="5E8F3563DC6C4BE3B46DB7B5FE5A61B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59097086C6C4D3C8F92E4F0A319ED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DABAD1-2741-465D-B595-74BD0E05056C}"/>
      </w:docPartPr>
      <w:docPartBody>
        <w:p w:rsidR="00000000" w:rsidRDefault="00154719" w:rsidP="00154719">
          <w:pPr>
            <w:pStyle w:val="259097086C6C4D3C8F92E4F0A319EDD7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AE0ADFF656D4BCFA9485D7A91BC89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E2A5E7-3E56-4312-8902-C9134FBEE7C3}"/>
      </w:docPartPr>
      <w:docPartBody>
        <w:p w:rsidR="00000000" w:rsidRDefault="00154719" w:rsidP="00154719">
          <w:pPr>
            <w:pStyle w:val="5AE0ADFF656D4BCFA9485D7A91BC89FE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1FD8C51F7B964EDA8D80D1ED297390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84D2A-794B-4D05-9717-4CEADE1C2D21}"/>
      </w:docPartPr>
      <w:docPartBody>
        <w:p w:rsidR="00000000" w:rsidRDefault="00154719" w:rsidP="00154719">
          <w:pPr>
            <w:pStyle w:val="1FD8C51F7B964EDA8D80D1ED29739029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F0842F6AD7304D28A3B5FD69DA7F02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0CAF7E-31DA-4A26-9782-B606E805ADE0}"/>
      </w:docPartPr>
      <w:docPartBody>
        <w:p w:rsidR="00000000" w:rsidRDefault="00154719" w:rsidP="00154719">
          <w:pPr>
            <w:pStyle w:val="F0842F6AD7304D28A3B5FD69DA7F02D8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759D6CD65049A7B81632BAA51CF3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544AC-55CC-413A-8FC7-F839CD49DE91}"/>
      </w:docPartPr>
      <w:docPartBody>
        <w:p w:rsidR="00000000" w:rsidRDefault="00154719" w:rsidP="00154719">
          <w:pPr>
            <w:pStyle w:val="DE759D6CD65049A7B81632BAA51CF3FA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F81069875864FF4AAC51832BD918D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206DC0-304F-46E0-944D-F71DF5591910}"/>
      </w:docPartPr>
      <w:docPartBody>
        <w:p w:rsidR="00000000" w:rsidRDefault="00154719" w:rsidP="00154719">
          <w:pPr>
            <w:pStyle w:val="6F81069875864FF4AAC51832BD918D05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3C8165B58A40BCA370ADE0E29F6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5CF90-92AB-4A11-AEFB-3FB15BBEF373}"/>
      </w:docPartPr>
      <w:docPartBody>
        <w:p w:rsidR="00000000" w:rsidRDefault="00154719" w:rsidP="00154719">
          <w:pPr>
            <w:pStyle w:val="B43C8165B58A40BCA370ADE0E29F637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1DDDFA3475945AFBD0468B9C63DE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A252D-48CB-4DBD-9DCA-5F7A20A2C025}"/>
      </w:docPartPr>
      <w:docPartBody>
        <w:p w:rsidR="00000000" w:rsidRDefault="00154719" w:rsidP="00154719">
          <w:pPr>
            <w:pStyle w:val="71DDDFA3475945AFBD0468B9C63DEF1E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487"/>
    <w:rsid w:val="000931D3"/>
    <w:rsid w:val="000F44E7"/>
    <w:rsid w:val="00154719"/>
    <w:rsid w:val="00195414"/>
    <w:rsid w:val="001A382E"/>
    <w:rsid w:val="00206187"/>
    <w:rsid w:val="00255A58"/>
    <w:rsid w:val="003217FB"/>
    <w:rsid w:val="003442F5"/>
    <w:rsid w:val="00353FFE"/>
    <w:rsid w:val="00394E05"/>
    <w:rsid w:val="004C4755"/>
    <w:rsid w:val="004E4882"/>
    <w:rsid w:val="005060EC"/>
    <w:rsid w:val="00563487"/>
    <w:rsid w:val="00615192"/>
    <w:rsid w:val="00636F8F"/>
    <w:rsid w:val="00696114"/>
    <w:rsid w:val="0078030C"/>
    <w:rsid w:val="00851EDF"/>
    <w:rsid w:val="008776CF"/>
    <w:rsid w:val="008B4BD8"/>
    <w:rsid w:val="009B2016"/>
    <w:rsid w:val="009F685A"/>
    <w:rsid w:val="00B05F4B"/>
    <w:rsid w:val="00B30601"/>
    <w:rsid w:val="00BA47E6"/>
    <w:rsid w:val="00CE0C1A"/>
    <w:rsid w:val="00D82799"/>
    <w:rsid w:val="00F665FE"/>
    <w:rsid w:val="00FC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4719"/>
    <w:rPr>
      <w:color w:val="808080"/>
    </w:rPr>
  </w:style>
  <w:style w:type="paragraph" w:customStyle="1" w:styleId="4139F722B97E4B3894300EAC50D823E4">
    <w:name w:val="4139F722B97E4B3894300EAC50D823E4"/>
  </w:style>
  <w:style w:type="paragraph" w:customStyle="1" w:styleId="D129997087884A12B8067907603044E0">
    <w:name w:val="D129997087884A12B8067907603044E0"/>
  </w:style>
  <w:style w:type="paragraph" w:customStyle="1" w:styleId="049339A299AB4A21AFD1C5ADD700AC56">
    <w:name w:val="049339A299AB4A21AFD1C5ADD700AC56"/>
  </w:style>
  <w:style w:type="paragraph" w:customStyle="1" w:styleId="144060B9BC7E41D4A25A2CE7A0027682">
    <w:name w:val="144060B9BC7E41D4A25A2CE7A0027682"/>
  </w:style>
  <w:style w:type="paragraph" w:customStyle="1" w:styleId="6969A5DC33594E5C9D055D2BD769B330">
    <w:name w:val="6969A5DC33594E5C9D055D2BD769B330"/>
  </w:style>
  <w:style w:type="paragraph" w:customStyle="1" w:styleId="662ACD45829F45CBB67E03B9B38FA0E9">
    <w:name w:val="662ACD45829F45CBB67E03B9B38FA0E9"/>
  </w:style>
  <w:style w:type="paragraph" w:customStyle="1" w:styleId="DC409E01B0194BB3A9578B591C6E3D73">
    <w:name w:val="DC409E01B0194BB3A9578B591C6E3D73"/>
  </w:style>
  <w:style w:type="paragraph" w:customStyle="1" w:styleId="AC881C29B76B44598492BE963674AE71">
    <w:name w:val="AC881C29B76B44598492BE963674AE71"/>
  </w:style>
  <w:style w:type="paragraph" w:customStyle="1" w:styleId="88EEEA01674F404EBDADDA4052ECE3C8">
    <w:name w:val="88EEEA01674F404EBDADDA4052ECE3C8"/>
  </w:style>
  <w:style w:type="paragraph" w:customStyle="1" w:styleId="FD2738A860F14886BE35193ECA4F2E17">
    <w:name w:val="FD2738A860F14886BE35193ECA4F2E17"/>
  </w:style>
  <w:style w:type="paragraph" w:customStyle="1" w:styleId="3BFFB1BB9FE749649D66BA27E23EDBBD">
    <w:name w:val="3BFFB1BB9FE749649D66BA27E23EDBBD"/>
    <w:rsid w:val="00154719"/>
  </w:style>
  <w:style w:type="paragraph" w:customStyle="1" w:styleId="F033E1C477CC432E8784E79C2FCA3AD7">
    <w:name w:val="F033E1C477CC432E8784E79C2FCA3AD7"/>
    <w:rsid w:val="00154719"/>
  </w:style>
  <w:style w:type="paragraph" w:customStyle="1" w:styleId="E3648E92C00749099CF14FD67A633972">
    <w:name w:val="E3648E92C00749099CF14FD67A633972"/>
    <w:rsid w:val="00154719"/>
  </w:style>
  <w:style w:type="paragraph" w:customStyle="1" w:styleId="433C2F2E36FF45089C9F26C797328174">
    <w:name w:val="433C2F2E36FF45089C9F26C797328174"/>
    <w:rsid w:val="00154719"/>
  </w:style>
  <w:style w:type="paragraph" w:customStyle="1" w:styleId="8BB550ABABF74C6A8BA67417BF49A266">
    <w:name w:val="8BB550ABABF74C6A8BA67417BF49A266"/>
    <w:rsid w:val="00154719"/>
  </w:style>
  <w:style w:type="paragraph" w:customStyle="1" w:styleId="0AEDA553A3FC40109CFB6A6144C5C943">
    <w:name w:val="0AEDA553A3FC40109CFB6A6144C5C943"/>
    <w:rsid w:val="00154719"/>
  </w:style>
  <w:style w:type="paragraph" w:customStyle="1" w:styleId="6FA0A9A7376B4C9AAF56FD2A01410364">
    <w:name w:val="6FA0A9A7376B4C9AAF56FD2A01410364"/>
    <w:rsid w:val="00154719"/>
  </w:style>
  <w:style w:type="paragraph" w:customStyle="1" w:styleId="39389ACEB333447A8D6D369078977D90">
    <w:name w:val="39389ACEB333447A8D6D369078977D90"/>
    <w:rsid w:val="00154719"/>
  </w:style>
  <w:style w:type="paragraph" w:customStyle="1" w:styleId="0B9B5903E1714301BA99E77159B334C1">
    <w:name w:val="0B9B5903E1714301BA99E77159B334C1"/>
    <w:rsid w:val="00154719"/>
  </w:style>
  <w:style w:type="paragraph" w:customStyle="1" w:styleId="5E8F3563DC6C4BE3B46DB7B5FE5A61B0">
    <w:name w:val="5E8F3563DC6C4BE3B46DB7B5FE5A61B0"/>
    <w:rsid w:val="00154719"/>
  </w:style>
  <w:style w:type="paragraph" w:customStyle="1" w:styleId="259097086C6C4D3C8F92E4F0A319EDD7">
    <w:name w:val="259097086C6C4D3C8F92E4F0A319EDD7"/>
    <w:rsid w:val="00154719"/>
  </w:style>
  <w:style w:type="paragraph" w:customStyle="1" w:styleId="5AE0ADFF656D4BCFA9485D7A91BC89FE">
    <w:name w:val="5AE0ADFF656D4BCFA9485D7A91BC89FE"/>
    <w:rsid w:val="00154719"/>
  </w:style>
  <w:style w:type="paragraph" w:customStyle="1" w:styleId="1FD8C51F7B964EDA8D80D1ED29739029">
    <w:name w:val="1FD8C51F7B964EDA8D80D1ED29739029"/>
    <w:rsid w:val="00154719"/>
  </w:style>
  <w:style w:type="paragraph" w:customStyle="1" w:styleId="F0842F6AD7304D28A3B5FD69DA7F02D8">
    <w:name w:val="F0842F6AD7304D28A3B5FD69DA7F02D8"/>
    <w:rsid w:val="00154719"/>
  </w:style>
  <w:style w:type="paragraph" w:customStyle="1" w:styleId="DE759D6CD65049A7B81632BAA51CF3FA">
    <w:name w:val="DE759D6CD65049A7B81632BAA51CF3FA"/>
    <w:rsid w:val="00154719"/>
  </w:style>
  <w:style w:type="paragraph" w:customStyle="1" w:styleId="6F81069875864FF4AAC51832BD918D05">
    <w:name w:val="6F81069875864FF4AAC51832BD918D05"/>
    <w:rsid w:val="00154719"/>
  </w:style>
  <w:style w:type="paragraph" w:customStyle="1" w:styleId="B43C8165B58A40BCA370ADE0E29F6370">
    <w:name w:val="B43C8165B58A40BCA370ADE0E29F6370"/>
    <w:rsid w:val="00154719"/>
  </w:style>
  <w:style w:type="paragraph" w:customStyle="1" w:styleId="71DDDFA3475945AFBD0468B9C63DEF1E">
    <w:name w:val="71DDDFA3475945AFBD0468B9C63DEF1E"/>
    <w:rsid w:val="00154719"/>
  </w:style>
  <w:style w:type="paragraph" w:customStyle="1" w:styleId="C75ED7D56BAD426881EF4A97DD916939">
    <w:name w:val="C75ED7D56BAD426881EF4A97DD916939"/>
    <w:rsid w:val="00BA47E6"/>
  </w:style>
  <w:style w:type="paragraph" w:customStyle="1" w:styleId="F3FC1F4263D645438A290D26842506DF">
    <w:name w:val="F3FC1F4263D645438A290D26842506DF"/>
    <w:rsid w:val="00BA47E6"/>
  </w:style>
  <w:style w:type="paragraph" w:customStyle="1" w:styleId="245656E58BA144E5A04C178404CB8E76">
    <w:name w:val="245656E58BA144E5A04C178404CB8E76"/>
    <w:rsid w:val="00BA47E6"/>
  </w:style>
  <w:style w:type="paragraph" w:customStyle="1" w:styleId="7D6EA8BCF5BC4D3CB26E82CE00A1A5C7">
    <w:name w:val="7D6EA8BCF5BC4D3CB26E82CE00A1A5C7"/>
    <w:rsid w:val="00BA47E6"/>
  </w:style>
  <w:style w:type="paragraph" w:customStyle="1" w:styleId="725A9BC96F8F4529B9E7270140F93082">
    <w:name w:val="725A9BC96F8F4529B9E7270140F93082"/>
    <w:rsid w:val="00BA47E6"/>
  </w:style>
  <w:style w:type="paragraph" w:customStyle="1" w:styleId="4DAE4623BF32455D99E287EB8BEE4B98">
    <w:name w:val="4DAE4623BF32455D99E287EB8BEE4B98"/>
    <w:rsid w:val="00BA47E6"/>
  </w:style>
  <w:style w:type="paragraph" w:customStyle="1" w:styleId="FA70CF27E3704DDFAE2C11C1D25740BB">
    <w:name w:val="FA70CF27E3704DDFAE2C11C1D25740BB"/>
    <w:rsid w:val="00BA47E6"/>
  </w:style>
  <w:style w:type="paragraph" w:customStyle="1" w:styleId="C48FD0E8DC33477C8AB33EE1B47D31C0">
    <w:name w:val="C48FD0E8DC33477C8AB33EE1B47D31C0"/>
    <w:rsid w:val="00BA47E6"/>
  </w:style>
  <w:style w:type="paragraph" w:customStyle="1" w:styleId="9A47D7B65BAA4AF4BFE29F3CDFD8BD9D">
    <w:name w:val="9A47D7B65BAA4AF4BFE29F3CDFD8BD9D"/>
    <w:rsid w:val="00BA47E6"/>
  </w:style>
  <w:style w:type="paragraph" w:customStyle="1" w:styleId="6D3C3505E67B442392391574ED82440F">
    <w:name w:val="6D3C3505E67B442392391574ED82440F"/>
    <w:rsid w:val="00BA47E6"/>
  </w:style>
  <w:style w:type="paragraph" w:customStyle="1" w:styleId="972B96327BE94968840F9920EEEDF704">
    <w:name w:val="972B96327BE94968840F9920EEEDF704"/>
    <w:rsid w:val="00BA47E6"/>
  </w:style>
  <w:style w:type="paragraph" w:customStyle="1" w:styleId="060EC0E4CAB44AA8958B01DB4A4ADF79">
    <w:name w:val="060EC0E4CAB44AA8958B01DB4A4ADF79"/>
    <w:rsid w:val="00BA47E6"/>
  </w:style>
  <w:style w:type="paragraph" w:customStyle="1" w:styleId="8BE2E83C748E4F7985C5473490BF39CB">
    <w:name w:val="8BE2E83C748E4F7985C5473490BF39CB"/>
    <w:rsid w:val="00BA47E6"/>
  </w:style>
  <w:style w:type="paragraph" w:customStyle="1" w:styleId="A68272F23E0D47A3B423B51417815B81">
    <w:name w:val="A68272F23E0D47A3B423B51417815B81"/>
    <w:rsid w:val="00BA47E6"/>
  </w:style>
  <w:style w:type="paragraph" w:customStyle="1" w:styleId="463E46E725144E1C961FC0E8363B950F">
    <w:name w:val="463E46E725144E1C961FC0E8363B950F"/>
    <w:rsid w:val="00BA47E6"/>
  </w:style>
  <w:style w:type="paragraph" w:customStyle="1" w:styleId="973D916803FB40EF872C444F85B7A9CA">
    <w:name w:val="973D916803FB40EF872C444F85B7A9CA"/>
    <w:rsid w:val="00BA47E6"/>
  </w:style>
  <w:style w:type="paragraph" w:customStyle="1" w:styleId="D07815C3867140D787F8C859FA2F6106">
    <w:name w:val="D07815C3867140D787F8C859FA2F6106"/>
    <w:rsid w:val="00BA47E6"/>
  </w:style>
  <w:style w:type="paragraph" w:customStyle="1" w:styleId="8BB19500E2A84F5094E829B191A9A951">
    <w:name w:val="8BB19500E2A84F5094E829B191A9A951"/>
    <w:rsid w:val="00BA47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eProject">
      <a:majorFont>
        <a:latin typeface="Angsana New"/>
        <a:ea typeface=""/>
        <a:cs typeface="Angsana New"/>
      </a:majorFont>
      <a:minorFont>
        <a:latin typeface="Angsana New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C4F28629344ABE637572E26E8DC4" ma:contentTypeVersion="2" ma:contentTypeDescription="Create a new document." ma:contentTypeScope="" ma:versionID="e2d645168b1312a3e6bdbc25d2e4150c">
  <xsd:schema xmlns:xsd="http://www.w3.org/2001/XMLSchema" xmlns:xs="http://www.w3.org/2001/XMLSchema" xmlns:p="http://schemas.microsoft.com/office/2006/metadata/properties" xmlns:ns3="545c6df9-9446-4833-8c16-37d5686778eb" targetNamespace="http://schemas.microsoft.com/office/2006/metadata/properties" ma:root="true" ma:fieldsID="7b37cb542e0e7074e16a8a90d4eed71a" ns3:_="">
    <xsd:import namespace="545c6df9-9446-4833-8c16-37d5686778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5c6df9-9446-4833-8c16-37d5686778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ARE11</b:Tag>
    <b:SourceType>Report</b:SourceType>
    <b:Guid>{A2F707FD-DF80-457C-9DA0-043E738C0277}</b:Guid>
    <b:Title>Forex Trend Classification using Machine Learning Techniques</b:Title>
    <b:Year>2011</b:Year>
    <b:City>Computer Science Department  Arab Academy for Science and Techology</b:City>
    <b:Author>
      <b:Author>
        <b:NameList>
          <b:Person>
            <b:Last>AREEJ</b:Last>
            <b:Middle>BAASHER</b:Middle>
            <b:First>ABDULLAH</b:First>
          </b:Person>
          <b:Person>
            <b:Last>MOHAMED</b:Last>
            <b:Middle>FAKHR</b:Middle>
            <b:First>WALEED</b:First>
          </b:Person>
        </b:NameList>
      </b:Author>
    </b:Author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37D1B3-3F64-44D3-9F0D-BEDC78E278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5c6df9-9446-4833-8c16-37d5686778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0BBBB0-A384-477D-B5A1-2B44CBA7B4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AA808F0-AB26-48B9-8F5E-2296DAAE419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C72CCF2-F3BE-46D4-8CA3-AB05C435F6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CPEprojectBook2560.dotm</Template>
  <TotalTime>401</TotalTime>
  <Pages>1</Pages>
  <Words>5229</Words>
  <Characters>29809</Characters>
  <Application>Microsoft Office Word</Application>
  <DocSecurity>0</DocSecurity>
  <Lines>248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DEMO</Company>
  <LinksUpToDate>false</LinksUpToDate>
  <CharactersWithSpaces>34969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Pannawit Panwong</dc:creator>
  <cp:lastModifiedBy>Pannawit Panwong</cp:lastModifiedBy>
  <cp:revision>84</cp:revision>
  <cp:lastPrinted>2020-10-23T03:21:00Z</cp:lastPrinted>
  <dcterms:created xsi:type="dcterms:W3CDTF">2020-10-15T16:15:00Z</dcterms:created>
  <dcterms:modified xsi:type="dcterms:W3CDTF">2020-10-23T03:34:00Z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0x010100BFF6C4F28629344ABE637572E26E8DC4</vt:lpwstr>
  </property>
</Properties>
</file>